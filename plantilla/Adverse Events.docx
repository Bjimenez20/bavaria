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5"/>
        <w:gridCol w:w="4590"/>
      </w:tblGrid>
      <w:tr w:rsidR="00546B29" w:rsidRPr="00546B29" w14:paraId="73304A46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45A6B0E1" w14:textId="258DF466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bookmarkStart w:id="0" w:name="_Toc501618719"/>
            <w:bookmarkStart w:id="1" w:name="_Toc501618718"/>
            <w:r w:rsidRPr="00546B29">
              <w:rPr>
                <w:b/>
                <w:noProof/>
                <w:color w:val="0B4055"/>
                <w:szCs w:val="22"/>
              </w:rPr>
              <w:t>Associated Procedure / Instruction Ref</w:t>
            </w:r>
            <w:r w:rsidR="003D5BEA">
              <w:rPr>
                <w:b/>
                <w:noProof/>
                <w:color w:val="0B4055"/>
                <w:szCs w:val="22"/>
              </w:rPr>
              <w:t>: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26DC7990" w14:textId="77777777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132663-SOP</w:t>
            </w:r>
          </w:p>
        </w:tc>
      </w:tr>
      <w:tr w:rsidR="00546B29" w:rsidRPr="00546B29" w14:paraId="29C85FC9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1E9E4BC7" w14:textId="39C2D9C0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Form Reference</w:t>
            </w:r>
            <w:r w:rsidR="003D5BEA">
              <w:rPr>
                <w:b/>
                <w:noProof/>
                <w:color w:val="0B4055"/>
                <w:szCs w:val="22"/>
              </w:rPr>
              <w:t xml:space="preserve"> and Version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39CDDDF2" w14:textId="02F9C5AB" w:rsidR="00546B29" w:rsidRPr="00546B29" w:rsidRDefault="00546B29" w:rsidP="009E5A19">
            <w:pPr>
              <w:jc w:val="center"/>
              <w:rPr>
                <w:rFonts w:eastAsia="Arial"/>
                <w:b/>
                <w:szCs w:val="22"/>
                <w:highlight w:val="yellow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 xml:space="preserve">132665-FOR </w:t>
            </w:r>
            <w:r w:rsidR="003D5BEA">
              <w:rPr>
                <w:b/>
                <w:noProof/>
                <w:color w:val="0B4055"/>
                <w:szCs w:val="22"/>
              </w:rPr>
              <w:t>V</w:t>
            </w:r>
            <w:r w:rsidR="00006CCE">
              <w:rPr>
                <w:b/>
                <w:noProof/>
                <w:color w:val="0B4055"/>
                <w:szCs w:val="22"/>
              </w:rPr>
              <w:t>7</w:t>
            </w:r>
            <w:r w:rsidR="005E3F3C">
              <w:rPr>
                <w:b/>
                <w:noProof/>
                <w:color w:val="0B4055"/>
                <w:szCs w:val="22"/>
              </w:rPr>
              <w:t>.0</w:t>
            </w:r>
          </w:p>
        </w:tc>
      </w:tr>
    </w:tbl>
    <w:p w14:paraId="46799C06" w14:textId="77777777" w:rsidR="00546B29" w:rsidRPr="009E5A19" w:rsidRDefault="00546B29" w:rsidP="009E5A19">
      <w:pPr>
        <w:rPr>
          <w:vanish/>
        </w:rPr>
      </w:pPr>
    </w:p>
    <w:tbl>
      <w:tblPr>
        <w:tblW w:w="21878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985"/>
        <w:gridCol w:w="308"/>
        <w:gridCol w:w="542"/>
        <w:gridCol w:w="851"/>
        <w:gridCol w:w="173"/>
        <w:gridCol w:w="852"/>
        <w:gridCol w:w="1243"/>
        <w:gridCol w:w="313"/>
        <w:gridCol w:w="288"/>
        <w:gridCol w:w="567"/>
        <w:gridCol w:w="995"/>
        <w:gridCol w:w="425"/>
        <w:gridCol w:w="1415"/>
        <w:gridCol w:w="3987"/>
        <w:gridCol w:w="3965"/>
        <w:gridCol w:w="3969"/>
      </w:tblGrid>
      <w:tr w:rsidR="00860072" w:rsidRPr="00546B29" w14:paraId="10C097FA" w14:textId="77777777" w:rsidTr="009E5A19">
        <w:trPr>
          <w:gridAfter w:val="3"/>
          <w:wAfter w:w="11921" w:type="dxa"/>
          <w:trHeight w:val="837"/>
        </w:trPr>
        <w:tc>
          <w:tcPr>
            <w:tcW w:w="9957" w:type="dxa"/>
            <w:gridSpan w:val="13"/>
            <w:tcBorders>
              <w:bottom w:val="single" w:sz="4" w:space="0" w:color="auto"/>
            </w:tcBorders>
            <w:shd w:val="clear" w:color="auto" w:fill="4BACC6"/>
          </w:tcPr>
          <w:p w14:paraId="42636341" w14:textId="0EC9DE5F" w:rsidR="00860072" w:rsidRPr="00546B29" w:rsidRDefault="00860072" w:rsidP="009E5A19">
            <w:pPr>
              <w:tabs>
                <w:tab w:val="left" w:pos="2181"/>
              </w:tabs>
              <w:ind w:right="-32"/>
              <w:rPr>
                <w:sz w:val="15"/>
                <w:szCs w:val="15"/>
                <w:lang w:val="en-GB"/>
              </w:rPr>
            </w:pPr>
            <w:r w:rsidRPr="00546B29">
              <w:rPr>
                <w:sz w:val="15"/>
                <w:szCs w:val="15"/>
                <w:lang w:val="en-GB"/>
              </w:rPr>
              <w:tab/>
            </w:r>
          </w:p>
          <w:p w14:paraId="79E37C9E" w14:textId="128D219A" w:rsidR="00860072" w:rsidRPr="00546B29" w:rsidRDefault="00860072" w:rsidP="009E5A19">
            <w:pPr>
              <w:shd w:val="clear" w:color="auto" w:fill="4BACC6"/>
              <w:jc w:val="left"/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</w:pPr>
            <w:r w:rsidRPr="00546B29">
              <w:rPr>
                <w:noProof/>
                <w:lang w:val="en-GB" w:eastAsia="en-GB"/>
              </w:rPr>
              <w:drawing>
                <wp:inline distT="0" distB="0" distL="0" distR="0" wp14:anchorId="01D76730" wp14:editId="0C9790AA">
                  <wp:extent cx="927100" cy="279400"/>
                  <wp:effectExtent l="0" t="0" r="6350" b="635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29"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  <w:t>Adverse Events and Special Situations Reporting Form for PDCS</w:t>
            </w:r>
          </w:p>
          <w:p w14:paraId="2730A898" w14:textId="77777777" w:rsidR="00860072" w:rsidRPr="00546B29" w:rsidRDefault="00860072" w:rsidP="009E5A19">
            <w:pPr>
              <w:autoSpaceDE w:val="0"/>
              <w:autoSpaceDN w:val="0"/>
              <w:adjustRightInd w:val="0"/>
              <w:jc w:val="left"/>
              <w:rPr>
                <w:sz w:val="13"/>
                <w:szCs w:val="13"/>
                <w:lang w:val="en-GB"/>
              </w:rPr>
            </w:pP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Please complete as many details as possible and </w:t>
            </w:r>
            <w:r w:rsidRPr="00546B29">
              <w:rPr>
                <w:b/>
                <w:bCs/>
                <w:color w:val="000000"/>
                <w:sz w:val="13"/>
                <w:szCs w:val="13"/>
                <w:lang w:val="en-GB" w:eastAsia="en-GB"/>
              </w:rPr>
              <w:t xml:space="preserve">forward it to IPSEN contact immediately/within 24 hours/agreed timelines </w:t>
            </w: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of becoming aware </w:t>
            </w:r>
            <w:r w:rsidRPr="00546B29">
              <w:rPr>
                <w:bCs/>
                <w:color w:val="000000"/>
                <w:sz w:val="13"/>
                <w:szCs w:val="13"/>
                <w:lang w:val="en-GB" w:eastAsia="en-GB"/>
              </w:rPr>
              <w:t>AE/PC/Safety Information</w:t>
            </w:r>
          </w:p>
        </w:tc>
      </w:tr>
      <w:tr w:rsidR="00BD34BE" w:rsidRPr="00546B29" w14:paraId="024F97A6" w14:textId="77777777" w:rsidTr="009E5A19">
        <w:trPr>
          <w:gridAfter w:val="3"/>
          <w:wAfter w:w="11921" w:type="dxa"/>
          <w:cantSplit/>
          <w:trHeight w:val="761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3139B" w14:textId="75A7B711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SOURCE TYPE</w:t>
            </w:r>
            <w:r w:rsidRPr="00546B29">
              <w:rPr>
                <w:sz w:val="16"/>
                <w:szCs w:val="16"/>
                <w:lang w:val="en-GB"/>
              </w:rPr>
              <w:t>:</w:t>
            </w:r>
          </w:p>
          <w:p w14:paraId="70640D94" w14:textId="77777777" w:rsidR="00BD34BE" w:rsidRPr="00546B29" w:rsidRDefault="00BD34BE" w:rsidP="009E5A19">
            <w:pPr>
              <w:rPr>
                <w:b/>
                <w:sz w:val="16"/>
                <w:szCs w:val="16"/>
                <w:u w:val="single"/>
                <w:lang w:val="en-GB"/>
              </w:rPr>
            </w:pPr>
          </w:p>
          <w:p w14:paraId="7BC38CCF" w14:textId="60F0CF54" w:rsidR="00BD34BE" w:rsidRPr="00546B29" w:rsidRDefault="00876450" w:rsidP="009E5A19">
            <w:pPr>
              <w:tabs>
                <w:tab w:val="left" w:pos="2048"/>
                <w:tab w:val="left" w:pos="4175"/>
                <w:tab w:val="left" w:pos="6726"/>
                <w:tab w:val="right" w:pos="10209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${valor1} 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Early </w:t>
            </w:r>
            <w:r w:rsidR="00280594" w:rsidRPr="00546B29">
              <w:rPr>
                <w:sz w:val="16"/>
                <w:szCs w:val="16"/>
                <w:lang w:val="en-GB"/>
              </w:rPr>
              <w:t xml:space="preserve">Access 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${valor2} </w:t>
            </w:r>
            <w:r w:rsidR="00BD34BE" w:rsidRPr="00546B29">
              <w:rPr>
                <w:sz w:val="16"/>
                <w:szCs w:val="16"/>
                <w:lang w:val="en-GB"/>
              </w:rPr>
              <w:t>Patient Support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${valor3} </w:t>
            </w:r>
            <w:r w:rsidR="00BD34BE" w:rsidRPr="00546B29">
              <w:rPr>
                <w:sz w:val="16"/>
                <w:szCs w:val="16"/>
                <w:lang w:val="en-GB"/>
              </w:rPr>
              <w:t>Market Research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${valor</w:t>
            </w:r>
            <w:r w:rsidR="00F74F64">
              <w:rPr>
                <w:sz w:val="16"/>
                <w:szCs w:val="16"/>
                <w:lang w:val="en-GB"/>
              </w:rPr>
              <w:t>4</w:t>
            </w:r>
            <w:r>
              <w:rPr>
                <w:sz w:val="16"/>
                <w:szCs w:val="16"/>
                <w:lang w:val="en-GB"/>
              </w:rPr>
              <w:t xml:space="preserve">} </w:t>
            </w:r>
            <w:r w:rsidR="00BD34BE" w:rsidRPr="00546B29">
              <w:rPr>
                <w:sz w:val="16"/>
                <w:szCs w:val="16"/>
                <w:lang w:val="en-GB"/>
              </w:rPr>
              <w:t>Other (specify)</w:t>
            </w:r>
            <w:r w:rsidR="000F1381">
              <w:rPr>
                <w:sz w:val="16"/>
                <w:szCs w:val="16"/>
                <w:lang w:val="en-GB"/>
              </w:rPr>
              <w:t>: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 _____________ </w:t>
            </w:r>
          </w:p>
          <w:p w14:paraId="17FDE53A" w14:textId="04CE07B0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</w:p>
        </w:tc>
      </w:tr>
      <w:tr w:rsidR="007C00B7" w:rsidRPr="00805517" w14:paraId="06CB60A5" w14:textId="77777777" w:rsidTr="009E5A19">
        <w:trPr>
          <w:gridAfter w:val="3"/>
          <w:wAfter w:w="11921" w:type="dxa"/>
          <w:cantSplit/>
          <w:trHeight w:val="68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7969E9" w14:textId="30118CE3" w:rsidR="00BD34BE" w:rsidRPr="00546B29" w:rsidRDefault="00BD34BE" w:rsidP="009E5A19">
            <w:pPr>
              <w:spacing w:before="60"/>
              <w:rPr>
                <w:sz w:val="15"/>
                <w:szCs w:val="15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First Notification (Day 0)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805517">
              <w:rPr>
                <w:sz w:val="15"/>
                <w:szCs w:val="15"/>
                <w:lang w:val="en-GB"/>
              </w:rPr>
              <w:t>${</w:t>
            </w:r>
            <w:r w:rsidR="00805517" w:rsidRPr="00805517">
              <w:rPr>
                <w:sz w:val="15"/>
                <w:szCs w:val="15"/>
                <w:lang w:val="en-GB"/>
              </w:rPr>
              <w:t>DATE_OF_NOTIFICATION</w:t>
            </w:r>
            <w:r w:rsidR="00805517">
              <w:rPr>
                <w:sz w:val="15"/>
                <w:szCs w:val="15"/>
                <w:lang w:val="en-GB"/>
              </w:rPr>
              <w:t>}</w:t>
            </w:r>
            <w:r w:rsidRPr="00546B29">
              <w:rPr>
                <w:sz w:val="15"/>
                <w:szCs w:val="15"/>
                <w:lang w:val="en-GB"/>
              </w:rPr>
              <w:t xml:space="preserve">  </w:t>
            </w:r>
          </w:p>
          <w:p w14:paraId="46E0E8BD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3D4D6404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5D02C09F" w14:textId="77777777" w:rsidR="00BD34BE" w:rsidRPr="00546B29" w:rsidRDefault="00BD34BE" w:rsidP="009E5A19">
            <w:pPr>
              <w:rPr>
                <w:b/>
                <w:bCs/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(date first aware of the adverse event/safety information by a company employee/contractor)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5E440" w14:textId="0C7C3B1E" w:rsidR="00805517" w:rsidRDefault="00BD34BE" w:rsidP="00805517">
            <w:pPr>
              <w:spacing w:before="60"/>
              <w:rPr>
                <w:b/>
                <w:sz w:val="16"/>
                <w:szCs w:val="16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STUDY/PROGRAMME NUMBER (UNIQUE ID):</w:t>
            </w:r>
            <w:r w:rsidR="00805517">
              <w:rPr>
                <w:b/>
                <w:sz w:val="16"/>
                <w:szCs w:val="16"/>
                <w:lang w:val="en-GB"/>
              </w:rPr>
              <w:t xml:space="preserve"> </w:t>
            </w:r>
            <w:r w:rsidR="00805517" w:rsidRPr="00805517">
              <w:rPr>
                <w:bCs/>
                <w:sz w:val="16"/>
                <w:szCs w:val="16"/>
                <w:lang w:val="en-GB"/>
              </w:rPr>
              <w:t>PSP-L-0017</w:t>
            </w:r>
          </w:p>
          <w:p w14:paraId="07B4937E" w14:textId="77777777" w:rsidR="00805517" w:rsidRPr="00805517" w:rsidRDefault="00805517" w:rsidP="00805517">
            <w:pPr>
              <w:spacing w:before="60"/>
              <w:rPr>
                <w:b/>
                <w:sz w:val="16"/>
                <w:szCs w:val="16"/>
              </w:rPr>
            </w:pPr>
          </w:p>
          <w:p w14:paraId="5D84F37D" w14:textId="77777777" w:rsidR="00805517" w:rsidRDefault="00805517" w:rsidP="009E5A19">
            <w:pPr>
              <w:rPr>
                <w:b/>
                <w:sz w:val="15"/>
                <w:szCs w:val="15"/>
                <w:lang w:val="en-GB"/>
              </w:rPr>
            </w:pPr>
          </w:p>
          <w:p w14:paraId="57B646EA" w14:textId="507DFDBE" w:rsidR="00BD34BE" w:rsidRPr="00805517" w:rsidRDefault="00BD34BE" w:rsidP="009E5A19">
            <w:pPr>
              <w:rPr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(Must be completed for all Solicited reports)</w:t>
            </w:r>
          </w:p>
        </w:tc>
      </w:tr>
      <w:tr w:rsidR="00BD34BE" w:rsidRPr="00546B29" w14:paraId="1F9788E2" w14:textId="77777777" w:rsidTr="009E5A19">
        <w:trPr>
          <w:gridAfter w:val="3"/>
          <w:wAfter w:w="11921" w:type="dxa"/>
          <w:cantSplit/>
          <w:trHeight w:val="23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347410E" w14:textId="5F3A57E4" w:rsidR="00BD34BE" w:rsidRPr="00546B29" w:rsidRDefault="00BD34BE" w:rsidP="009E5A19">
            <w:pPr>
              <w:pStyle w:val="Textocomentario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I) PATIENT Details (Identifier)</w:t>
            </w:r>
          </w:p>
        </w:tc>
      </w:tr>
      <w:tr w:rsidR="00980CED" w:rsidRPr="00546B29" w14:paraId="77ADD28B" w14:textId="77777777" w:rsidTr="002103D9">
        <w:trPr>
          <w:gridAfter w:val="3"/>
          <w:wAfter w:w="11921" w:type="dxa"/>
          <w:cantSplit/>
          <w:trHeight w:val="403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0EA53D" w14:textId="2345234A" w:rsidR="00980CED" w:rsidRPr="00546B29" w:rsidRDefault="00980CED" w:rsidP="009E5A19">
            <w:pPr>
              <w:pStyle w:val="Textocomentario"/>
              <w:spacing w:before="60"/>
              <w:rPr>
                <w:sz w:val="16"/>
                <w:szCs w:val="16"/>
                <w:lang w:val="en-GB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1.Patient Initials/Number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  <w:t>${</w:t>
            </w:r>
            <w:r w:rsidR="00805517" w:rsidRPr="00805517">
              <w:rPr>
                <w:rFonts w:ascii="Times New Roman" w:hAnsi="Times New Roman" w:cs="Times New Roman"/>
                <w:sz w:val="16"/>
                <w:szCs w:val="16"/>
              </w:rPr>
              <w:t>PATIENT_INITIALS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64BA5FC" w14:textId="77777777" w:rsidR="005C6D2E" w:rsidRDefault="00980CED" w:rsidP="005C6D2E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2. Date of Birth:</w:t>
            </w:r>
          </w:p>
          <w:p w14:paraId="1A5968D9" w14:textId="4EB524A5" w:rsidR="00980CED" w:rsidRDefault="00805517" w:rsidP="005C6D2E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805517">
              <w:rPr>
                <w:rFonts w:ascii="Times New Roman" w:hAnsi="Times New Roman" w:cs="Times New Roman"/>
                <w:sz w:val="16"/>
                <w:szCs w:val="16"/>
              </w:rPr>
              <w:t>${DATE_OF_BIRTH}</w:t>
            </w:r>
          </w:p>
          <w:p w14:paraId="6EC224D4" w14:textId="731811FD" w:rsidR="00980CED" w:rsidRPr="00546B29" w:rsidRDefault="00980CED" w:rsidP="009E5A19">
            <w:pPr>
              <w:pStyle w:val="Textocomentario"/>
              <w:spacing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5A054BD5" w14:textId="77777777" w:rsidR="00590005" w:rsidRDefault="00980CED" w:rsidP="009E5A19">
            <w:pPr>
              <w:pStyle w:val="Textocomentario"/>
              <w:spacing w:before="6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Age at time of event:</w:t>
            </w:r>
          </w:p>
          <w:p w14:paraId="230A1581" w14:textId="3B46D730" w:rsidR="00980CED" w:rsidRPr="00546B29" w:rsidRDefault="00805517" w:rsidP="00037E35">
            <w:pPr>
              <w:pStyle w:val="Textocomentario"/>
              <w:spacing w:before="6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805517">
              <w:rPr>
                <w:rFonts w:ascii="Times New Roman" w:hAnsi="Times New Roman" w:cs="Times New Roman"/>
                <w:sz w:val="16"/>
                <w:szCs w:val="16"/>
              </w:rPr>
              <w:t>AGE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}</w:t>
            </w:r>
            <w:r w:rsidR="00590005">
              <w:rPr>
                <w:rFonts w:ascii="Times New Roman" w:hAnsi="Times New Roman" w:cs="Times New Roman"/>
                <w:sz w:val="16"/>
                <w:szCs w:val="16"/>
              </w:rPr>
              <w:t xml:space="preserve"> AÑOS</w:t>
            </w:r>
          </w:p>
        </w:tc>
        <w:tc>
          <w:tcPr>
            <w:tcW w:w="116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334A39" w14:textId="77777777" w:rsidR="00980CED" w:rsidRDefault="00980CED" w:rsidP="009E5A19">
            <w:pPr>
              <w:pStyle w:val="Textocomentario"/>
              <w:tabs>
                <w:tab w:val="left" w:pos="599"/>
              </w:tabs>
              <w:spacing w:before="60"/>
              <w:ind w:right="-10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. Gender </w:t>
            </w:r>
          </w:p>
          <w:p w14:paraId="794D4386" w14:textId="2A0A01E8" w:rsidR="00980CED" w:rsidRDefault="00980CED" w:rsidP="009E5A19">
            <w:pPr>
              <w:pStyle w:val="Textocomentario"/>
              <w:tabs>
                <w:tab w:val="left" w:pos="599"/>
              </w:tabs>
              <w:spacing w:before="0"/>
              <w:ind w:right="-109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805517" w:rsidRPr="00805517">
              <w:rPr>
                <w:rFonts w:ascii="Times New Roman" w:hAnsi="Times New Roman" w:cs="Times New Roman"/>
                <w:sz w:val="16"/>
                <w:szCs w:val="16"/>
              </w:rPr>
              <w:t>GENDER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_MALE}</w:t>
            </w:r>
          </w:p>
          <w:p w14:paraId="6640FC69" w14:textId="46E6D03B" w:rsidR="00980CED" w:rsidRPr="00910DFD" w:rsidRDefault="00980CED" w:rsidP="009E5A19">
            <w:pPr>
              <w:pStyle w:val="Textocomentario"/>
              <w:tabs>
                <w:tab w:val="left" w:pos="599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Female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805517" w:rsidRPr="00805517">
              <w:rPr>
                <w:rFonts w:ascii="Times New Roman" w:hAnsi="Times New Roman" w:cs="Times New Roman"/>
                <w:sz w:val="16"/>
                <w:szCs w:val="16"/>
              </w:rPr>
              <w:t>GENDER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_FEMALE}</w:t>
            </w:r>
          </w:p>
        </w:tc>
        <w:tc>
          <w:tcPr>
            <w:tcW w:w="14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B676EE" w14:textId="16B96464" w:rsidR="00980CED" w:rsidRPr="00546B29" w:rsidRDefault="00980CED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 Weight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571317DF" w14:textId="4770748A" w:rsidR="00980CED" w:rsidRPr="00546B29" w:rsidRDefault="00972090" w:rsidP="00412DCA">
            <w:pPr>
              <w:pStyle w:val="Textocomentario"/>
              <w:spacing w:after="0"/>
              <w:ind w:right="3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972090">
              <w:rPr>
                <w:rFonts w:ascii="Times New Roman" w:hAnsi="Times New Roman" w:cs="Times New Roman"/>
                <w:sz w:val="16"/>
                <w:szCs w:val="16"/>
              </w:rPr>
              <w:t>WEIGHT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}</w:t>
            </w:r>
            <w:r w:rsidR="00980CED" w:rsidRPr="00546B29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489B78" w14:textId="4EC09A8E" w:rsidR="00980CED" w:rsidRPr="00546B29" w:rsidRDefault="00980CED" w:rsidP="00412DCA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.Height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972090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972090" w:rsidRPr="00972090">
              <w:rPr>
                <w:rFonts w:ascii="Times New Roman" w:hAnsi="Times New Roman" w:cs="Times New Roman"/>
                <w:sz w:val="16"/>
                <w:szCs w:val="16"/>
              </w:rPr>
              <w:t>HEIGHT</w:t>
            </w:r>
            <w:r w:rsidR="00972090">
              <w:rPr>
                <w:rFonts w:ascii="Times New Roman" w:hAnsi="Times New Roman" w:cs="Times New Roman"/>
                <w:sz w:val="16"/>
                <w:szCs w:val="16"/>
              </w:rPr>
              <w:t>}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cm</w:t>
            </w:r>
          </w:p>
        </w:tc>
      </w:tr>
      <w:tr w:rsidR="00980CED" w:rsidRPr="00546B29" w14:paraId="74B39FA7" w14:textId="77777777" w:rsidTr="002103D9">
        <w:trPr>
          <w:gridAfter w:val="3"/>
          <w:wAfter w:w="11921" w:type="dxa"/>
          <w:cantSplit/>
          <w:trHeight w:val="22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0CDDC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3969" w:type="dxa"/>
            <w:gridSpan w:val="6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9E3A86" w14:textId="443B1895" w:rsidR="00980CED" w:rsidRDefault="00980CED" w:rsidP="009E5A19">
            <w:pPr>
              <w:spacing w:before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Age Group* </w:t>
            </w:r>
            <w:r w:rsidRPr="00B20CE2">
              <w:rPr>
                <w:sz w:val="16"/>
                <w:szCs w:val="16"/>
              </w:rPr>
              <w:t>(</w:t>
            </w:r>
            <w:r w:rsidRPr="00DC47EF">
              <w:rPr>
                <w:sz w:val="16"/>
                <w:szCs w:val="16"/>
              </w:rPr>
              <w:t>Specify</w:t>
            </w:r>
            <w:r>
              <w:rPr>
                <w:sz w:val="16"/>
                <w:szCs w:val="16"/>
              </w:rPr>
              <w:t>:</w:t>
            </w:r>
            <w:r w:rsidRPr="00DC47EF">
              <w:rPr>
                <w:sz w:val="16"/>
                <w:szCs w:val="16"/>
              </w:rPr>
              <w:t xml:space="preserve"> Neonate, </w:t>
            </w:r>
            <w:r>
              <w:rPr>
                <w:sz w:val="16"/>
                <w:szCs w:val="16"/>
              </w:rPr>
              <w:t>I</w:t>
            </w:r>
            <w:r w:rsidRPr="00DC47EF">
              <w:rPr>
                <w:sz w:val="16"/>
                <w:szCs w:val="16"/>
              </w:rPr>
              <w:t>nfant, Child, Adolescent, Adult, Elderly</w:t>
            </w:r>
            <w:r>
              <w:rPr>
                <w:sz w:val="16"/>
                <w:szCs w:val="16"/>
              </w:rPr>
              <w:t xml:space="preserve">): </w:t>
            </w:r>
            <w:r w:rsidR="005E06EA">
              <w:rPr>
                <w:sz w:val="16"/>
                <w:szCs w:val="16"/>
              </w:rPr>
              <w:t>ADULTO</w:t>
            </w:r>
          </w:p>
          <w:p w14:paraId="0DA51F18" w14:textId="1082F92F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16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A6A29B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B8C15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5FAD0" w14:textId="29319711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</w:tr>
      <w:tr w:rsidR="00860072" w:rsidRPr="00546B29" w14:paraId="71996E1F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342C6F" w14:textId="4D6D9477" w:rsidR="00860072" w:rsidRPr="009229D2" w:rsidRDefault="001C6F5B" w:rsidP="009E5A19">
            <w:pPr>
              <w:jc w:val="left"/>
              <w:rPr>
                <w:b/>
                <w:i/>
                <w:iCs/>
                <w:sz w:val="16"/>
                <w:szCs w:val="16"/>
                <w:lang w:val="en-GB"/>
              </w:rPr>
            </w:pP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*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Neonate = from day of birth plus 27 days, Infant = from 1 month (28 days) to 23 months, Child = from 2 years to 11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Adolescent = from 12 years to less than 18</w:t>
            </w:r>
            <w:r w:rsidR="00456D51">
              <w:rPr>
                <w:i/>
                <w:iCs/>
                <w:color w:val="000000"/>
                <w:sz w:val="14"/>
                <w:szCs w:val="12"/>
                <w:lang w:val="en-GB"/>
              </w:rPr>
              <w:t> 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Adult = from 18 years to 64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Elderly = from 65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)</w:t>
            </w:r>
          </w:p>
        </w:tc>
      </w:tr>
      <w:tr w:rsidR="007C00B7" w:rsidRPr="00546B29" w14:paraId="46805C90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28C0FC" w14:textId="76F3ABF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II) SUSPECTED MEDICINAL PRODUCT</w:t>
            </w:r>
          </w:p>
        </w:tc>
      </w:tr>
      <w:tr w:rsidR="001321C5" w:rsidRPr="00546B29" w14:paraId="7BFE27FB" w14:textId="77777777" w:rsidTr="00F65277">
        <w:trPr>
          <w:gridAfter w:val="3"/>
          <w:wAfter w:w="11921" w:type="dxa"/>
          <w:cantSplit/>
          <w:trHeight w:val="692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0101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1.Trade Name </w:t>
            </w:r>
            <w:r w:rsidRPr="009229D2">
              <w:rPr>
                <w:sz w:val="16"/>
                <w:szCs w:val="16"/>
                <w:lang w:val="en-GB"/>
              </w:rPr>
              <w:t>(</w:t>
            </w:r>
            <w:r w:rsidRPr="009229D2">
              <w:rPr>
                <w:i/>
                <w:sz w:val="16"/>
                <w:szCs w:val="16"/>
                <w:lang w:val="en-GB"/>
              </w:rPr>
              <w:t>INN/Generic Name</w:t>
            </w:r>
            <w:r w:rsidRPr="009229D2">
              <w:rPr>
                <w:sz w:val="16"/>
                <w:szCs w:val="16"/>
                <w:lang w:val="en-GB"/>
              </w:rPr>
              <w:t>)</w:t>
            </w:r>
          </w:p>
          <w:p w14:paraId="1F215FE7" w14:textId="7777777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7F5F44D" w14:textId="26518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TRADE_NAME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42965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2. Batch No. and Expiry Date</w:t>
            </w:r>
          </w:p>
          <w:p w14:paraId="24065B09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6EA2105" w14:textId="791BF8ED" w:rsid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EXPIRY_DATE</w:t>
            </w:r>
            <w:r>
              <w:rPr>
                <w:sz w:val="16"/>
                <w:szCs w:val="16"/>
                <w:lang w:val="en-GB"/>
              </w:rPr>
              <w:t>}</w:t>
            </w:r>
          </w:p>
          <w:p w14:paraId="78C75536" w14:textId="2CAB875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618DFD" w14:textId="77777777" w:rsidR="005E161B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3. Sample Available</w:t>
            </w:r>
          </w:p>
          <w:p w14:paraId="121CF560" w14:textId="782F3D1A" w:rsidR="007C00B7" w:rsidRPr="00D77991" w:rsidRDefault="005E06EA" w:rsidP="009E5A19">
            <w:pPr>
              <w:spacing w:before="6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E06EA">
              <w:rPr>
                <w:sz w:val="16"/>
                <w:szCs w:val="16"/>
                <w:lang w:val="en-GB"/>
              </w:rPr>
              <w:t>SAMPLE_YES</w:t>
            </w:r>
            <w:r>
              <w:rPr>
                <w:sz w:val="16"/>
                <w:szCs w:val="16"/>
                <w:lang w:val="en-GB"/>
              </w:rPr>
              <w:t xml:space="preserve">} </w:t>
            </w:r>
            <w:r w:rsidR="007C00B7" w:rsidRPr="009229D2">
              <w:rPr>
                <w:sz w:val="16"/>
                <w:szCs w:val="16"/>
                <w:lang w:val="en-GB"/>
              </w:rPr>
              <w:t>Yes</w:t>
            </w:r>
            <w:r w:rsidR="005E161B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${</w:t>
            </w:r>
            <w:r w:rsidRPr="005E06EA">
              <w:rPr>
                <w:sz w:val="16"/>
                <w:szCs w:val="16"/>
                <w:lang w:val="en-GB"/>
              </w:rPr>
              <w:t>SAMPLE_</w:t>
            </w:r>
            <w:r w:rsidR="001E6B0A">
              <w:rPr>
                <w:sz w:val="16"/>
                <w:szCs w:val="16"/>
                <w:lang w:val="en-GB"/>
              </w:rPr>
              <w:t>NO</w:t>
            </w:r>
            <w:r>
              <w:rPr>
                <w:sz w:val="16"/>
                <w:szCs w:val="16"/>
                <w:lang w:val="en-GB"/>
              </w:rPr>
              <w:t xml:space="preserve">} </w:t>
            </w:r>
            <w:r w:rsidR="007C00B7" w:rsidRPr="009229D2">
              <w:rPr>
                <w:sz w:val="16"/>
                <w:szCs w:val="16"/>
                <w:lang w:val="en-GB"/>
              </w:rPr>
              <w:t>No</w:t>
            </w:r>
          </w:p>
        </w:tc>
      </w:tr>
      <w:tr w:rsidR="001321C5" w:rsidRPr="00546B29" w14:paraId="5DE55917" w14:textId="77777777" w:rsidTr="00F65277">
        <w:trPr>
          <w:gridAfter w:val="3"/>
          <w:wAfter w:w="11921" w:type="dxa"/>
          <w:cantSplit/>
          <w:trHeight w:val="732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D6274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4. Dose </w:t>
            </w:r>
            <w:r w:rsidRPr="009229D2">
              <w:rPr>
                <w:sz w:val="16"/>
                <w:szCs w:val="16"/>
                <w:lang w:val="en-GB"/>
              </w:rPr>
              <w:t>(specify units)</w:t>
            </w:r>
          </w:p>
          <w:p w14:paraId="2AB51B57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050CCA8" w14:textId="7AF222A0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DOSE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6231B2" w14:textId="77777777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5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. </w:t>
            </w:r>
            <w:r w:rsidRPr="00D77991">
              <w:rPr>
                <w:sz w:val="16"/>
                <w:szCs w:val="16"/>
                <w:lang w:val="en-GB"/>
              </w:rPr>
              <w:t xml:space="preserve">Frequency </w:t>
            </w:r>
          </w:p>
          <w:p w14:paraId="73D0C29D" w14:textId="77777777" w:rsidR="005C48CD" w:rsidRDefault="005C48CD" w:rsidP="005C48CD">
            <w:pPr>
              <w:rPr>
                <w:b/>
                <w:bCs/>
                <w:sz w:val="16"/>
                <w:szCs w:val="16"/>
                <w:lang w:val="en-GB"/>
              </w:rPr>
            </w:pPr>
          </w:p>
          <w:p w14:paraId="16C82845" w14:textId="14397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FREQUENCY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69E9E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6.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D77991">
              <w:rPr>
                <w:sz w:val="16"/>
                <w:szCs w:val="16"/>
                <w:lang w:val="en-GB"/>
              </w:rPr>
              <w:t>Route of administration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</w:p>
          <w:p w14:paraId="41872E0F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7BD8D60" w14:textId="43ECB67B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ROUTE_OF_ADMINISTRATION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</w:tr>
      <w:tr w:rsidR="001321C5" w:rsidRPr="00546B29" w14:paraId="3E067D2A" w14:textId="77777777" w:rsidTr="00F65277">
        <w:trPr>
          <w:gridAfter w:val="3"/>
          <w:wAfter w:w="11921" w:type="dxa"/>
          <w:cantSplit/>
          <w:trHeight w:val="698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54AFE6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7. </w:t>
            </w:r>
            <w:r w:rsidRPr="009229D2">
              <w:rPr>
                <w:sz w:val="16"/>
                <w:szCs w:val="16"/>
                <w:lang w:val="en-GB"/>
              </w:rPr>
              <w:t>Diagnosis/Indication</w:t>
            </w:r>
          </w:p>
          <w:p w14:paraId="4D9C58E1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505D1253" w14:textId="78A54DFC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DIAGNOSIS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6B6C4B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8. Treatment Start date  </w:t>
            </w:r>
          </w:p>
          <w:p w14:paraId="0D4BE754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D94D2B8" w14:textId="33A942A1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TREATMENT_START_DATE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541FE7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9. Treatment End date (or mention continuing)</w:t>
            </w:r>
          </w:p>
          <w:p w14:paraId="44C54460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164AB24" w14:textId="748991D9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5C48CD">
              <w:rPr>
                <w:sz w:val="16"/>
                <w:szCs w:val="16"/>
                <w:lang w:val="en-GB"/>
              </w:rPr>
              <w:t>TREATMENT_END_DATE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</w:tr>
      <w:tr w:rsidR="007C00B7" w:rsidRPr="00546B29" w14:paraId="063245CC" w14:textId="77777777" w:rsidTr="009E5A19">
        <w:trPr>
          <w:gridAfter w:val="3"/>
          <w:wAfter w:w="11921" w:type="dxa"/>
          <w:cantSplit/>
          <w:trHeight w:val="979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FC7C1E" w14:textId="17F26CA1" w:rsidR="007C00B7" w:rsidRPr="00D77991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10. Any other information:</w:t>
            </w:r>
            <w:r w:rsidR="001E6B0A">
              <w:rPr>
                <w:sz w:val="16"/>
                <w:szCs w:val="16"/>
                <w:lang w:val="en-GB"/>
              </w:rPr>
              <w:t xml:space="preserve"> ${</w:t>
            </w:r>
            <w:r w:rsidR="001E6B0A" w:rsidRPr="001E6B0A">
              <w:rPr>
                <w:sz w:val="16"/>
                <w:szCs w:val="16"/>
                <w:lang w:val="en-GB"/>
              </w:rPr>
              <w:t>ANY_OTHER_INFORMATION</w:t>
            </w:r>
            <w:r w:rsidR="001E6B0A">
              <w:rPr>
                <w:sz w:val="16"/>
                <w:szCs w:val="16"/>
                <w:lang w:val="en-GB"/>
              </w:rPr>
              <w:t>}</w:t>
            </w:r>
          </w:p>
        </w:tc>
      </w:tr>
      <w:tr w:rsidR="00903DFD" w:rsidRPr="00546B29" w14:paraId="0E33F54E" w14:textId="77777777" w:rsidTr="009E5A19">
        <w:trPr>
          <w:cantSplit/>
          <w:trHeight w:val="26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9E57B25" w14:textId="321917C4" w:rsidR="00903DFD" w:rsidRPr="00546B29" w:rsidRDefault="00903DFD" w:rsidP="009E5A19">
            <w:pPr>
              <w:pStyle w:val="Textocomentario"/>
              <w:ind w:right="-25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III) MAIN EVENT</w:t>
            </w:r>
          </w:p>
        </w:tc>
        <w:tc>
          <w:tcPr>
            <w:tcW w:w="3987" w:type="dxa"/>
          </w:tcPr>
          <w:p w14:paraId="23B221B2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5" w:type="dxa"/>
          </w:tcPr>
          <w:p w14:paraId="03C368AF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93ABD5" w14:textId="77777777" w:rsidR="00903DFD" w:rsidRPr="00546B29" w:rsidRDefault="00903DFD" w:rsidP="009E5A19">
            <w:pPr>
              <w:pStyle w:val="Textocomentario"/>
              <w:spacing w:after="24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C00B7" w:rsidRPr="00546B29" w14:paraId="61D846AC" w14:textId="77777777" w:rsidTr="002103D9">
        <w:trPr>
          <w:gridAfter w:val="3"/>
          <w:wAfter w:w="11921" w:type="dxa"/>
          <w:cantSplit/>
          <w:trHeight w:val="77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BF9414" w14:textId="1F394E60" w:rsidR="007C00B7" w:rsidRDefault="007C00B7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Onset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Date</w:t>
            </w:r>
            <w:r w:rsidR="00037E35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6586778C" w14:textId="3071E2B5" w:rsidR="007C00B7" w:rsidRPr="00546B29" w:rsidRDefault="0047052C" w:rsidP="009E5A19">
            <w:pPr>
              <w:pStyle w:val="Textocomentario"/>
              <w:spacing w:before="0" w:after="24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47052C">
              <w:rPr>
                <w:rFonts w:ascii="Times New Roman" w:hAnsi="Times New Roman" w:cs="Times New Roman"/>
                <w:sz w:val="16"/>
                <w:szCs w:val="16"/>
              </w:rPr>
              <w:t>ONSET_DATE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27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5249A" w14:textId="25F272E7" w:rsidR="007C00B7" w:rsidRPr="002103D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1.b Event S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top Date (if applicable) or </w:t>
            </w:r>
            <w:r w:rsidR="0047052C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="002103D9"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Mention Ongoing</w:t>
            </w:r>
            <w:r w:rsidR="002103D9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="0047052C" w:rsidRPr="0047052C">
              <w:rPr>
                <w:rFonts w:ascii="Times New Roman" w:hAnsi="Times New Roman" w:cs="Times New Roman"/>
                <w:bCs/>
                <w:sz w:val="16"/>
                <w:szCs w:val="16"/>
              </w:rPr>
              <w:t>${EVENT_STOP_DATE}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6CD02A" w14:textId="77777777" w:rsidR="007C00B7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1.c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Duration</w:t>
            </w:r>
          </w:p>
          <w:p w14:paraId="447A139E" w14:textId="423A6D89" w:rsidR="0047052C" w:rsidRPr="0047052C" w:rsidRDefault="0047052C" w:rsidP="0047052C">
            <w:pPr>
              <w:rPr>
                <w:lang w:bidi="en-US"/>
              </w:rPr>
            </w:pPr>
            <w:r w:rsidRPr="0047052C">
              <w:rPr>
                <w:sz w:val="16"/>
                <w:szCs w:val="14"/>
                <w:lang w:bidi="en-US"/>
              </w:rPr>
              <w:t>${DURATION}</w:t>
            </w: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4F6EFD" w14:textId="5EA99E32" w:rsidR="007C00B7" w:rsidRPr="00546B2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1.d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Event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abated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use stopped</w:t>
            </w:r>
          </w:p>
          <w:p w14:paraId="7461AA89" w14:textId="5881D530" w:rsidR="007C00B7" w:rsidRPr="00546B29" w:rsidRDefault="0047052C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47052C">
              <w:rPr>
                <w:rFonts w:ascii="Times New Roman" w:hAnsi="Times New Roman" w:cs="Times New Roman"/>
                <w:sz w:val="16"/>
                <w:szCs w:val="16"/>
              </w:rPr>
              <w:t>ABATED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47052C">
              <w:rPr>
                <w:rFonts w:ascii="Times New Roman" w:hAnsi="Times New Roman" w:cs="Times New Roman"/>
                <w:sz w:val="16"/>
                <w:szCs w:val="16"/>
              </w:rPr>
              <w:t>ABATED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2} 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>Y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47052C">
              <w:rPr>
                <w:rFonts w:ascii="Times New Roman" w:hAnsi="Times New Roman" w:cs="Times New Roman"/>
                <w:sz w:val="16"/>
                <w:szCs w:val="16"/>
              </w:rPr>
              <w:t>ABATED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5E3983E1" w14:textId="77777777" w:rsidTr="00F65277">
        <w:trPr>
          <w:gridAfter w:val="3"/>
          <w:wAfter w:w="11921" w:type="dxa"/>
          <w:cantSplit/>
          <w:trHeight w:val="621"/>
        </w:trPr>
        <w:tc>
          <w:tcPr>
            <w:tcW w:w="59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C2CE5" w14:textId="02931906" w:rsidR="007C00B7" w:rsidRPr="00546B29" w:rsidRDefault="007C00B7" w:rsidP="009E5A19">
            <w:pPr>
              <w:pStyle w:val="Textocomentario"/>
              <w:tabs>
                <w:tab w:val="left" w:pos="1860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Event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term</w:t>
            </w:r>
          </w:p>
          <w:p w14:paraId="52859603" w14:textId="5007EFD3" w:rsidR="007C00B7" w:rsidRDefault="008A320E" w:rsidP="009E5A19">
            <w:pPr>
              <w:pStyle w:val="Textocomentario"/>
              <w:spacing w:before="0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${EVENT_TERM}</w:t>
            </w:r>
          </w:p>
          <w:p w14:paraId="3BABEC9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EBA0B8A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F1D55D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D7CB48C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0C7842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159FA48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48A3EA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6C12A8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D24B99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234BE7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415F77A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58837D2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1D723C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7766C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0F3230E" w14:textId="658481DA" w:rsidR="003956DC" w:rsidRPr="003956DC" w:rsidRDefault="003956DC" w:rsidP="009E5A19">
            <w:pPr>
              <w:rPr>
                <w:lang w:bidi="en-US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94D66F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1.e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Event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reappeared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reintroduction</w:t>
            </w:r>
          </w:p>
          <w:p w14:paraId="7AF32E06" w14:textId="25EE5482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8A320E">
              <w:rPr>
                <w:rFonts w:ascii="Times New Roman" w:hAnsi="Times New Roman" w:cs="Times New Roman"/>
                <w:sz w:val="16"/>
                <w:szCs w:val="16"/>
              </w:rPr>
              <w:t>REAPPEARED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8A320E">
              <w:rPr>
                <w:rFonts w:ascii="Times New Roman" w:hAnsi="Times New Roman" w:cs="Times New Roman"/>
                <w:sz w:val="16"/>
                <w:szCs w:val="16"/>
              </w:rPr>
              <w:t>REAPPEARED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8A320E">
              <w:rPr>
                <w:rFonts w:ascii="Times New Roman" w:hAnsi="Times New Roman" w:cs="Times New Roman"/>
                <w:sz w:val="16"/>
                <w:szCs w:val="16"/>
              </w:rPr>
              <w:t>REAPPEARED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31154F0C" w14:textId="77777777" w:rsidTr="00F65277">
        <w:trPr>
          <w:gridAfter w:val="3"/>
          <w:wAfter w:w="11921" w:type="dxa"/>
          <w:cantSplit/>
          <w:trHeight w:val="3241"/>
        </w:trPr>
        <w:tc>
          <w:tcPr>
            <w:tcW w:w="59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853790" w14:textId="06B1A3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16D93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1.f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Has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this drug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previously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been used </w:t>
            </w:r>
          </w:p>
          <w:p w14:paraId="75C56735" w14:textId="4D6E1525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8A320E">
              <w:rPr>
                <w:rFonts w:ascii="Times New Roman" w:hAnsi="Times New Roman" w:cs="Times New Roman"/>
                <w:sz w:val="16"/>
                <w:szCs w:val="16"/>
              </w:rPr>
              <w:t>PREVIOUSLY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1}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8A320E">
              <w:rPr>
                <w:rFonts w:ascii="Times New Roman" w:hAnsi="Times New Roman" w:cs="Times New Roman"/>
                <w:sz w:val="16"/>
                <w:szCs w:val="16"/>
              </w:rPr>
              <w:t>PREVIOUSLY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2}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8A320E">
              <w:rPr>
                <w:rFonts w:ascii="Times New Roman" w:hAnsi="Times New Roman" w:cs="Times New Roman"/>
                <w:sz w:val="16"/>
                <w:szCs w:val="16"/>
              </w:rPr>
              <w:t>PREVIOUSLY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3}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0C3ECD" w:rsidRPr="00546B29" w14:paraId="518450FA" w14:textId="77777777" w:rsidTr="00F65277">
        <w:trPr>
          <w:gridAfter w:val="3"/>
          <w:wAfter w:w="11921" w:type="dxa"/>
          <w:cantSplit/>
          <w:trHeight w:val="3109"/>
        </w:trPr>
        <w:tc>
          <w:tcPr>
            <w:tcW w:w="59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863D54" w14:textId="5DB7EDD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EB7B4F" w14:textId="77777777" w:rsidR="007C00B7" w:rsidRPr="00546B29" w:rsidRDefault="007C00B7" w:rsidP="009E5A19">
            <w:pPr>
              <w:pStyle w:val="Textocomentario"/>
              <w:spacing w:before="12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1.g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Seriousness</w:t>
            </w:r>
            <w:proofErr w:type="gramEnd"/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of the event per Reporter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  <w:p w14:paraId="5DE65D97" w14:textId="694D644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522FF2">
              <w:rPr>
                <w:rFonts w:ascii="Times New Roman" w:hAnsi="Times New Roman" w:cs="Times New Roman"/>
                <w:sz w:val="16"/>
                <w:szCs w:val="16"/>
              </w:rPr>
              <w:t>SERIOUSNESS1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Non serious event</w:t>
            </w:r>
          </w:p>
          <w:p w14:paraId="69A1462A" w14:textId="08BDFC4B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522FF2">
              <w:rPr>
                <w:rFonts w:ascii="Times New Roman" w:hAnsi="Times New Roman" w:cs="Times New Roman"/>
                <w:sz w:val="16"/>
                <w:szCs w:val="16"/>
              </w:rPr>
              <w:t>SERIOUSNESS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 - Date of </w:t>
            </w:r>
            <w:r w:rsidR="001F6C04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death: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0809E8" w:rsidRPr="000809E8">
              <w:rPr>
                <w:rFonts w:ascii="Times New Roman" w:hAnsi="Times New Roman" w:cs="Times New Roman"/>
                <w:sz w:val="16"/>
                <w:szCs w:val="16"/>
              </w:rPr>
              <w:t>DATE_OF_DEATH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6B0DB111" w14:textId="192BFC77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Autopsy performed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0809E8" w:rsidRPr="000809E8">
              <w:rPr>
                <w:rFonts w:ascii="Times New Roman" w:hAnsi="Times New Roman" w:cs="Times New Roman"/>
                <w:sz w:val="16"/>
                <w:szCs w:val="16"/>
              </w:rPr>
              <w:t>AUTYES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  <w:r w:rsidR="001B43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0D4A56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0809E8" w:rsidRPr="000809E8">
              <w:rPr>
                <w:rFonts w:ascii="Times New Roman" w:hAnsi="Times New Roman" w:cs="Times New Roman"/>
                <w:sz w:val="16"/>
                <w:szCs w:val="16"/>
              </w:rPr>
              <w:t>AUT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NO}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074EC407" w14:textId="38C955C3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Cause of Death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: ${</w:t>
            </w:r>
            <w:r w:rsidR="000809E8" w:rsidRPr="000809E8">
              <w:rPr>
                <w:rFonts w:ascii="Times New Roman" w:hAnsi="Times New Roman" w:cs="Times New Roman"/>
                <w:sz w:val="16"/>
                <w:szCs w:val="16"/>
              </w:rPr>
              <w:t>CAUSE_OF_DEATH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73C2F4EA" w14:textId="590CF09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522FF2">
              <w:rPr>
                <w:rFonts w:ascii="Times New Roman" w:hAnsi="Times New Roman" w:cs="Times New Roman"/>
                <w:sz w:val="16"/>
                <w:szCs w:val="16"/>
              </w:rPr>
              <w:t>SERIOUSNESS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3}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Life threatening</w:t>
            </w:r>
          </w:p>
          <w:p w14:paraId="193AB3F0" w14:textId="5D53AAA0" w:rsidR="007C00B7" w:rsidRPr="00546B29" w:rsidRDefault="000070FA" w:rsidP="009E5A19">
            <w:pPr>
              <w:pStyle w:val="Textocomentario"/>
              <w:tabs>
                <w:tab w:val="left" w:pos="321"/>
              </w:tabs>
              <w:ind w:hanging="321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522FF2" w:rsidRPr="00522FF2">
              <w:rPr>
                <w:rFonts w:ascii="Times New Roman" w:hAnsi="Times New Roman" w:cs="Times New Roman"/>
                <w:sz w:val="16"/>
                <w:szCs w:val="16"/>
              </w:rPr>
              <w:t>SERIOUSNESS</w:t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 xml:space="preserve">4}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Inpatient </w:t>
            </w:r>
            <w:proofErr w:type="spellStart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hospitalisation</w:t>
            </w:r>
            <w:proofErr w:type="spellEnd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or prolongation of existing</w:t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hospitalisation</w:t>
            </w:r>
            <w:proofErr w:type="spellEnd"/>
          </w:p>
          <w:p w14:paraId="7C15CCA2" w14:textId="318DA3ED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522FF2">
              <w:rPr>
                <w:rFonts w:ascii="Times New Roman" w:hAnsi="Times New Roman" w:cs="Times New Roman"/>
                <w:sz w:val="16"/>
                <w:szCs w:val="16"/>
              </w:rPr>
              <w:t>SERIOUSNESS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Persistent or significant disability/Incapacity  </w:t>
            </w:r>
          </w:p>
          <w:p w14:paraId="6B5869DF" w14:textId="341DDDA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522FF2">
              <w:rPr>
                <w:rFonts w:ascii="Times New Roman" w:hAnsi="Times New Roman" w:cs="Times New Roman"/>
                <w:sz w:val="16"/>
                <w:szCs w:val="16"/>
              </w:rPr>
              <w:t>SERIOUSNESS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Congenital anomaly/birth defect</w:t>
            </w:r>
          </w:p>
          <w:p w14:paraId="39E27624" w14:textId="713FFAB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522FF2">
              <w:rPr>
                <w:rFonts w:ascii="Times New Roman" w:hAnsi="Times New Roman" w:cs="Times New Roman"/>
                <w:sz w:val="16"/>
                <w:szCs w:val="16"/>
              </w:rPr>
              <w:t>SERIOUSNESS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7}</w:t>
            </w:r>
            <w:r w:rsidR="000070FA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Other Serious (Medically important event)</w:t>
            </w:r>
          </w:p>
          <w:p w14:paraId="3FDB0CBC" w14:textId="0D3EF2B1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522FF2">
              <w:rPr>
                <w:rFonts w:ascii="Times New Roman" w:hAnsi="Times New Roman" w:cs="Times New Roman"/>
                <w:sz w:val="16"/>
                <w:szCs w:val="16"/>
              </w:rPr>
              <w:t>SERIOUSNESS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8}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“Require intervention” (only for devices)</w:t>
            </w:r>
          </w:p>
        </w:tc>
      </w:tr>
      <w:tr w:rsidR="00583446" w:rsidRPr="00546B29" w14:paraId="7821EA08" w14:textId="77777777" w:rsidTr="00F65277">
        <w:trPr>
          <w:gridAfter w:val="3"/>
          <w:wAfter w:w="11921" w:type="dxa"/>
          <w:cantSplit/>
          <w:trHeight w:val="1968"/>
        </w:trPr>
        <w:tc>
          <w:tcPr>
            <w:tcW w:w="59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236800" w14:textId="142676F8" w:rsidR="007C00B7" w:rsidRPr="00546B29" w:rsidRDefault="007C00B7" w:rsidP="009E5A19">
            <w:pPr>
              <w:pStyle w:val="Textocomentario"/>
              <w:tabs>
                <w:tab w:val="left" w:pos="1772"/>
                <w:tab w:val="left" w:pos="276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1.i   Treatment for 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0809E8" w:rsidRPr="000809E8">
              <w:rPr>
                <w:rFonts w:ascii="Times New Roman" w:hAnsi="Times New Roman" w:cs="Times New Roman"/>
                <w:sz w:val="16"/>
                <w:szCs w:val="16"/>
              </w:rPr>
              <w:t>FORAE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1}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Yes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0809E8" w:rsidRPr="000809E8">
              <w:rPr>
                <w:rFonts w:ascii="Times New Roman" w:hAnsi="Times New Roman" w:cs="Times New Roman"/>
                <w:sz w:val="16"/>
                <w:szCs w:val="16"/>
              </w:rPr>
              <w:t>FORAE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 xml:space="preserve">2} 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2999FCCB" w14:textId="154BBE07" w:rsidR="007C00B7" w:rsidRPr="00F60AB1" w:rsidRDefault="007C00B7" w:rsidP="009E5A19">
            <w:pPr>
              <w:pStyle w:val="Textocomentario"/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Treatment Details:</w:t>
            </w:r>
            <w:r w:rsidR="00F8094E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F8094E" w:rsidRPr="00F8094E">
              <w:rPr>
                <w:rFonts w:ascii="Times New Roman" w:hAnsi="Times New Roman" w:cs="Times New Roman"/>
                <w:bCs/>
                <w:sz w:val="16"/>
                <w:szCs w:val="16"/>
              </w:rPr>
              <w:t>${TREATMENT_DETAILS}</w:t>
            </w:r>
          </w:p>
          <w:p w14:paraId="20E3DAC6" w14:textId="1383C36D" w:rsidR="007C00B7" w:rsidRPr="00F60AB1" w:rsidRDefault="007C00B7" w:rsidP="009E5A19">
            <w:pPr>
              <w:rPr>
                <w:lang w:bidi="en-US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58EB34" w14:textId="77777777" w:rsidR="00CD749B" w:rsidRPr="00546B29" w:rsidRDefault="00CD749B" w:rsidP="009E5A19">
            <w:pPr>
              <w:pStyle w:val="Textocomentari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Outcome</w:t>
            </w:r>
          </w:p>
          <w:p w14:paraId="5543F69E" w14:textId="403BD32D" w:rsidR="00CD749B" w:rsidRPr="00546B29" w:rsidRDefault="00560D39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${OUT1}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Not recovered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${OUT2}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Recovering</w:t>
            </w:r>
          </w:p>
          <w:p w14:paraId="2B58E53D" w14:textId="6B89A0DF" w:rsidR="00CD749B" w:rsidRPr="00546B29" w:rsidRDefault="00560D39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${OUT3}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Recovered with sequelae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${OUT4}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Recovered without sequelae</w:t>
            </w:r>
          </w:p>
          <w:p w14:paraId="604CA9FB" w14:textId="069B2CDC" w:rsidR="007C00B7" w:rsidRPr="00546B29" w:rsidRDefault="00560D39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${OUT5}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Unknown</w:t>
            </w:r>
          </w:p>
        </w:tc>
      </w:tr>
      <w:tr w:rsidR="00142072" w:rsidRPr="00546B29" w14:paraId="192BDB43" w14:textId="77777777" w:rsidTr="009E5A19">
        <w:trPr>
          <w:gridAfter w:val="3"/>
          <w:wAfter w:w="11921" w:type="dxa"/>
          <w:cantSplit/>
          <w:trHeight w:val="149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C64570" w14:textId="77777777" w:rsidR="00142072" w:rsidRDefault="00142072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2.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Relevant tests/Laboratory data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including dates (</w:t>
            </w:r>
            <w:r w:rsidRPr="00546B29">
              <w:rPr>
                <w:rFonts w:ascii="Times New Roman" w:hAnsi="Times New Roman" w:cs="Times New Roman"/>
                <w:i/>
                <w:sz w:val="16"/>
                <w:szCs w:val="16"/>
              </w:rPr>
              <w:t>please attach if possible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2026985F" w14:textId="315AB44B" w:rsidR="00F8094E" w:rsidRDefault="00F8094E" w:rsidP="00F8094E">
            <w:pPr>
              <w:rPr>
                <w:rFonts w:eastAsiaTheme="minorEastAsia"/>
                <w:sz w:val="16"/>
                <w:szCs w:val="16"/>
                <w:lang w:bidi="en-US"/>
              </w:rPr>
            </w:pPr>
            <w:r>
              <w:rPr>
                <w:rFonts w:eastAsiaTheme="minorEastAsia"/>
                <w:sz w:val="16"/>
                <w:szCs w:val="16"/>
                <w:lang w:bidi="en-US"/>
              </w:rPr>
              <w:t>${</w:t>
            </w:r>
            <w:r w:rsidRPr="00F8094E">
              <w:rPr>
                <w:rFonts w:eastAsiaTheme="minorEastAsia"/>
                <w:sz w:val="16"/>
                <w:szCs w:val="16"/>
                <w:lang w:bidi="en-US"/>
              </w:rPr>
              <w:t>LABORATORY_DATA</w:t>
            </w:r>
            <w:r>
              <w:rPr>
                <w:rFonts w:eastAsiaTheme="minorEastAsia"/>
                <w:sz w:val="16"/>
                <w:szCs w:val="16"/>
                <w:lang w:bidi="en-US"/>
              </w:rPr>
              <w:t>}</w:t>
            </w:r>
          </w:p>
          <w:p w14:paraId="55397AE1" w14:textId="03B048F6" w:rsidR="00F8094E" w:rsidRPr="00F8094E" w:rsidRDefault="00F8094E" w:rsidP="00F8094E">
            <w:pPr>
              <w:tabs>
                <w:tab w:val="left" w:pos="6071"/>
              </w:tabs>
              <w:rPr>
                <w:lang w:bidi="en-US"/>
              </w:rPr>
            </w:pPr>
            <w:r>
              <w:rPr>
                <w:lang w:bidi="en-US"/>
              </w:rPr>
              <w:tab/>
            </w:r>
          </w:p>
        </w:tc>
      </w:tr>
      <w:tr w:rsidR="00453C55" w:rsidRPr="00546B29" w14:paraId="064FF914" w14:textId="77777777" w:rsidTr="009E5A19">
        <w:trPr>
          <w:gridAfter w:val="3"/>
          <w:wAfter w:w="11921" w:type="dxa"/>
          <w:cantSplit/>
          <w:trHeight w:val="16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E5DD39" w14:textId="77777777" w:rsidR="00453C55" w:rsidRDefault="00142072" w:rsidP="009E5A19">
            <w:pPr>
              <w:pStyle w:val="Textocomentari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3.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Medical history i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cluding pre-existing conditions</w:t>
            </w:r>
          </w:p>
          <w:p w14:paraId="4743924A" w14:textId="323FC69A" w:rsidR="00F8094E" w:rsidRPr="00F8094E" w:rsidRDefault="00F8094E" w:rsidP="00F8094E">
            <w:pPr>
              <w:rPr>
                <w:lang w:bidi="en-US"/>
              </w:rPr>
            </w:pPr>
            <w:r w:rsidRPr="00F8094E">
              <w:rPr>
                <w:sz w:val="16"/>
                <w:szCs w:val="14"/>
                <w:lang w:bidi="en-US"/>
              </w:rPr>
              <w:t>${MEDICAL_HISTORY}</w:t>
            </w:r>
          </w:p>
        </w:tc>
      </w:tr>
      <w:tr w:rsidR="00087E9A" w:rsidRPr="00546B29" w14:paraId="4C2EA072" w14:textId="77777777" w:rsidTr="009E5A19">
        <w:trPr>
          <w:gridAfter w:val="3"/>
          <w:wAfter w:w="11921" w:type="dxa"/>
          <w:cantSplit/>
          <w:trHeight w:val="93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7A9F62" w14:textId="77777777" w:rsidR="00087E9A" w:rsidRPr="00546B29" w:rsidRDefault="00087E9A" w:rsidP="009E5A19">
            <w:pPr>
              <w:pStyle w:val="Textocomentario"/>
              <w:spacing w:after="12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Reporter’s Causality</w:t>
            </w:r>
          </w:p>
          <w:p w14:paraId="62575A43" w14:textId="370A8CCE" w:rsidR="00087E9A" w:rsidRPr="00546B29" w:rsidRDefault="00087E9A" w:rsidP="009E5A19">
            <w:pPr>
              <w:tabs>
                <w:tab w:val="left" w:pos="5174"/>
                <w:tab w:val="left" w:pos="6166"/>
                <w:tab w:val="left" w:pos="7158"/>
              </w:tabs>
              <w:rPr>
                <w:sz w:val="16"/>
                <w:szCs w:val="16"/>
              </w:rPr>
            </w:pPr>
            <w:r w:rsidRPr="00546B29">
              <w:rPr>
                <w:sz w:val="16"/>
                <w:szCs w:val="16"/>
                <w:lang w:val="en-GB"/>
              </w:rPr>
              <w:t>Does the Reporter consider that the event was possibly related to the drug?</w:t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="00BE7DE2">
              <w:rPr>
                <w:sz w:val="16"/>
                <w:szCs w:val="16"/>
                <w:lang w:val="en-GB"/>
              </w:rPr>
              <w:tab/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="00F8094E">
              <w:rPr>
                <w:sz w:val="16"/>
                <w:szCs w:val="16"/>
              </w:rPr>
              <w:t>${</w:t>
            </w:r>
            <w:r w:rsidR="00F8094E" w:rsidRPr="00F8094E">
              <w:rPr>
                <w:sz w:val="16"/>
                <w:szCs w:val="16"/>
              </w:rPr>
              <w:t>RE_CAUSALITY</w:t>
            </w:r>
            <w:r w:rsidR="00F8094E">
              <w:rPr>
                <w:sz w:val="16"/>
                <w:szCs w:val="16"/>
              </w:rPr>
              <w:t xml:space="preserve">1} </w:t>
            </w:r>
            <w:r w:rsidRPr="00546B29">
              <w:rPr>
                <w:sz w:val="16"/>
                <w:szCs w:val="16"/>
              </w:rPr>
              <w:t>YES</w:t>
            </w:r>
            <w:r>
              <w:rPr>
                <w:sz w:val="16"/>
                <w:szCs w:val="16"/>
              </w:rPr>
              <w:tab/>
            </w:r>
            <w:r w:rsidR="00F8094E">
              <w:rPr>
                <w:sz w:val="16"/>
                <w:szCs w:val="16"/>
              </w:rPr>
              <w:t>${</w:t>
            </w:r>
            <w:r w:rsidR="00F8094E" w:rsidRPr="00F8094E">
              <w:rPr>
                <w:sz w:val="16"/>
                <w:szCs w:val="16"/>
              </w:rPr>
              <w:t>RE_CAUSALITY</w:t>
            </w:r>
            <w:r w:rsidR="00F8094E">
              <w:rPr>
                <w:sz w:val="16"/>
                <w:szCs w:val="16"/>
              </w:rPr>
              <w:t xml:space="preserve">2} </w:t>
            </w:r>
            <w:r w:rsidRPr="00546B29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ab/>
            </w:r>
            <w:r w:rsidR="00F8094E">
              <w:rPr>
                <w:sz w:val="16"/>
                <w:szCs w:val="16"/>
              </w:rPr>
              <w:t>${</w:t>
            </w:r>
            <w:r w:rsidR="00F8094E" w:rsidRPr="00F8094E">
              <w:rPr>
                <w:sz w:val="16"/>
                <w:szCs w:val="16"/>
              </w:rPr>
              <w:t>RE_CAUSALITY</w:t>
            </w:r>
            <w:r w:rsidR="00F8094E">
              <w:rPr>
                <w:sz w:val="16"/>
                <w:szCs w:val="16"/>
              </w:rPr>
              <w:t xml:space="preserve">3} </w:t>
            </w:r>
            <w:r w:rsidRPr="00546B29">
              <w:rPr>
                <w:sz w:val="16"/>
                <w:szCs w:val="16"/>
              </w:rPr>
              <w:t>Unknown</w:t>
            </w:r>
          </w:p>
        </w:tc>
      </w:tr>
      <w:tr w:rsidR="00142072" w:rsidRPr="00546B29" w14:paraId="1B84FEBD" w14:textId="77777777" w:rsidTr="009E5A19">
        <w:trPr>
          <w:gridAfter w:val="3"/>
          <w:wAfter w:w="11921" w:type="dxa"/>
          <w:cantSplit/>
          <w:trHeight w:val="81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3ED559" w14:textId="65BDC96C" w:rsidR="00142072" w:rsidRPr="00546B29" w:rsidRDefault="00142072" w:rsidP="009E5A19">
            <w:pPr>
              <w:pStyle w:val="Textocomentario"/>
              <w:tabs>
                <w:tab w:val="left" w:pos="2602"/>
                <w:tab w:val="left" w:pos="3615"/>
                <w:tab w:val="left" w:pos="4465"/>
                <w:tab w:val="left" w:pos="5741"/>
              </w:tabs>
              <w:spacing w:after="120"/>
              <w:rPr>
                <w:sz w:val="16"/>
                <w:szCs w:val="16"/>
                <w:lang w:val="en-GB"/>
              </w:rPr>
            </w:pPr>
            <w:r w:rsidRPr="0014207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5. </w:t>
            </w:r>
            <w:r w:rsidRPr="001420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Was the patient pregnant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5C14CD" w:rsidRPr="005C14CD">
              <w:rPr>
                <w:rFonts w:ascii="Times New Roman" w:hAnsi="Times New Roman" w:cs="Times New Roman"/>
                <w:sz w:val="16"/>
                <w:szCs w:val="16"/>
              </w:rPr>
              <w:t>PATIENT_PREGNANT</w:t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 xml:space="preserve">1}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5C14CD" w:rsidRPr="005C14CD">
              <w:rPr>
                <w:rFonts w:ascii="Times New Roman" w:hAnsi="Times New Roman" w:cs="Times New Roman"/>
                <w:sz w:val="16"/>
                <w:szCs w:val="16"/>
              </w:rPr>
              <w:t>PATIENT_PREGNANT</w:t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 xml:space="preserve">2}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5C14CD" w:rsidRPr="005C14CD">
              <w:rPr>
                <w:rFonts w:ascii="Times New Roman" w:hAnsi="Times New Roman" w:cs="Times New Roman"/>
                <w:sz w:val="16"/>
                <w:szCs w:val="16"/>
              </w:rPr>
              <w:t>PATIENT_PREGNANT</w:t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 xml:space="preserve">3}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Unknown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="005C14CD" w:rsidRPr="005C14CD">
              <w:rPr>
                <w:rFonts w:ascii="Times New Roman" w:hAnsi="Times New Roman" w:cs="Times New Roman"/>
                <w:sz w:val="16"/>
                <w:szCs w:val="16"/>
              </w:rPr>
              <w:t>PATIENT_PREGNANT</w:t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 xml:space="preserve">4}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  <w:p w14:paraId="4FDE3ADD" w14:textId="5C860CEC" w:rsidR="00142072" w:rsidRPr="00546B29" w:rsidRDefault="00660878" w:rsidP="009E5A19">
            <w:pPr>
              <w:tabs>
                <w:tab w:val="left" w:pos="2622"/>
              </w:tabs>
              <w:spacing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ab/>
            </w:r>
            <w:r w:rsidR="00142072" w:rsidRPr="00546B29">
              <w:rPr>
                <w:sz w:val="16"/>
                <w:szCs w:val="16"/>
                <w:lang w:val="en-GB"/>
              </w:rPr>
              <w:t>If yes, gestation period</w:t>
            </w:r>
            <w:r w:rsidR="00BE7DE2">
              <w:rPr>
                <w:sz w:val="16"/>
                <w:szCs w:val="16"/>
                <w:lang w:val="en-GB"/>
              </w:rPr>
              <w:t>:</w:t>
            </w:r>
            <w:r w:rsidR="00142072" w:rsidRPr="00546B29">
              <w:rPr>
                <w:sz w:val="16"/>
                <w:szCs w:val="16"/>
                <w:lang w:val="en-GB"/>
              </w:rPr>
              <w:t xml:space="preserve"> </w:t>
            </w:r>
            <w:r w:rsidR="005C14CD">
              <w:rPr>
                <w:sz w:val="16"/>
                <w:szCs w:val="16"/>
                <w:lang w:val="en-GB"/>
              </w:rPr>
              <w:t>${</w:t>
            </w:r>
            <w:r w:rsidR="005C14CD" w:rsidRPr="005C14CD">
              <w:rPr>
                <w:sz w:val="16"/>
                <w:szCs w:val="16"/>
                <w:lang w:val="en-GB"/>
              </w:rPr>
              <w:t>PATIENT_PREGNANT_YES</w:t>
            </w:r>
            <w:r w:rsidR="005C14CD">
              <w:rPr>
                <w:sz w:val="16"/>
                <w:szCs w:val="16"/>
                <w:lang w:val="en-GB"/>
              </w:rPr>
              <w:t>}</w:t>
            </w:r>
            <w:r w:rsidR="00142072" w:rsidRPr="00546B29">
              <w:rPr>
                <w:sz w:val="16"/>
                <w:szCs w:val="16"/>
                <w:lang w:val="en-GB"/>
              </w:rPr>
              <w:t xml:space="preserve"> weeks</w:t>
            </w:r>
          </w:p>
        </w:tc>
      </w:tr>
      <w:tr w:rsidR="007C00B7" w:rsidRPr="00546B29" w14:paraId="7DA75C6A" w14:textId="77777777" w:rsidTr="009E5A19">
        <w:trPr>
          <w:gridAfter w:val="3"/>
          <w:wAfter w:w="11921" w:type="dxa"/>
          <w:cantSplit/>
          <w:trHeight w:val="39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72F82B" w14:textId="66CBBFB3" w:rsidR="007C00B7" w:rsidRPr="00546B29" w:rsidRDefault="007C00B7" w:rsidP="009E5A19">
            <w:pPr>
              <w:pStyle w:val="Textocomentario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IV) SPECIAL SITUATIONS</w:t>
            </w:r>
          </w:p>
        </w:tc>
      </w:tr>
      <w:tr w:rsidR="007C00B7" w:rsidRPr="00546B29" w14:paraId="1905200B" w14:textId="77777777" w:rsidTr="009E5A19">
        <w:trPr>
          <w:gridAfter w:val="3"/>
          <w:wAfter w:w="11921" w:type="dxa"/>
          <w:cantSplit/>
          <w:trHeight w:val="1425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1411E" w14:textId="4358F835" w:rsidR="00080C43" w:rsidRDefault="002D38FB" w:rsidP="009E5A19">
            <w:pPr>
              <w:pStyle w:val="Textocomentario"/>
              <w:tabs>
                <w:tab w:val="left" w:pos="7017"/>
                <w:tab w:val="left" w:pos="8434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>
              <w:rPr>
                <w:sz w:val="16"/>
                <w:szCs w:val="16"/>
                <w:lang w:val="en-GB"/>
              </w:rPr>
              <w:t xml:space="preserve">${1}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Pregnancy (maternal exposure or paternal exposure (including potential alteration of spermatozoids))</w:t>
            </w:r>
            <w:r w:rsidR="007C00B7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${2}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Breastfeeding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${3} </w:t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Overdose</w:t>
            </w:r>
          </w:p>
          <w:p w14:paraId="532C1557" w14:textId="4AA5A7AF" w:rsidR="007C00B7" w:rsidRPr="00C66617" w:rsidRDefault="002D38FB" w:rsidP="009E5A19">
            <w:pPr>
              <w:pStyle w:val="Textocomentario"/>
              <w:tabs>
                <w:tab w:val="left" w:pos="0"/>
                <w:tab w:val="left" w:pos="1063"/>
                <w:tab w:val="left" w:pos="2197"/>
                <w:tab w:val="left" w:pos="4040"/>
                <w:tab w:val="left" w:pos="5861"/>
                <w:tab w:val="left" w:pos="8159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>
              <w:rPr>
                <w:sz w:val="16"/>
                <w:szCs w:val="16"/>
                <w:lang w:val="en-GB"/>
              </w:rPr>
              <w:t xml:space="preserve">${4}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Misuse</w:t>
            </w:r>
            <w:r w:rsidR="00080C43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${5}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Abuse</w:t>
            </w:r>
            <w:r w:rsidR="00CB699D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  <w:t xml:space="preserve"> </w:t>
            </w:r>
            <w:r>
              <w:rPr>
                <w:sz w:val="16"/>
                <w:szCs w:val="16"/>
                <w:lang w:val="en-GB"/>
              </w:rPr>
              <w:t xml:space="preserve">${6}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Medication Error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${7}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Lack of Efficacy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>${8}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Occupational exposure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${9}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Drug interaction</w:t>
            </w:r>
          </w:p>
          <w:p w14:paraId="59B1E759" w14:textId="44AE15CF" w:rsidR="007C00B7" w:rsidRPr="00367C40" w:rsidRDefault="002D38FB" w:rsidP="009E5A19">
            <w:pPr>
              <w:pStyle w:val="Textocomentario"/>
              <w:tabs>
                <w:tab w:val="left" w:pos="1347"/>
                <w:tab w:val="left" w:pos="4607"/>
                <w:tab w:val="left" w:pos="687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${10} </w:t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Off-label Use</w:t>
            </w:r>
            <w:r w:rsidR="00080C43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080C43" w:rsidRPr="00C66617">
              <w:rPr>
                <w:sz w:val="16"/>
                <w:szCs w:val="16"/>
                <w:lang w:val="en-GB"/>
              </w:rPr>
              <w:t xml:space="preserve"> </w:t>
            </w:r>
            <w:r>
              <w:rPr>
                <w:sz w:val="16"/>
                <w:szCs w:val="16"/>
                <w:lang w:val="en-GB"/>
              </w:rPr>
              <w:t xml:space="preserve">${11}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Suspected transmission of infectious agent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${12}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Unexpected beneficial event</w:t>
            </w:r>
            <w:r w:rsidR="00514502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514502">
              <w:rPr>
                <w:sz w:val="16"/>
                <w:szCs w:val="16"/>
                <w:lang w:val="en-GB"/>
              </w:rPr>
              <w:t xml:space="preserve"> $</w:t>
            </w:r>
            <w:r>
              <w:rPr>
                <w:sz w:val="16"/>
                <w:szCs w:val="16"/>
                <w:lang w:val="en-GB"/>
              </w:rPr>
              <w:t xml:space="preserve">{13} 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Other, </w:t>
            </w:r>
            <w:r w:rsidR="00340F12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specify: _________________</w:t>
            </w:r>
          </w:p>
        </w:tc>
      </w:tr>
      <w:tr w:rsidR="000C3ECD" w:rsidRPr="006221A9" w14:paraId="17EF6B9A" w14:textId="77777777" w:rsidTr="009E5A19">
        <w:trPr>
          <w:gridAfter w:val="3"/>
          <w:wAfter w:w="11921" w:type="dxa"/>
          <w:cantSplit/>
          <w:trHeight w:val="42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C1496A" w14:textId="77777777" w:rsidR="007C00B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2A2BC290" w14:textId="3F3A32EC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C66617">
              <w:rPr>
                <w:b/>
                <w:bCs/>
                <w:sz w:val="16"/>
                <w:szCs w:val="16"/>
                <w:lang w:val="en-GB"/>
              </w:rPr>
              <w:t xml:space="preserve">V)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QUALITY DEFECT ISSUE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/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GB"/>
              </w:rPr>
              <w:t xml:space="preserve">SUSPECTED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FALSIFIED</w:t>
            </w:r>
            <w:r>
              <w:rPr>
                <w:b/>
                <w:bCs/>
                <w:sz w:val="16"/>
                <w:szCs w:val="16"/>
                <w:lang w:val="en-GB"/>
              </w:rPr>
              <w:t>/COUNTERFEIT MEDICINAL PRODUCT</w:t>
            </w:r>
          </w:p>
          <w:p w14:paraId="1F86F846" w14:textId="2369BAB0" w:rsidR="007C00B7" w:rsidRPr="00C6661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</w:tc>
      </w:tr>
      <w:tr w:rsidR="007C00B7" w:rsidRPr="00546B29" w14:paraId="1669B8D2" w14:textId="77777777" w:rsidTr="009E5A19">
        <w:trPr>
          <w:gridAfter w:val="3"/>
          <w:wAfter w:w="11921" w:type="dxa"/>
          <w:cantSplit/>
          <w:trHeight w:val="28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4AD51" w14:textId="1A9095D1" w:rsidR="007C00B7" w:rsidRPr="00546B29" w:rsidRDefault="00F65277" w:rsidP="009E5A19">
            <w:pPr>
              <w:pStyle w:val="Textocomentario"/>
              <w:tabs>
                <w:tab w:val="left" w:pos="4930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F65277">
              <w:rPr>
                <w:sz w:val="16"/>
                <w:szCs w:val="16"/>
                <w:lang w:val="en-GB"/>
              </w:rPr>
              <w:t>DEFECT_ISSUE1</w:t>
            </w:r>
            <w:r>
              <w:rPr>
                <w:sz w:val="16"/>
                <w:szCs w:val="16"/>
                <w:lang w:val="en-GB"/>
              </w:rPr>
              <w:t xml:space="preserve">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related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to a quality defect issue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>${</w:t>
            </w:r>
            <w:r w:rsidRPr="00F65277">
              <w:rPr>
                <w:sz w:val="16"/>
                <w:szCs w:val="16"/>
                <w:lang w:val="en-GB"/>
              </w:rPr>
              <w:t>DEFECT_ISSUE</w:t>
            </w:r>
            <w:r>
              <w:rPr>
                <w:sz w:val="16"/>
                <w:szCs w:val="16"/>
                <w:lang w:val="en-GB"/>
              </w:rPr>
              <w:t xml:space="preserve">2}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related t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 a suspected falsified/counterfeit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medicinal product</w:t>
            </w:r>
          </w:p>
        </w:tc>
      </w:tr>
      <w:tr w:rsidR="00C66617" w:rsidRPr="00546B29" w14:paraId="1C2580CB" w14:textId="33B8495D" w:rsidTr="009E5A19">
        <w:trPr>
          <w:gridAfter w:val="3"/>
          <w:wAfter w:w="11921" w:type="dxa"/>
          <w:cantSplit/>
          <w:trHeight w:val="39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4AB103F" w14:textId="60EC07DF" w:rsidR="00C66617" w:rsidRPr="00546B29" w:rsidRDefault="00C6661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060EADF0" w14:textId="77777777" w:rsidR="00C66617" w:rsidRDefault="00C6661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546B29">
              <w:rPr>
                <w:b/>
                <w:bCs/>
                <w:sz w:val="16"/>
                <w:szCs w:val="16"/>
                <w:lang w:val="en-GB"/>
              </w:rPr>
              <w:t>V</w:t>
            </w:r>
            <w:r>
              <w:rPr>
                <w:b/>
                <w:bCs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bCs/>
                <w:sz w:val="16"/>
                <w:szCs w:val="16"/>
                <w:lang w:val="en-GB"/>
              </w:rPr>
              <w:t>) CO-SUSPECT (S) &amp; CONCOMITANT (C) DRUGS</w:t>
            </w:r>
          </w:p>
          <w:p w14:paraId="619B4150" w14:textId="5246ED69" w:rsidR="00C66617" w:rsidRPr="00546B29" w:rsidRDefault="00C6661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5278BC" w:rsidRPr="00546B29" w14:paraId="0D5CC2AE" w14:textId="77777777" w:rsidTr="002103D9">
        <w:trPr>
          <w:gridAfter w:val="3"/>
          <w:wAfter w:w="11921" w:type="dxa"/>
          <w:cantSplit/>
          <w:trHeight w:val="24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CAA058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29763D7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including dosage form</w:t>
            </w:r>
            <w:r w:rsidRPr="00546B29">
              <w:rPr>
                <w:b/>
                <w:sz w:val="16"/>
                <w:szCs w:val="16"/>
                <w:lang w:val="en-GB"/>
              </w:rPr>
              <w:t>)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1FD9FD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Route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FA92C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Daily dose</w:t>
            </w:r>
          </w:p>
        </w:tc>
        <w:tc>
          <w:tcPr>
            <w:tcW w:w="10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DCD9C4" w14:textId="0F2203C8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Duration</w:t>
            </w:r>
          </w:p>
        </w:tc>
        <w:tc>
          <w:tcPr>
            <w:tcW w:w="24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B245F" w14:textId="77777777" w:rsidR="005278BC" w:rsidRPr="00546B29" w:rsidRDefault="005278BC" w:rsidP="009E5A19">
            <w:pPr>
              <w:jc w:val="center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administration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CF2735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Indication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1FD5CC" w14:textId="77777777" w:rsidR="005278BC" w:rsidRPr="00546B29" w:rsidRDefault="005278BC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</w:t>
            </w:r>
            <w:r w:rsidRPr="00546B29">
              <w:rPr>
                <w:sz w:val="16"/>
                <w:szCs w:val="16"/>
                <w:lang w:val="en-GB"/>
              </w:rPr>
              <w:t xml:space="preserve"> or </w:t>
            </w:r>
            <w:r w:rsidRPr="00546B29">
              <w:rPr>
                <w:b/>
                <w:sz w:val="16"/>
                <w:szCs w:val="16"/>
                <w:lang w:val="en-GB"/>
              </w:rPr>
              <w:t>C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59E022" w14:textId="26F7BCFD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Company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40F836D8" w14:textId="77777777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Y/N</w:t>
            </w:r>
            <w:r w:rsidRPr="00546B29">
              <w:rPr>
                <w:sz w:val="16"/>
                <w:szCs w:val="16"/>
                <w:lang w:val="en-GB"/>
              </w:rPr>
              <w:t>)</w:t>
            </w:r>
          </w:p>
        </w:tc>
      </w:tr>
      <w:tr w:rsidR="005278BC" w:rsidRPr="00546B29" w14:paraId="13EA45AE" w14:textId="77777777" w:rsidTr="002103D9">
        <w:trPr>
          <w:gridAfter w:val="3"/>
          <w:wAfter w:w="11921" w:type="dxa"/>
          <w:cantSplit/>
          <w:trHeight w:val="141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54841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D1C48B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6E0E05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02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706EFA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FA666" w14:textId="32B37A88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Start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5F516D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Stop</w:t>
            </w:r>
          </w:p>
        </w:tc>
        <w:tc>
          <w:tcPr>
            <w:tcW w:w="9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3892F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2879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8C2E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55597" w:rsidRPr="00546B29" w14:paraId="49110412" w14:textId="77777777" w:rsidTr="002103D9">
        <w:trPr>
          <w:gridAfter w:val="3"/>
          <w:wAfter w:w="11921" w:type="dxa"/>
          <w:cantSplit/>
          <w:trHeight w:val="14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63677D" w14:textId="7707D11C" w:rsidR="007C00B7" w:rsidRPr="0089105D" w:rsidRDefault="00424FF1" w:rsidP="009E5A19">
            <w:pPr>
              <w:rPr>
                <w:sz w:val="15"/>
                <w:szCs w:val="15"/>
                <w:lang w:val="en-GB"/>
              </w:rPr>
            </w:pPr>
            <w:r w:rsidRPr="00424FF1">
              <w:rPr>
                <w:sz w:val="15"/>
                <w:szCs w:val="15"/>
                <w:lang w:val="en-GB"/>
              </w:rPr>
              <w:t>${DRUG</w:t>
            </w:r>
            <w:r w:rsidR="006E26E4">
              <w:rPr>
                <w:sz w:val="15"/>
                <w:szCs w:val="15"/>
                <w:lang w:val="en-GB"/>
              </w:rPr>
              <w:t>}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5F95B" w14:textId="43F33C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${ROUTE}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BBF4D1" w14:textId="70CD43C8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${DAILY_DOSE}</w:t>
            </w: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506A46" w14:textId="53E0E18E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${DURATION}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9BCDE" w14:textId="296B4785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${DATE_START}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9F8EC2" w14:textId="2408C2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${DATE_STOP}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45090" w14:textId="249D3487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${INDICATION}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670FD" w14:textId="6CC68052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${S_OR_C}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0384F8" w14:textId="0A8A777A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${COMPANY_DRUG}</w:t>
            </w:r>
          </w:p>
        </w:tc>
      </w:tr>
      <w:tr w:rsidR="00C66617" w:rsidRPr="00546B29" w14:paraId="3663DFD1" w14:textId="77777777" w:rsidTr="009E5A19">
        <w:trPr>
          <w:gridAfter w:val="3"/>
          <w:wAfter w:w="11921" w:type="dxa"/>
          <w:cantSplit/>
          <w:trHeight w:val="38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3D59F6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B85EB1B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REPORTER</w:t>
            </w:r>
          </w:p>
          <w:p w14:paraId="04008EB5" w14:textId="2C76FAF2" w:rsidR="00C66617" w:rsidRPr="00546B29" w:rsidDel="00DD5F05" w:rsidRDefault="00C6661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7204DC1F" w14:textId="77777777" w:rsidTr="002103D9">
        <w:trPr>
          <w:gridAfter w:val="3"/>
          <w:wAfter w:w="11921" w:type="dxa"/>
          <w:cantSplit/>
          <w:trHeight w:val="61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5075E4" w14:textId="77777777" w:rsidR="002D38FB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1.a </w:t>
            </w:r>
            <w:r w:rsidRPr="00546B29">
              <w:rPr>
                <w:b/>
                <w:sz w:val="16"/>
                <w:szCs w:val="16"/>
                <w:lang w:val="en-GB"/>
              </w:rPr>
              <w:t>Name</w:t>
            </w:r>
          </w:p>
          <w:p w14:paraId="483D12CB" w14:textId="16B5FD82" w:rsidR="007C00B7" w:rsidRPr="00546B29" w:rsidRDefault="00F6527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2D38FB">
              <w:rPr>
                <w:sz w:val="16"/>
                <w:szCs w:val="16"/>
                <w:lang w:val="en-GB"/>
              </w:rPr>
              <w:t>REPORTER_NAME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FB7FE4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C66617">
              <w:rPr>
                <w:sz w:val="16"/>
                <w:szCs w:val="16"/>
                <w:lang w:val="en-GB"/>
              </w:rPr>
              <w:t xml:space="preserve">1.b </w:t>
            </w:r>
            <w:r w:rsidRPr="00C66617">
              <w:rPr>
                <w:b/>
                <w:bCs/>
                <w:sz w:val="16"/>
                <w:szCs w:val="16"/>
                <w:lang w:val="en-GB"/>
              </w:rPr>
              <w:t>Phone number</w:t>
            </w:r>
          </w:p>
          <w:p w14:paraId="29058E95" w14:textId="13BD6043" w:rsidR="002D38FB" w:rsidRPr="002D38FB" w:rsidRDefault="002D38FB" w:rsidP="002D38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r w:rsidRPr="002D38FB">
              <w:rPr>
                <w:sz w:val="16"/>
                <w:szCs w:val="16"/>
              </w:rPr>
              <w:t>PHONE_NUMBER</w:t>
            </w:r>
            <w:r>
              <w:rPr>
                <w:sz w:val="16"/>
                <w:szCs w:val="16"/>
              </w:rPr>
              <w:t>}</w:t>
            </w:r>
          </w:p>
        </w:tc>
        <w:tc>
          <w:tcPr>
            <w:tcW w:w="28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522FF0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1.c </w:t>
            </w:r>
            <w:r w:rsidRPr="00546B29">
              <w:rPr>
                <w:b/>
                <w:sz w:val="16"/>
                <w:szCs w:val="16"/>
                <w:lang w:val="en-GB"/>
              </w:rPr>
              <w:t>Address</w:t>
            </w:r>
          </w:p>
          <w:p w14:paraId="0D0A48A0" w14:textId="2CC3AE3D" w:rsidR="002D38FB" w:rsidRPr="002D38FB" w:rsidRDefault="002D38FB" w:rsidP="002D38FB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2D38FB">
              <w:rPr>
                <w:sz w:val="16"/>
                <w:szCs w:val="16"/>
                <w:lang w:val="en-GB"/>
              </w:rPr>
              <w:t>ADDRESS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CB169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1.d </w:t>
            </w:r>
            <w:r w:rsidRPr="00546B29">
              <w:rPr>
                <w:b/>
                <w:sz w:val="16"/>
                <w:szCs w:val="16"/>
                <w:lang w:val="en-GB"/>
              </w:rPr>
              <w:t>Fax Number/email address</w:t>
            </w:r>
          </w:p>
          <w:p w14:paraId="74621677" w14:textId="6F92919C" w:rsidR="002D38FB" w:rsidRPr="002D38FB" w:rsidRDefault="002D38FB" w:rsidP="002D38FB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2D38FB">
              <w:rPr>
                <w:sz w:val="16"/>
                <w:szCs w:val="16"/>
                <w:lang w:val="en-GB"/>
              </w:rPr>
              <w:t>REPORTER_EMAIL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</w:tr>
      <w:tr w:rsidR="007C00B7" w:rsidRPr="00546B29" w14:paraId="3B0DB3D2" w14:textId="77777777" w:rsidTr="009E5A19">
        <w:trPr>
          <w:gridAfter w:val="3"/>
          <w:wAfter w:w="11921" w:type="dxa"/>
          <w:cantSplit/>
          <w:trHeight w:val="567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35D4A" w14:textId="3DC5A559" w:rsidR="007C00B7" w:rsidRPr="00546B29" w:rsidRDefault="007C00B7" w:rsidP="009E5A19">
            <w:pPr>
              <w:tabs>
                <w:tab w:val="left" w:pos="3119"/>
              </w:tabs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2.  </w:t>
            </w:r>
            <w:r w:rsidRPr="00546B29">
              <w:rPr>
                <w:b/>
                <w:sz w:val="16"/>
                <w:szCs w:val="16"/>
                <w:lang w:val="en-GB"/>
              </w:rPr>
              <w:t>Health Care Professional</w:t>
            </w:r>
            <w:r w:rsidRPr="00546B29">
              <w:rPr>
                <w:sz w:val="16"/>
                <w:szCs w:val="16"/>
                <w:lang w:val="en-GB"/>
              </w:rPr>
              <w:t xml:space="preserve">       </w:t>
            </w:r>
            <w:r w:rsidR="00D61CA0">
              <w:rPr>
                <w:sz w:val="16"/>
                <w:szCs w:val="16"/>
                <w:lang w:val="en-GB"/>
              </w:rPr>
              <w:t>${</w:t>
            </w:r>
            <w:r w:rsidR="00D61CA0" w:rsidRPr="00D61CA0">
              <w:rPr>
                <w:sz w:val="16"/>
                <w:szCs w:val="16"/>
                <w:lang w:val="en-GB"/>
              </w:rPr>
              <w:t>PROFESSIONAL1</w:t>
            </w:r>
            <w:r w:rsidR="00D61CA0">
              <w:rPr>
                <w:sz w:val="16"/>
                <w:szCs w:val="16"/>
                <w:lang w:val="en-GB"/>
              </w:rPr>
              <w:t>}</w:t>
            </w:r>
            <w:r w:rsidRPr="00546B29">
              <w:rPr>
                <w:sz w:val="16"/>
                <w:szCs w:val="16"/>
                <w:lang w:val="en-GB"/>
              </w:rPr>
              <w:t xml:space="preserve"> YES </w:t>
            </w:r>
            <w:r w:rsidR="00357F7C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D61CA0">
              <w:rPr>
                <w:sz w:val="16"/>
                <w:szCs w:val="16"/>
                <w:lang w:val="en-GB"/>
              </w:rPr>
              <w:t>${</w:t>
            </w:r>
            <w:r w:rsidR="00D61CA0" w:rsidRPr="00D61CA0">
              <w:rPr>
                <w:sz w:val="16"/>
                <w:szCs w:val="16"/>
                <w:lang w:val="en-GB"/>
              </w:rPr>
              <w:t>PROFESSIONAL</w:t>
            </w:r>
            <w:r w:rsidR="00D61CA0">
              <w:rPr>
                <w:sz w:val="16"/>
                <w:szCs w:val="16"/>
                <w:lang w:val="en-GB"/>
              </w:rPr>
              <w:t>2}</w:t>
            </w:r>
            <w:r w:rsidRPr="00546B29">
              <w:rPr>
                <w:sz w:val="16"/>
                <w:szCs w:val="16"/>
                <w:lang w:val="en-GB"/>
              </w:rPr>
              <w:t xml:space="preserve"> NO</w:t>
            </w:r>
          </w:p>
        </w:tc>
        <w:tc>
          <w:tcPr>
            <w:tcW w:w="524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CEB60D" w14:textId="0B85BE1C" w:rsidR="007C00B7" w:rsidRPr="00546B29" w:rsidRDefault="007C00B7" w:rsidP="009E5A19">
            <w:pPr>
              <w:spacing w:before="200" w:after="120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3. </w:t>
            </w:r>
            <w:r w:rsidRPr="00546B29">
              <w:rPr>
                <w:b/>
                <w:sz w:val="16"/>
                <w:szCs w:val="16"/>
                <w:lang w:val="en-GB"/>
              </w:rPr>
              <w:t xml:space="preserve">Profession/Occupation or Health Authority: </w:t>
            </w:r>
          </w:p>
          <w:p w14:paraId="272AE638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D62CBCC" w14:textId="65689824" w:rsidR="001E2796" w:rsidRDefault="00D61CA0" w:rsidP="009E5A19">
            <w:pPr>
              <w:tabs>
                <w:tab w:val="left" w:pos="884"/>
                <w:tab w:val="left" w:pos="1735"/>
                <w:tab w:val="left" w:pos="3010"/>
                <w:tab w:val="left" w:pos="4144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${OCU1} </w:t>
            </w:r>
            <w:r w:rsidR="007C00B7" w:rsidRPr="00546B29">
              <w:rPr>
                <w:sz w:val="16"/>
                <w:szCs w:val="16"/>
                <w:lang w:val="en-GB"/>
              </w:rPr>
              <w:t>Doctor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${OCU2} </w:t>
            </w:r>
            <w:r w:rsidR="007C00B7" w:rsidRPr="00546B29">
              <w:rPr>
                <w:sz w:val="16"/>
                <w:szCs w:val="16"/>
                <w:lang w:val="en-GB"/>
              </w:rPr>
              <w:t>Nurse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${OCU3} </w:t>
            </w:r>
            <w:r w:rsidR="007C00B7" w:rsidRPr="00546B29">
              <w:rPr>
                <w:sz w:val="16"/>
                <w:szCs w:val="16"/>
                <w:lang w:val="en-GB"/>
              </w:rPr>
              <w:t>Pharmacist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${OCU4} </w:t>
            </w:r>
            <w:r w:rsidR="007C00B7" w:rsidRPr="00546B29">
              <w:rPr>
                <w:sz w:val="16"/>
                <w:szCs w:val="16"/>
                <w:lang w:val="en-GB"/>
              </w:rPr>
              <w:t>Dentist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${OCU5} </w:t>
            </w:r>
            <w:r w:rsidR="007C00B7" w:rsidRPr="00546B29">
              <w:rPr>
                <w:sz w:val="16"/>
                <w:szCs w:val="16"/>
                <w:lang w:val="en-GB"/>
              </w:rPr>
              <w:t>Patient</w:t>
            </w:r>
          </w:p>
          <w:p w14:paraId="784CF2DB" w14:textId="23347765" w:rsidR="007C00B7" w:rsidRPr="00546B29" w:rsidRDefault="00D61CA0" w:rsidP="009E5A19">
            <w:pPr>
              <w:tabs>
                <w:tab w:val="left" w:pos="1735"/>
              </w:tabs>
              <w:spacing w:before="20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${OCU6} </w:t>
            </w:r>
            <w:r w:rsidR="007C00B7" w:rsidRPr="00546B29">
              <w:rPr>
                <w:sz w:val="16"/>
                <w:szCs w:val="16"/>
                <w:lang w:val="en-GB"/>
              </w:rPr>
              <w:t>Health Authority</w:t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${OCU7} </w:t>
            </w:r>
            <w:r w:rsidR="001E2796">
              <w:rPr>
                <w:sz w:val="16"/>
                <w:szCs w:val="16"/>
                <w:lang w:val="en-GB"/>
              </w:rPr>
              <w:t xml:space="preserve">Other </w:t>
            </w:r>
            <w:r w:rsidR="007C00B7" w:rsidRPr="00546B29">
              <w:rPr>
                <w:sz w:val="16"/>
                <w:szCs w:val="16"/>
                <w:lang w:val="en-GB"/>
              </w:rPr>
              <w:t>(Specify): __________________</w:t>
            </w:r>
          </w:p>
        </w:tc>
      </w:tr>
      <w:tr w:rsidR="007C00B7" w:rsidRPr="00546B29" w14:paraId="2E8872CF" w14:textId="77777777" w:rsidTr="00244A6A">
        <w:trPr>
          <w:gridAfter w:val="3"/>
          <w:wAfter w:w="11921" w:type="dxa"/>
          <w:cantSplit/>
          <w:trHeight w:val="85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B8474C" w14:textId="34D888E1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Country of Reporting event:</w:t>
            </w:r>
            <w:r w:rsidR="00E647B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E647B7" w:rsidRPr="00E647B7">
              <w:rPr>
                <w:rFonts w:ascii="Times New Roman" w:hAnsi="Times New Roman" w:cs="Times New Roman"/>
                <w:bCs/>
                <w:sz w:val="16"/>
                <w:szCs w:val="16"/>
              </w:rPr>
              <w:t>${COUNTRY}</w:t>
            </w:r>
          </w:p>
        </w:tc>
        <w:tc>
          <w:tcPr>
            <w:tcW w:w="5246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93F771" w14:textId="581EB0D9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C00B7" w:rsidRPr="00546B29" w14:paraId="67E61861" w14:textId="77777777" w:rsidTr="009E5A19">
        <w:trPr>
          <w:gridAfter w:val="3"/>
          <w:wAfter w:w="11921" w:type="dxa"/>
          <w:cantSplit/>
          <w:trHeight w:val="113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C91FD1" w14:textId="584BF0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5. As 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MAH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we have an obligation to collect and report adverse events/safety information with our products to Health Authority to improve patient safety.</w:t>
            </w:r>
          </w:p>
          <w:p w14:paraId="5AD680D2" w14:textId="7777777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Are you willing for Ipsen safety team to contact you/your doctor for further details if required? </w:t>
            </w:r>
          </w:p>
          <w:p w14:paraId="7218E7B4" w14:textId="485D2E4A" w:rsidR="007C00B7" w:rsidRPr="00546B29" w:rsidRDefault="00E647B7" w:rsidP="009E5A19">
            <w:pPr>
              <w:pStyle w:val="Textocomentario"/>
              <w:tabs>
                <w:tab w:val="left" w:pos="91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E647B7">
              <w:rPr>
                <w:rFonts w:ascii="Times New Roman" w:hAnsi="Times New Roman" w:cs="Times New Roman"/>
                <w:sz w:val="16"/>
                <w:szCs w:val="16"/>
              </w:rPr>
              <w:t>MAH1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}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C3201C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r w:rsidRPr="00E647B7">
              <w:rPr>
                <w:rFonts w:ascii="Times New Roman" w:hAnsi="Times New Roman" w:cs="Times New Roman"/>
                <w:sz w:val="16"/>
                <w:szCs w:val="16"/>
              </w:rPr>
              <w:t>MAH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2}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DE86A" w14:textId="230B3BAC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6. If the reporter is a patient, what is their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doctor's name and address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? (</w:t>
            </w: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complete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only if section 5. is ticked Yes)</w:t>
            </w:r>
          </w:p>
          <w:p w14:paraId="394A0672" w14:textId="76EEB6BF" w:rsidR="007C00B7" w:rsidRPr="00546B29" w:rsidRDefault="00E647B7" w:rsidP="009E5A19">
            <w:pPr>
              <w:rPr>
                <w:sz w:val="15"/>
                <w:szCs w:val="15"/>
                <w:lang w:val="en-GB"/>
              </w:rPr>
            </w:pPr>
            <w:r>
              <w:rPr>
                <w:sz w:val="15"/>
                <w:szCs w:val="15"/>
                <w:lang w:val="en-GB"/>
              </w:rPr>
              <w:t>${</w:t>
            </w:r>
            <w:r w:rsidRPr="00E647B7">
              <w:rPr>
                <w:sz w:val="15"/>
                <w:szCs w:val="15"/>
                <w:lang w:val="en-GB"/>
              </w:rPr>
              <w:t>DOCTORS</w:t>
            </w:r>
            <w:r>
              <w:rPr>
                <w:sz w:val="15"/>
                <w:szCs w:val="15"/>
                <w:lang w:val="en-GB"/>
              </w:rPr>
              <w:t>}</w:t>
            </w:r>
          </w:p>
        </w:tc>
      </w:tr>
      <w:tr w:rsidR="007C00B7" w:rsidRPr="00546B29" w14:paraId="3AC0B43F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3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14240B2" w14:textId="4D88686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5B89F04" w14:textId="427F34D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RESEARCHER’S DETAILS</w:t>
            </w:r>
          </w:p>
          <w:p w14:paraId="76B938B0" w14:textId="77777777" w:rsidR="007C00B7" w:rsidRPr="00546B29" w:rsidRDefault="007C00B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235042CE" w14:textId="77777777" w:rsidTr="006D36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1920"/>
        </w:trPr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F958E" w14:textId="472FB6E2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Completed By:</w:t>
            </w:r>
          </w:p>
          <w:p w14:paraId="6FA912B1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443F13A6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Company Name and Address:</w:t>
            </w:r>
          </w:p>
          <w:p w14:paraId="42E1B12E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756FE6F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0F6BE888" w14:textId="4FF3E992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Email address:</w:t>
            </w:r>
          </w:p>
          <w:p w14:paraId="39C454B7" w14:textId="5B546186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Telephone No:</w:t>
            </w:r>
          </w:p>
          <w:p w14:paraId="3BF2C9DF" w14:textId="4F2E4990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Fax No:</w:t>
            </w:r>
          </w:p>
          <w:p w14:paraId="6C373E3C" w14:textId="77777777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</w:p>
          <w:p w14:paraId="1E5B75EA" w14:textId="77777777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form Completed:</w:t>
            </w:r>
          </w:p>
        </w:tc>
        <w:tc>
          <w:tcPr>
            <w:tcW w:w="766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8EE38E" w14:textId="77777777" w:rsidR="007C00B7" w:rsidRDefault="00B22293" w:rsidP="009E5A19">
            <w:pPr>
              <w:rPr>
                <w:bCs/>
                <w:sz w:val="16"/>
                <w:szCs w:val="16"/>
                <w:lang w:val="en-GB"/>
              </w:rPr>
            </w:pPr>
            <w:r w:rsidRPr="00B22293">
              <w:rPr>
                <w:bCs/>
                <w:sz w:val="16"/>
                <w:szCs w:val="16"/>
                <w:lang w:val="en-GB"/>
              </w:rPr>
              <w:t>${COMPLETED_BY}</w:t>
            </w:r>
          </w:p>
          <w:p w14:paraId="378CB227" w14:textId="77777777" w:rsidR="00B22293" w:rsidRDefault="00B22293" w:rsidP="00B22293">
            <w:pPr>
              <w:rPr>
                <w:bCs/>
                <w:sz w:val="16"/>
                <w:szCs w:val="16"/>
                <w:lang w:val="en-GB"/>
              </w:rPr>
            </w:pPr>
          </w:p>
          <w:p w14:paraId="4876006D" w14:textId="77777777" w:rsidR="00B22293" w:rsidRDefault="00B22293" w:rsidP="00B22293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B22293">
              <w:rPr>
                <w:sz w:val="16"/>
                <w:szCs w:val="16"/>
                <w:lang w:val="en-GB"/>
              </w:rPr>
              <w:t>COMPANY</w:t>
            </w:r>
            <w:r>
              <w:rPr>
                <w:sz w:val="16"/>
                <w:szCs w:val="16"/>
                <w:lang w:val="en-GB"/>
              </w:rPr>
              <w:t>}</w:t>
            </w:r>
          </w:p>
          <w:p w14:paraId="4E5D1615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7822CD06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48100916" w14:textId="4D9F07D9" w:rsidR="00E40D0D" w:rsidRPr="006A6580" w:rsidRDefault="00E40D0D" w:rsidP="00E40D0D">
            <w:pPr>
              <w:rPr>
                <w:bCs/>
                <w:color w:val="0000FF"/>
                <w:sz w:val="16"/>
                <w:szCs w:val="16"/>
                <w:u w:val="single"/>
                <w:lang w:val="en-GB"/>
              </w:rPr>
            </w:pPr>
            <w:r w:rsidRPr="006A6580">
              <w:rPr>
                <w:bCs/>
                <w:color w:val="0000FF"/>
                <w:sz w:val="16"/>
                <w:szCs w:val="16"/>
                <w:u w:val="single"/>
                <w:lang w:val="en-GB"/>
              </w:rPr>
              <w:t>${EMAIL_ADDRESS}</w:t>
            </w:r>
          </w:p>
          <w:p w14:paraId="765CCB54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25472775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5B0AF527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56E827EB" w14:textId="499AB711" w:rsidR="00E40D0D" w:rsidRPr="00E40D0D" w:rsidRDefault="00E40D0D" w:rsidP="00E40D0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${</w:t>
            </w:r>
            <w:r w:rsidRPr="00E40D0D">
              <w:rPr>
                <w:sz w:val="16"/>
                <w:szCs w:val="16"/>
                <w:lang w:val="en-GB"/>
              </w:rPr>
              <w:t>DATA_OF_FORM_COMPLETED</w:t>
            </w:r>
            <w:r>
              <w:rPr>
                <w:sz w:val="16"/>
                <w:szCs w:val="16"/>
                <w:lang w:val="en-GB"/>
              </w:rPr>
              <w:t>}</w:t>
            </w:r>
          </w:p>
        </w:tc>
      </w:tr>
      <w:tr w:rsidR="007C00B7" w:rsidRPr="00546B29" w14:paraId="36193942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5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65C9F" w14:textId="77777777" w:rsidR="005932F2" w:rsidRPr="00546B29" w:rsidRDefault="005932F2" w:rsidP="009E5A19">
            <w:pPr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 xml:space="preserve">Complete form in black ink and in English when reporting dates, spell out the first three letters of the month; Indicate </w:t>
            </w:r>
            <w:r w:rsidRPr="00546B29">
              <w:rPr>
                <w:i/>
                <w:iCs/>
                <w:sz w:val="15"/>
                <w:szCs w:val="15"/>
                <w:lang w:val="en-GB"/>
              </w:rPr>
              <w:t>estimated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dates with an asterisk (*).</w:t>
            </w:r>
          </w:p>
          <w:p w14:paraId="6F6C15DA" w14:textId="19670B93" w:rsidR="005932F2" w:rsidRPr="00546B29" w:rsidRDefault="005932F2" w:rsidP="009E5A19">
            <w:pPr>
              <w:jc w:val="center"/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If dates are not available</w:t>
            </w:r>
            <w:r w:rsidR="0000188D">
              <w:rPr>
                <w:i/>
                <w:sz w:val="15"/>
                <w:szCs w:val="15"/>
                <w:lang w:val="en-GB"/>
              </w:rPr>
              <w:t>,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please give estimates of exposure/lag time in the description of the event.</w:t>
            </w:r>
          </w:p>
          <w:p w14:paraId="00862A81" w14:textId="3D008A63" w:rsidR="007C00B7" w:rsidRPr="00546B29" w:rsidRDefault="005932F2" w:rsidP="009E5A19">
            <w:pPr>
              <w:jc w:val="center"/>
              <w:rPr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This form must be completed for each individual patient.</w:t>
            </w:r>
          </w:p>
        </w:tc>
      </w:tr>
      <w:bookmarkEnd w:id="0"/>
      <w:bookmarkEnd w:id="1"/>
    </w:tbl>
    <w:p w14:paraId="12350549" w14:textId="77777777" w:rsidR="3D599919" w:rsidRPr="00546B29" w:rsidRDefault="3D599919"/>
    <w:sectPr w:rsidR="3D599919" w:rsidRPr="00546B29" w:rsidSect="006A5726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077" w:right="794" w:bottom="624" w:left="119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80FEF" w14:textId="77777777" w:rsidR="00365FB4" w:rsidRDefault="00365FB4" w:rsidP="00CD56EF">
      <w:r>
        <w:separator/>
      </w:r>
    </w:p>
  </w:endnote>
  <w:endnote w:type="continuationSeparator" w:id="0">
    <w:p w14:paraId="2D75B491" w14:textId="77777777" w:rsidR="00365FB4" w:rsidRDefault="00365FB4" w:rsidP="00CD5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17755" w14:textId="77777777" w:rsidR="00E22C5F" w:rsidRPr="0035373C" w:rsidRDefault="00E22C5F" w:rsidP="00E22C5F">
    <w:pPr>
      <w:pStyle w:val="Piedepgina"/>
      <w:pBdr>
        <w:top w:val="single" w:sz="12" w:space="1" w:color="004D8D" w:themeColor="text2" w:themeTint="E6"/>
      </w:pBdr>
      <w:jc w:val="center"/>
      <w:rPr>
        <w:rFonts w:ascii="Times New Roman" w:hAnsi="Times New Roman" w:cs="Times New Roman"/>
        <w:color w:val="0B4055"/>
        <w:sz w:val="20"/>
      </w:rPr>
    </w:pPr>
  </w:p>
  <w:p w14:paraId="16D52D66" w14:textId="5E9B82D7" w:rsidR="00A73E9C" w:rsidRDefault="00D575E3">
    <w:r>
      <w:rPr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C09AE" w14:textId="77777777" w:rsidR="005C4AC6" w:rsidRDefault="005C4AC6">
    <w:pPr>
      <w:pStyle w:val="Piedepgina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C981158" wp14:editId="7B9ED32C">
              <wp:simplePos x="0" y="0"/>
              <wp:positionH relativeFrom="column">
                <wp:posOffset>0</wp:posOffset>
              </wp:positionH>
              <wp:positionV relativeFrom="paragraph">
                <wp:posOffset>2392680</wp:posOffset>
              </wp:positionV>
              <wp:extent cx="6238875" cy="635"/>
              <wp:effectExtent l="0" t="0" r="9525" b="37465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2388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1485C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0;margin-top:188.4pt;width:491.25pt;height:.0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" strokecolor="#404040 [2429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FB684" w14:textId="77777777" w:rsidR="00365FB4" w:rsidRDefault="00365FB4" w:rsidP="00CD56EF">
      <w:r>
        <w:separator/>
      </w:r>
    </w:p>
  </w:footnote>
  <w:footnote w:type="continuationSeparator" w:id="0">
    <w:p w14:paraId="42714111" w14:textId="77777777" w:rsidR="00365FB4" w:rsidRDefault="00365FB4" w:rsidP="00CD5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B12ED1" w:rsidRPr="00464FE6" w14:paraId="102CAC0A" w14:textId="77777777" w:rsidTr="00D308E9">
      <w:trPr>
        <w:trHeight w:val="163"/>
      </w:trPr>
      <w:tc>
        <w:tcPr>
          <w:tcW w:w="9923" w:type="dxa"/>
        </w:tcPr>
        <w:p w14:paraId="22C58FDC" w14:textId="77777777" w:rsidR="00B12ED1" w:rsidRPr="00B12ED1" w:rsidRDefault="00B12ED1" w:rsidP="00D36C24">
          <w:pPr>
            <w:spacing w:after="120" w:line="276" w:lineRule="auto"/>
            <w:jc w:val="left"/>
            <w:rPr>
              <w:sz w:val="24"/>
            </w:rPr>
          </w:pPr>
        </w:p>
      </w:tc>
    </w:tr>
  </w:tbl>
  <w:p w14:paraId="1CD0A931" w14:textId="77777777" w:rsidR="005C4AC6" w:rsidRPr="00381003" w:rsidRDefault="005C4AC6" w:rsidP="00381003">
    <w:pPr>
      <w:pBdr>
        <w:top w:val="single" w:sz="12" w:space="1" w:color="004D8D" w:themeColor="text2" w:themeTint="E6"/>
      </w:pBdr>
      <w:rPr>
        <w:rFonts w:cs="Arial"/>
        <w:color w:val="404040" w:themeColor="text1" w:themeTint="BF"/>
        <w:sz w:val="2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F95C7" w14:textId="77777777" w:rsidR="005C4AC6" w:rsidRPr="006E62FA" w:rsidRDefault="005C4AC6" w:rsidP="006E62FA">
    <w:pPr>
      <w:pStyle w:val="Encabezado"/>
      <w:ind w:left="360"/>
      <w:rPr>
        <w:rFonts w:ascii="Arial" w:hAnsi="Arial" w:cs="Arial"/>
        <w:b/>
        <w:sz w:val="48"/>
        <w:szCs w:val="48"/>
      </w:rPr>
    </w:pPr>
    <w:r w:rsidRPr="006E62FA">
      <w:rPr>
        <w:rFonts w:ascii="Arial" w:hAnsi="Arial" w:cs="Arial"/>
        <w:b/>
        <w:noProof/>
        <w:sz w:val="48"/>
        <w:szCs w:val="48"/>
        <w:lang w:val="en-GB" w:eastAsia="en-GB"/>
      </w:rPr>
      <w:drawing>
        <wp:anchor distT="0" distB="0" distL="114300" distR="114300" simplePos="0" relativeHeight="251686912" behindDoc="0" locked="0" layoutInCell="1" allowOverlap="1" wp14:anchorId="6C981154" wp14:editId="6C981155">
          <wp:simplePos x="0" y="0"/>
          <wp:positionH relativeFrom="column">
            <wp:posOffset>6038850</wp:posOffset>
          </wp:positionH>
          <wp:positionV relativeFrom="paragraph">
            <wp:posOffset>-66675</wp:posOffset>
          </wp:positionV>
          <wp:extent cx="457200" cy="714375"/>
          <wp:effectExtent l="19050" t="0" r="0" b="9525"/>
          <wp:wrapNone/>
          <wp:docPr id="7" name="Picture 3" descr="BTG logo 300 dpi.CMYK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TG logo 300 dpi.CMY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48"/>
        <w:szCs w:val="48"/>
        <w:lang w:val="en-GB" w:eastAsia="en-GB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981156" wp14:editId="6B902F98">
              <wp:simplePos x="0" y="0"/>
              <wp:positionH relativeFrom="column">
                <wp:posOffset>0</wp:posOffset>
              </wp:positionH>
              <wp:positionV relativeFrom="paragraph">
                <wp:posOffset>28575</wp:posOffset>
              </wp:positionV>
              <wp:extent cx="142875" cy="419100"/>
              <wp:effectExtent l="0" t="0" r="9525" b="0"/>
              <wp:wrapNone/>
              <wp:docPr id="6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875" cy="419100"/>
                      </a:xfrm>
                      <a:prstGeom prst="rect">
                        <a:avLst/>
                      </a:prstGeom>
                      <a:solidFill>
                        <a:srgbClr val="00A9E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01AE5" id="Rectangle 13" o:spid="_x0000_s1026" style="position:absolute;margin-left:0;margin-top:2.25pt;width:11.25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" fillcolor="#00a9e0" stroked="f"/>
          </w:pict>
        </mc:Fallback>
      </mc:AlternateContent>
    </w:r>
    <w:r w:rsidRPr="006E62FA">
      <w:rPr>
        <w:rFonts w:ascii="Arial" w:hAnsi="Arial" w:cs="Arial"/>
        <w:b/>
        <w:sz w:val="48"/>
        <w:szCs w:val="48"/>
      </w:rPr>
      <w:t>[Document Masthead Heading]</w:t>
    </w:r>
  </w:p>
  <w:p w14:paraId="7D41D1C6" w14:textId="77777777" w:rsidR="005C4AC6" w:rsidRDefault="005C4AC6" w:rsidP="006E62FA"/>
  <w:p w14:paraId="61199B01" w14:textId="77777777" w:rsidR="005C4AC6" w:rsidRDefault="005C4AC6" w:rsidP="006E62FA"/>
  <w:p w14:paraId="2E5C5BCB" w14:textId="77777777" w:rsidR="005C4AC6" w:rsidRDefault="005C4AC6" w:rsidP="006E62FA"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C981157" wp14:editId="7633C734">
              <wp:simplePos x="0" y="0"/>
              <wp:positionH relativeFrom="column">
                <wp:posOffset>0</wp:posOffset>
              </wp:positionH>
              <wp:positionV relativeFrom="paragraph">
                <wp:posOffset>78105</wp:posOffset>
              </wp:positionV>
              <wp:extent cx="6515100" cy="635"/>
              <wp:effectExtent l="0" t="0" r="19050" b="37465"/>
              <wp:wrapNone/>
              <wp:docPr id="5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151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4F1BB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0;margin-top:6.15pt;width:513pt;height: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" strokecolor="#404040 [2429]"/>
          </w:pict>
        </mc:Fallback>
      </mc:AlternateContent>
    </w:r>
  </w:p>
  <w:p w14:paraId="283A39D6" w14:textId="77777777" w:rsidR="005C4AC6" w:rsidRDefault="005C4A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D65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7144E7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8D21D5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40D91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78FA7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323CB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26916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1E474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22CA3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BAE22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F5140C"/>
    <w:multiLevelType w:val="multilevel"/>
    <w:tmpl w:val="3A9AA5DE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2D68CE"/>
    <w:multiLevelType w:val="singleLevel"/>
    <w:tmpl w:val="BCC8F848"/>
    <w:lvl w:ilvl="0">
      <w:start w:val="1"/>
      <w:numFmt w:val="bullet"/>
      <w:pStyle w:val="bu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72452D"/>
    <w:multiLevelType w:val="hybridMultilevel"/>
    <w:tmpl w:val="2026ACBA"/>
    <w:lvl w:ilvl="0" w:tplc="0D7A6E0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C1569"/>
    <w:multiLevelType w:val="hybridMultilevel"/>
    <w:tmpl w:val="B8F8A2A4"/>
    <w:lvl w:ilvl="0" w:tplc="17544A24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4813D8"/>
    <w:multiLevelType w:val="hybridMultilevel"/>
    <w:tmpl w:val="F95E1DAE"/>
    <w:lvl w:ilvl="0" w:tplc="BA062B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color w:val="auto"/>
        <w:sz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37BD9"/>
    <w:multiLevelType w:val="multilevel"/>
    <w:tmpl w:val="1D048B98"/>
    <w:lvl w:ilvl="0">
      <w:start w:val="1"/>
      <w:numFmt w:val="decimal"/>
      <w:pStyle w:val="Ttulo1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701"/>
        </w:tabs>
        <w:ind w:left="1701" w:hanging="1701"/>
      </w:pPr>
      <w:rPr>
        <w:rFonts w:hint="default"/>
      </w:rPr>
    </w:lvl>
  </w:abstractNum>
  <w:abstractNum w:abstractNumId="16" w15:restartNumberingAfterBreak="0">
    <w:nsid w:val="6EBC6899"/>
    <w:multiLevelType w:val="hybridMultilevel"/>
    <w:tmpl w:val="E0DE41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6154F9"/>
    <w:multiLevelType w:val="hybridMultilevel"/>
    <w:tmpl w:val="3A30C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70AF4"/>
    <w:multiLevelType w:val="multilevel"/>
    <w:tmpl w:val="2148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B2F19C3"/>
    <w:multiLevelType w:val="hybridMultilevel"/>
    <w:tmpl w:val="6FCC5B4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335302052">
    <w:abstractNumId w:val="18"/>
  </w:num>
  <w:num w:numId="2" w16cid:durableId="2131825930">
    <w:abstractNumId w:val="11"/>
  </w:num>
  <w:num w:numId="3" w16cid:durableId="1177965633">
    <w:abstractNumId w:val="10"/>
  </w:num>
  <w:num w:numId="4" w16cid:durableId="607586170">
    <w:abstractNumId w:val="13"/>
  </w:num>
  <w:num w:numId="5" w16cid:durableId="1548180863">
    <w:abstractNumId w:val="9"/>
  </w:num>
  <w:num w:numId="6" w16cid:durableId="1795560046">
    <w:abstractNumId w:val="7"/>
  </w:num>
  <w:num w:numId="7" w16cid:durableId="2021467478">
    <w:abstractNumId w:val="6"/>
  </w:num>
  <w:num w:numId="8" w16cid:durableId="1649901290">
    <w:abstractNumId w:val="5"/>
  </w:num>
  <w:num w:numId="9" w16cid:durableId="1057627611">
    <w:abstractNumId w:val="4"/>
  </w:num>
  <w:num w:numId="10" w16cid:durableId="921720902">
    <w:abstractNumId w:val="8"/>
  </w:num>
  <w:num w:numId="11" w16cid:durableId="1471046749">
    <w:abstractNumId w:val="3"/>
  </w:num>
  <w:num w:numId="12" w16cid:durableId="1906254785">
    <w:abstractNumId w:val="2"/>
  </w:num>
  <w:num w:numId="13" w16cid:durableId="295448878">
    <w:abstractNumId w:val="1"/>
  </w:num>
  <w:num w:numId="14" w16cid:durableId="1200122159">
    <w:abstractNumId w:val="0"/>
  </w:num>
  <w:num w:numId="15" w16cid:durableId="1665935145">
    <w:abstractNumId w:val="15"/>
  </w:num>
  <w:num w:numId="16" w16cid:durableId="4512158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1715812">
    <w:abstractNumId w:val="19"/>
  </w:num>
  <w:num w:numId="18" w16cid:durableId="1610432342">
    <w:abstractNumId w:val="16"/>
  </w:num>
  <w:num w:numId="19" w16cid:durableId="119804939">
    <w:abstractNumId w:val="17"/>
  </w:num>
  <w:num w:numId="20" w16cid:durableId="704908520">
    <w:abstractNumId w:val="12"/>
  </w:num>
  <w:num w:numId="21" w16cid:durableId="156310206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1e6f6,#e7d4f0,#d8bbe7,#c9ffdc,#00b140,#00a9e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31"/>
    <w:rsid w:val="0000188D"/>
    <w:rsid w:val="000053F1"/>
    <w:rsid w:val="00006CCE"/>
    <w:rsid w:val="000070FA"/>
    <w:rsid w:val="000137E8"/>
    <w:rsid w:val="000150FA"/>
    <w:rsid w:val="000158C9"/>
    <w:rsid w:val="00015BB2"/>
    <w:rsid w:val="000166D3"/>
    <w:rsid w:val="00016EB0"/>
    <w:rsid w:val="00017E04"/>
    <w:rsid w:val="00023678"/>
    <w:rsid w:val="00027363"/>
    <w:rsid w:val="00033E3F"/>
    <w:rsid w:val="000341FE"/>
    <w:rsid w:val="0003698F"/>
    <w:rsid w:val="00037E35"/>
    <w:rsid w:val="00040FCF"/>
    <w:rsid w:val="000427C7"/>
    <w:rsid w:val="000433AD"/>
    <w:rsid w:val="00043F76"/>
    <w:rsid w:val="00046C30"/>
    <w:rsid w:val="000519D8"/>
    <w:rsid w:val="00052E88"/>
    <w:rsid w:val="0005556C"/>
    <w:rsid w:val="0005745C"/>
    <w:rsid w:val="000645AC"/>
    <w:rsid w:val="000653BC"/>
    <w:rsid w:val="00071159"/>
    <w:rsid w:val="0007297B"/>
    <w:rsid w:val="00073EC7"/>
    <w:rsid w:val="00074B46"/>
    <w:rsid w:val="00080254"/>
    <w:rsid w:val="000809E8"/>
    <w:rsid w:val="00080C43"/>
    <w:rsid w:val="00081036"/>
    <w:rsid w:val="0008503D"/>
    <w:rsid w:val="000852BA"/>
    <w:rsid w:val="000854CD"/>
    <w:rsid w:val="00085917"/>
    <w:rsid w:val="000862B4"/>
    <w:rsid w:val="00087580"/>
    <w:rsid w:val="00087E9A"/>
    <w:rsid w:val="00090E26"/>
    <w:rsid w:val="000924C6"/>
    <w:rsid w:val="00095314"/>
    <w:rsid w:val="000953F8"/>
    <w:rsid w:val="00095BF1"/>
    <w:rsid w:val="00096E0F"/>
    <w:rsid w:val="00097664"/>
    <w:rsid w:val="000A033C"/>
    <w:rsid w:val="000A0979"/>
    <w:rsid w:val="000A09BC"/>
    <w:rsid w:val="000A1E91"/>
    <w:rsid w:val="000A2485"/>
    <w:rsid w:val="000A59D8"/>
    <w:rsid w:val="000A5AB5"/>
    <w:rsid w:val="000A5C49"/>
    <w:rsid w:val="000A721A"/>
    <w:rsid w:val="000A74AD"/>
    <w:rsid w:val="000B1DD2"/>
    <w:rsid w:val="000B26E4"/>
    <w:rsid w:val="000B636A"/>
    <w:rsid w:val="000B6C01"/>
    <w:rsid w:val="000C2DE8"/>
    <w:rsid w:val="000C3ECD"/>
    <w:rsid w:val="000C452B"/>
    <w:rsid w:val="000D01A6"/>
    <w:rsid w:val="000D068D"/>
    <w:rsid w:val="000D2145"/>
    <w:rsid w:val="000D4A56"/>
    <w:rsid w:val="000D7017"/>
    <w:rsid w:val="000E2889"/>
    <w:rsid w:val="000E2DD8"/>
    <w:rsid w:val="000E3531"/>
    <w:rsid w:val="000E3E4B"/>
    <w:rsid w:val="000E618E"/>
    <w:rsid w:val="000E74AF"/>
    <w:rsid w:val="000F1381"/>
    <w:rsid w:val="000F1669"/>
    <w:rsid w:val="00103D0C"/>
    <w:rsid w:val="001055B8"/>
    <w:rsid w:val="00105FFC"/>
    <w:rsid w:val="00112386"/>
    <w:rsid w:val="0012197B"/>
    <w:rsid w:val="00123AFD"/>
    <w:rsid w:val="00124357"/>
    <w:rsid w:val="001250C9"/>
    <w:rsid w:val="00125251"/>
    <w:rsid w:val="00125312"/>
    <w:rsid w:val="001260F6"/>
    <w:rsid w:val="001321C5"/>
    <w:rsid w:val="00133D00"/>
    <w:rsid w:val="00133ED1"/>
    <w:rsid w:val="001373EE"/>
    <w:rsid w:val="00142072"/>
    <w:rsid w:val="001427A2"/>
    <w:rsid w:val="00142E32"/>
    <w:rsid w:val="00144096"/>
    <w:rsid w:val="00145085"/>
    <w:rsid w:val="00145BF8"/>
    <w:rsid w:val="00156884"/>
    <w:rsid w:val="00157AED"/>
    <w:rsid w:val="00160A16"/>
    <w:rsid w:val="00165008"/>
    <w:rsid w:val="00166CD4"/>
    <w:rsid w:val="00166E18"/>
    <w:rsid w:val="00167814"/>
    <w:rsid w:val="00167819"/>
    <w:rsid w:val="00167DD2"/>
    <w:rsid w:val="00173324"/>
    <w:rsid w:val="00176C76"/>
    <w:rsid w:val="00181BAD"/>
    <w:rsid w:val="00181D2A"/>
    <w:rsid w:val="001842D2"/>
    <w:rsid w:val="00190C48"/>
    <w:rsid w:val="001915C4"/>
    <w:rsid w:val="00195839"/>
    <w:rsid w:val="00195885"/>
    <w:rsid w:val="001A1BC5"/>
    <w:rsid w:val="001A59C9"/>
    <w:rsid w:val="001B19E4"/>
    <w:rsid w:val="001B2386"/>
    <w:rsid w:val="001B4363"/>
    <w:rsid w:val="001B677E"/>
    <w:rsid w:val="001B7FEB"/>
    <w:rsid w:val="001C1F0A"/>
    <w:rsid w:val="001C39E9"/>
    <w:rsid w:val="001C56E7"/>
    <w:rsid w:val="001C6F5B"/>
    <w:rsid w:val="001D1129"/>
    <w:rsid w:val="001D114D"/>
    <w:rsid w:val="001D6CDF"/>
    <w:rsid w:val="001E2796"/>
    <w:rsid w:val="001E30B5"/>
    <w:rsid w:val="001E57C3"/>
    <w:rsid w:val="001E6B0A"/>
    <w:rsid w:val="001E71E3"/>
    <w:rsid w:val="001F2237"/>
    <w:rsid w:val="001F34B4"/>
    <w:rsid w:val="001F4282"/>
    <w:rsid w:val="001F520C"/>
    <w:rsid w:val="001F52DC"/>
    <w:rsid w:val="001F6133"/>
    <w:rsid w:val="001F6C04"/>
    <w:rsid w:val="001F7777"/>
    <w:rsid w:val="001F7E0A"/>
    <w:rsid w:val="00200E21"/>
    <w:rsid w:val="0020115C"/>
    <w:rsid w:val="00201166"/>
    <w:rsid w:val="00203204"/>
    <w:rsid w:val="002075AD"/>
    <w:rsid w:val="002103D9"/>
    <w:rsid w:val="00210E92"/>
    <w:rsid w:val="00211FD1"/>
    <w:rsid w:val="0021608F"/>
    <w:rsid w:val="0021758B"/>
    <w:rsid w:val="0021761E"/>
    <w:rsid w:val="00226DFE"/>
    <w:rsid w:val="00231487"/>
    <w:rsid w:val="00231C0E"/>
    <w:rsid w:val="00232EFD"/>
    <w:rsid w:val="00233C07"/>
    <w:rsid w:val="00236EFD"/>
    <w:rsid w:val="00241112"/>
    <w:rsid w:val="00242F11"/>
    <w:rsid w:val="0024450C"/>
    <w:rsid w:val="00244A6A"/>
    <w:rsid w:val="00245B72"/>
    <w:rsid w:val="00246198"/>
    <w:rsid w:val="0024629F"/>
    <w:rsid w:val="002466C4"/>
    <w:rsid w:val="0024698C"/>
    <w:rsid w:val="002504DC"/>
    <w:rsid w:val="00251518"/>
    <w:rsid w:val="002561BC"/>
    <w:rsid w:val="0026169B"/>
    <w:rsid w:val="00261AF5"/>
    <w:rsid w:val="00262ED0"/>
    <w:rsid w:val="002649DE"/>
    <w:rsid w:val="00265AA0"/>
    <w:rsid w:val="00267B65"/>
    <w:rsid w:val="00272F71"/>
    <w:rsid w:val="00273790"/>
    <w:rsid w:val="00274598"/>
    <w:rsid w:val="00277219"/>
    <w:rsid w:val="00277BD6"/>
    <w:rsid w:val="00280594"/>
    <w:rsid w:val="00282419"/>
    <w:rsid w:val="00282553"/>
    <w:rsid w:val="00284B5C"/>
    <w:rsid w:val="00284FAB"/>
    <w:rsid w:val="00286B5F"/>
    <w:rsid w:val="002870AF"/>
    <w:rsid w:val="00290E13"/>
    <w:rsid w:val="00296164"/>
    <w:rsid w:val="002A0B12"/>
    <w:rsid w:val="002A1521"/>
    <w:rsid w:val="002A4847"/>
    <w:rsid w:val="002B30C7"/>
    <w:rsid w:val="002B57FE"/>
    <w:rsid w:val="002B60CE"/>
    <w:rsid w:val="002B6C24"/>
    <w:rsid w:val="002C34A8"/>
    <w:rsid w:val="002C576E"/>
    <w:rsid w:val="002C5B0F"/>
    <w:rsid w:val="002D167D"/>
    <w:rsid w:val="002D31F6"/>
    <w:rsid w:val="002D38FB"/>
    <w:rsid w:val="002D617F"/>
    <w:rsid w:val="002D79C4"/>
    <w:rsid w:val="002E0D17"/>
    <w:rsid w:val="002E2FB8"/>
    <w:rsid w:val="002E32FB"/>
    <w:rsid w:val="002E7D0D"/>
    <w:rsid w:val="002F0287"/>
    <w:rsid w:val="002F0747"/>
    <w:rsid w:val="002F2695"/>
    <w:rsid w:val="002F4266"/>
    <w:rsid w:val="002F62AF"/>
    <w:rsid w:val="002F6C6D"/>
    <w:rsid w:val="00300A6B"/>
    <w:rsid w:val="00304673"/>
    <w:rsid w:val="00304C19"/>
    <w:rsid w:val="00306C3F"/>
    <w:rsid w:val="00320729"/>
    <w:rsid w:val="0032180D"/>
    <w:rsid w:val="00324FC0"/>
    <w:rsid w:val="003265C0"/>
    <w:rsid w:val="003301AC"/>
    <w:rsid w:val="00331614"/>
    <w:rsid w:val="00340F12"/>
    <w:rsid w:val="00343F2A"/>
    <w:rsid w:val="00350349"/>
    <w:rsid w:val="00351B06"/>
    <w:rsid w:val="003533B1"/>
    <w:rsid w:val="0035373C"/>
    <w:rsid w:val="00357F7C"/>
    <w:rsid w:val="00361FCE"/>
    <w:rsid w:val="00362CEF"/>
    <w:rsid w:val="00364B7B"/>
    <w:rsid w:val="00365FB4"/>
    <w:rsid w:val="00367C40"/>
    <w:rsid w:val="003701D6"/>
    <w:rsid w:val="00370C1A"/>
    <w:rsid w:val="00371E04"/>
    <w:rsid w:val="00371E7F"/>
    <w:rsid w:val="00372661"/>
    <w:rsid w:val="0037299A"/>
    <w:rsid w:val="00380646"/>
    <w:rsid w:val="00381003"/>
    <w:rsid w:val="00382192"/>
    <w:rsid w:val="003821E5"/>
    <w:rsid w:val="00384402"/>
    <w:rsid w:val="00384F66"/>
    <w:rsid w:val="00390226"/>
    <w:rsid w:val="00392A1D"/>
    <w:rsid w:val="003956DC"/>
    <w:rsid w:val="00395733"/>
    <w:rsid w:val="003966B1"/>
    <w:rsid w:val="003A66F9"/>
    <w:rsid w:val="003A727B"/>
    <w:rsid w:val="003B0AFE"/>
    <w:rsid w:val="003B1115"/>
    <w:rsid w:val="003B2549"/>
    <w:rsid w:val="003B31B3"/>
    <w:rsid w:val="003B71F5"/>
    <w:rsid w:val="003B7711"/>
    <w:rsid w:val="003C042F"/>
    <w:rsid w:val="003C73E6"/>
    <w:rsid w:val="003D0039"/>
    <w:rsid w:val="003D1E98"/>
    <w:rsid w:val="003D2AF2"/>
    <w:rsid w:val="003D3699"/>
    <w:rsid w:val="003D5452"/>
    <w:rsid w:val="003D5BEA"/>
    <w:rsid w:val="003D66F3"/>
    <w:rsid w:val="003D695D"/>
    <w:rsid w:val="003D7004"/>
    <w:rsid w:val="003E01E4"/>
    <w:rsid w:val="003E0216"/>
    <w:rsid w:val="003E0DB9"/>
    <w:rsid w:val="003E320A"/>
    <w:rsid w:val="003E344C"/>
    <w:rsid w:val="003F1BA4"/>
    <w:rsid w:val="003F29CC"/>
    <w:rsid w:val="003F583E"/>
    <w:rsid w:val="004054A5"/>
    <w:rsid w:val="00407137"/>
    <w:rsid w:val="004117B4"/>
    <w:rsid w:val="00411A15"/>
    <w:rsid w:val="004121B2"/>
    <w:rsid w:val="00412DCA"/>
    <w:rsid w:val="00415BA6"/>
    <w:rsid w:val="00416C46"/>
    <w:rsid w:val="004177C5"/>
    <w:rsid w:val="00420DB5"/>
    <w:rsid w:val="00421B91"/>
    <w:rsid w:val="004224D0"/>
    <w:rsid w:val="00423DAD"/>
    <w:rsid w:val="00423E47"/>
    <w:rsid w:val="00423EAB"/>
    <w:rsid w:val="00424835"/>
    <w:rsid w:val="00424FF1"/>
    <w:rsid w:val="00425BAC"/>
    <w:rsid w:val="004301D0"/>
    <w:rsid w:val="00431D28"/>
    <w:rsid w:val="0043266D"/>
    <w:rsid w:val="00434C4A"/>
    <w:rsid w:val="004352C6"/>
    <w:rsid w:val="004410C8"/>
    <w:rsid w:val="00447A45"/>
    <w:rsid w:val="0045375D"/>
    <w:rsid w:val="00453ADC"/>
    <w:rsid w:val="00453C55"/>
    <w:rsid w:val="00456D51"/>
    <w:rsid w:val="00460CC1"/>
    <w:rsid w:val="00462053"/>
    <w:rsid w:val="00462450"/>
    <w:rsid w:val="004626C5"/>
    <w:rsid w:val="00463937"/>
    <w:rsid w:val="00463E90"/>
    <w:rsid w:val="004652E4"/>
    <w:rsid w:val="00467B48"/>
    <w:rsid w:val="0047052C"/>
    <w:rsid w:val="00471315"/>
    <w:rsid w:val="0047286C"/>
    <w:rsid w:val="00473663"/>
    <w:rsid w:val="00477011"/>
    <w:rsid w:val="00480FFE"/>
    <w:rsid w:val="004829D0"/>
    <w:rsid w:val="00482BD7"/>
    <w:rsid w:val="004832AE"/>
    <w:rsid w:val="004855A6"/>
    <w:rsid w:val="00486987"/>
    <w:rsid w:val="00486CD9"/>
    <w:rsid w:val="004A291F"/>
    <w:rsid w:val="004A30C2"/>
    <w:rsid w:val="004A7222"/>
    <w:rsid w:val="004B463B"/>
    <w:rsid w:val="004B613D"/>
    <w:rsid w:val="004B6CF6"/>
    <w:rsid w:val="004C100C"/>
    <w:rsid w:val="004C17CD"/>
    <w:rsid w:val="004C2DA7"/>
    <w:rsid w:val="004C3216"/>
    <w:rsid w:val="004C3854"/>
    <w:rsid w:val="004C73DD"/>
    <w:rsid w:val="004D4156"/>
    <w:rsid w:val="004D418A"/>
    <w:rsid w:val="004D51AE"/>
    <w:rsid w:val="004D6B53"/>
    <w:rsid w:val="004E4CED"/>
    <w:rsid w:val="004F1256"/>
    <w:rsid w:val="004F1D94"/>
    <w:rsid w:val="004F3980"/>
    <w:rsid w:val="004F3C6B"/>
    <w:rsid w:val="00502507"/>
    <w:rsid w:val="00507616"/>
    <w:rsid w:val="00514502"/>
    <w:rsid w:val="00517560"/>
    <w:rsid w:val="00517762"/>
    <w:rsid w:val="005177BF"/>
    <w:rsid w:val="00522FF2"/>
    <w:rsid w:val="005278BC"/>
    <w:rsid w:val="005366C2"/>
    <w:rsid w:val="0053721A"/>
    <w:rsid w:val="0053745F"/>
    <w:rsid w:val="005436B1"/>
    <w:rsid w:val="005455B9"/>
    <w:rsid w:val="00546B29"/>
    <w:rsid w:val="0055350C"/>
    <w:rsid w:val="0055766A"/>
    <w:rsid w:val="00560B84"/>
    <w:rsid w:val="00560D39"/>
    <w:rsid w:val="00561305"/>
    <w:rsid w:val="005634F6"/>
    <w:rsid w:val="0056400A"/>
    <w:rsid w:val="00571807"/>
    <w:rsid w:val="00573041"/>
    <w:rsid w:val="005737CD"/>
    <w:rsid w:val="00576944"/>
    <w:rsid w:val="00581A99"/>
    <w:rsid w:val="00581B2D"/>
    <w:rsid w:val="00583446"/>
    <w:rsid w:val="00586636"/>
    <w:rsid w:val="00590005"/>
    <w:rsid w:val="0059084B"/>
    <w:rsid w:val="00590A68"/>
    <w:rsid w:val="00590E29"/>
    <w:rsid w:val="00592940"/>
    <w:rsid w:val="005932F2"/>
    <w:rsid w:val="0059462F"/>
    <w:rsid w:val="00596FFE"/>
    <w:rsid w:val="005A07CE"/>
    <w:rsid w:val="005A0974"/>
    <w:rsid w:val="005A1C53"/>
    <w:rsid w:val="005A6CD9"/>
    <w:rsid w:val="005B051F"/>
    <w:rsid w:val="005B131C"/>
    <w:rsid w:val="005B1754"/>
    <w:rsid w:val="005B1B78"/>
    <w:rsid w:val="005B332D"/>
    <w:rsid w:val="005B4DDF"/>
    <w:rsid w:val="005B5D8E"/>
    <w:rsid w:val="005C14CD"/>
    <w:rsid w:val="005C48CD"/>
    <w:rsid w:val="005C4AC6"/>
    <w:rsid w:val="005C6D2E"/>
    <w:rsid w:val="005D3D0B"/>
    <w:rsid w:val="005E06EA"/>
    <w:rsid w:val="005E0DA6"/>
    <w:rsid w:val="005E161B"/>
    <w:rsid w:val="005E268E"/>
    <w:rsid w:val="005E295E"/>
    <w:rsid w:val="005E2B14"/>
    <w:rsid w:val="005E3F3C"/>
    <w:rsid w:val="005E429A"/>
    <w:rsid w:val="005E5418"/>
    <w:rsid w:val="005F470B"/>
    <w:rsid w:val="005F4D42"/>
    <w:rsid w:val="00601330"/>
    <w:rsid w:val="00602832"/>
    <w:rsid w:val="00612670"/>
    <w:rsid w:val="006148B5"/>
    <w:rsid w:val="006170B3"/>
    <w:rsid w:val="0062132A"/>
    <w:rsid w:val="00621D12"/>
    <w:rsid w:val="006221A9"/>
    <w:rsid w:val="00623E1D"/>
    <w:rsid w:val="00623E25"/>
    <w:rsid w:val="00624410"/>
    <w:rsid w:val="00633538"/>
    <w:rsid w:val="00640106"/>
    <w:rsid w:val="00642102"/>
    <w:rsid w:val="00642F4A"/>
    <w:rsid w:val="00644568"/>
    <w:rsid w:val="00644C43"/>
    <w:rsid w:val="0064612F"/>
    <w:rsid w:val="00646952"/>
    <w:rsid w:val="00651695"/>
    <w:rsid w:val="00653939"/>
    <w:rsid w:val="006550AB"/>
    <w:rsid w:val="00655AA5"/>
    <w:rsid w:val="00656701"/>
    <w:rsid w:val="006575C9"/>
    <w:rsid w:val="00660148"/>
    <w:rsid w:val="00660878"/>
    <w:rsid w:val="00663D20"/>
    <w:rsid w:val="006679BD"/>
    <w:rsid w:val="0067418C"/>
    <w:rsid w:val="0067591C"/>
    <w:rsid w:val="006764BD"/>
    <w:rsid w:val="00677366"/>
    <w:rsid w:val="00681F65"/>
    <w:rsid w:val="00685AEF"/>
    <w:rsid w:val="0069232A"/>
    <w:rsid w:val="006978C4"/>
    <w:rsid w:val="006A0BE4"/>
    <w:rsid w:val="006A1019"/>
    <w:rsid w:val="006A28BC"/>
    <w:rsid w:val="006A3C6E"/>
    <w:rsid w:val="006A5726"/>
    <w:rsid w:val="006A5EDD"/>
    <w:rsid w:val="006A6580"/>
    <w:rsid w:val="006A781F"/>
    <w:rsid w:val="006A7BBB"/>
    <w:rsid w:val="006B0F54"/>
    <w:rsid w:val="006B4195"/>
    <w:rsid w:val="006B56A3"/>
    <w:rsid w:val="006C087A"/>
    <w:rsid w:val="006C6357"/>
    <w:rsid w:val="006C662F"/>
    <w:rsid w:val="006C6E35"/>
    <w:rsid w:val="006C7C5A"/>
    <w:rsid w:val="006D147A"/>
    <w:rsid w:val="006D1F1D"/>
    <w:rsid w:val="006D3663"/>
    <w:rsid w:val="006E02A9"/>
    <w:rsid w:val="006E1192"/>
    <w:rsid w:val="006E1B38"/>
    <w:rsid w:val="006E26E4"/>
    <w:rsid w:val="006E4826"/>
    <w:rsid w:val="006E5AA6"/>
    <w:rsid w:val="006E5BCD"/>
    <w:rsid w:val="006E62FA"/>
    <w:rsid w:val="006E7481"/>
    <w:rsid w:val="006E7A37"/>
    <w:rsid w:val="006F1AF8"/>
    <w:rsid w:val="006F1D56"/>
    <w:rsid w:val="006F25C6"/>
    <w:rsid w:val="006F34A1"/>
    <w:rsid w:val="006F3EE2"/>
    <w:rsid w:val="00700AFE"/>
    <w:rsid w:val="007015DB"/>
    <w:rsid w:val="0070381A"/>
    <w:rsid w:val="007069A2"/>
    <w:rsid w:val="007112E6"/>
    <w:rsid w:val="00716FC5"/>
    <w:rsid w:val="00717396"/>
    <w:rsid w:val="0072126A"/>
    <w:rsid w:val="0072224B"/>
    <w:rsid w:val="00724357"/>
    <w:rsid w:val="00730FBD"/>
    <w:rsid w:val="00733783"/>
    <w:rsid w:val="00733D45"/>
    <w:rsid w:val="00735ED8"/>
    <w:rsid w:val="00742A6B"/>
    <w:rsid w:val="007454E0"/>
    <w:rsid w:val="0074769E"/>
    <w:rsid w:val="00751010"/>
    <w:rsid w:val="00751B6D"/>
    <w:rsid w:val="00751ED6"/>
    <w:rsid w:val="0075468E"/>
    <w:rsid w:val="00755597"/>
    <w:rsid w:val="007558A8"/>
    <w:rsid w:val="00756ABC"/>
    <w:rsid w:val="00756BC0"/>
    <w:rsid w:val="007644DB"/>
    <w:rsid w:val="007672DB"/>
    <w:rsid w:val="00773B91"/>
    <w:rsid w:val="00775BFD"/>
    <w:rsid w:val="00776C0B"/>
    <w:rsid w:val="007817F2"/>
    <w:rsid w:val="00781B01"/>
    <w:rsid w:val="00783FC7"/>
    <w:rsid w:val="00784B67"/>
    <w:rsid w:val="00786F36"/>
    <w:rsid w:val="007904F2"/>
    <w:rsid w:val="00793799"/>
    <w:rsid w:val="00795F91"/>
    <w:rsid w:val="007A2BC5"/>
    <w:rsid w:val="007A488C"/>
    <w:rsid w:val="007A7AE5"/>
    <w:rsid w:val="007B31AA"/>
    <w:rsid w:val="007B4E77"/>
    <w:rsid w:val="007B7F29"/>
    <w:rsid w:val="007C00B7"/>
    <w:rsid w:val="007C37B3"/>
    <w:rsid w:val="007C3D73"/>
    <w:rsid w:val="007C4034"/>
    <w:rsid w:val="007C6855"/>
    <w:rsid w:val="007C6F3B"/>
    <w:rsid w:val="007C70C8"/>
    <w:rsid w:val="007D3D3D"/>
    <w:rsid w:val="007D42E7"/>
    <w:rsid w:val="007E0857"/>
    <w:rsid w:val="007E16EC"/>
    <w:rsid w:val="007E289E"/>
    <w:rsid w:val="007E5376"/>
    <w:rsid w:val="007E539E"/>
    <w:rsid w:val="007E58FF"/>
    <w:rsid w:val="007E79D3"/>
    <w:rsid w:val="007F1AD8"/>
    <w:rsid w:val="007F1FD9"/>
    <w:rsid w:val="007F35FD"/>
    <w:rsid w:val="007F3F8E"/>
    <w:rsid w:val="007F61E3"/>
    <w:rsid w:val="007F7CFD"/>
    <w:rsid w:val="00803281"/>
    <w:rsid w:val="008049BF"/>
    <w:rsid w:val="00805517"/>
    <w:rsid w:val="00805EEF"/>
    <w:rsid w:val="00810D2D"/>
    <w:rsid w:val="008124D1"/>
    <w:rsid w:val="0081531F"/>
    <w:rsid w:val="00816F9A"/>
    <w:rsid w:val="00822AF4"/>
    <w:rsid w:val="008247F3"/>
    <w:rsid w:val="00827A5D"/>
    <w:rsid w:val="0083778C"/>
    <w:rsid w:val="008379B9"/>
    <w:rsid w:val="008414D2"/>
    <w:rsid w:val="00842D19"/>
    <w:rsid w:val="00843CB0"/>
    <w:rsid w:val="00847035"/>
    <w:rsid w:val="00852E6C"/>
    <w:rsid w:val="008554FE"/>
    <w:rsid w:val="00856BD2"/>
    <w:rsid w:val="00857801"/>
    <w:rsid w:val="00860072"/>
    <w:rsid w:val="008617C0"/>
    <w:rsid w:val="00861BA4"/>
    <w:rsid w:val="0086500F"/>
    <w:rsid w:val="00865C0C"/>
    <w:rsid w:val="008661D2"/>
    <w:rsid w:val="00872DF1"/>
    <w:rsid w:val="00876450"/>
    <w:rsid w:val="00884081"/>
    <w:rsid w:val="00884ABF"/>
    <w:rsid w:val="00887AAB"/>
    <w:rsid w:val="00890BF0"/>
    <w:rsid w:val="0089105D"/>
    <w:rsid w:val="0089636F"/>
    <w:rsid w:val="008979A9"/>
    <w:rsid w:val="00897B88"/>
    <w:rsid w:val="008A320E"/>
    <w:rsid w:val="008A62A3"/>
    <w:rsid w:val="008B051F"/>
    <w:rsid w:val="008B0CA4"/>
    <w:rsid w:val="008B250B"/>
    <w:rsid w:val="008B7188"/>
    <w:rsid w:val="008C1815"/>
    <w:rsid w:val="008C440B"/>
    <w:rsid w:val="008C6EB4"/>
    <w:rsid w:val="008C71F8"/>
    <w:rsid w:val="008C7304"/>
    <w:rsid w:val="008D07D0"/>
    <w:rsid w:val="008D197C"/>
    <w:rsid w:val="008D55B0"/>
    <w:rsid w:val="008E267B"/>
    <w:rsid w:val="008E5B77"/>
    <w:rsid w:val="008F4F21"/>
    <w:rsid w:val="008F6081"/>
    <w:rsid w:val="008F6211"/>
    <w:rsid w:val="008F7518"/>
    <w:rsid w:val="00903DFD"/>
    <w:rsid w:val="009049A9"/>
    <w:rsid w:val="009079AE"/>
    <w:rsid w:val="009101AB"/>
    <w:rsid w:val="00910BC3"/>
    <w:rsid w:val="00910DFD"/>
    <w:rsid w:val="009127C8"/>
    <w:rsid w:val="009152FA"/>
    <w:rsid w:val="009176DF"/>
    <w:rsid w:val="00917BA5"/>
    <w:rsid w:val="009203F3"/>
    <w:rsid w:val="00921EFE"/>
    <w:rsid w:val="009229D2"/>
    <w:rsid w:val="00925A7F"/>
    <w:rsid w:val="00936B64"/>
    <w:rsid w:val="0093743E"/>
    <w:rsid w:val="009423BF"/>
    <w:rsid w:val="009444A3"/>
    <w:rsid w:val="009449F9"/>
    <w:rsid w:val="00946646"/>
    <w:rsid w:val="00947168"/>
    <w:rsid w:val="009578E7"/>
    <w:rsid w:val="009621D9"/>
    <w:rsid w:val="00962B63"/>
    <w:rsid w:val="00967676"/>
    <w:rsid w:val="00970BEC"/>
    <w:rsid w:val="00971EED"/>
    <w:rsid w:val="00972090"/>
    <w:rsid w:val="00977149"/>
    <w:rsid w:val="00980CED"/>
    <w:rsid w:val="00981C8F"/>
    <w:rsid w:val="009930B9"/>
    <w:rsid w:val="0099379B"/>
    <w:rsid w:val="009A01C0"/>
    <w:rsid w:val="009A1D9E"/>
    <w:rsid w:val="009A5AC0"/>
    <w:rsid w:val="009A6424"/>
    <w:rsid w:val="009B25D3"/>
    <w:rsid w:val="009B2997"/>
    <w:rsid w:val="009C22D9"/>
    <w:rsid w:val="009D2980"/>
    <w:rsid w:val="009D3AD6"/>
    <w:rsid w:val="009D3DE6"/>
    <w:rsid w:val="009D4C44"/>
    <w:rsid w:val="009D56CF"/>
    <w:rsid w:val="009D71B0"/>
    <w:rsid w:val="009E000F"/>
    <w:rsid w:val="009E25BD"/>
    <w:rsid w:val="009E4579"/>
    <w:rsid w:val="009E5A19"/>
    <w:rsid w:val="009E633E"/>
    <w:rsid w:val="009E7A7F"/>
    <w:rsid w:val="009F0BEF"/>
    <w:rsid w:val="009F0C91"/>
    <w:rsid w:val="009F1348"/>
    <w:rsid w:val="009F21C8"/>
    <w:rsid w:val="009F5AB2"/>
    <w:rsid w:val="009F7193"/>
    <w:rsid w:val="00A023CC"/>
    <w:rsid w:val="00A05C71"/>
    <w:rsid w:val="00A0758C"/>
    <w:rsid w:val="00A0791C"/>
    <w:rsid w:val="00A10735"/>
    <w:rsid w:val="00A10DDB"/>
    <w:rsid w:val="00A13057"/>
    <w:rsid w:val="00A14123"/>
    <w:rsid w:val="00A21DF0"/>
    <w:rsid w:val="00A25295"/>
    <w:rsid w:val="00A2781F"/>
    <w:rsid w:val="00A32DAA"/>
    <w:rsid w:val="00A3458C"/>
    <w:rsid w:val="00A36C45"/>
    <w:rsid w:val="00A43A6D"/>
    <w:rsid w:val="00A4412C"/>
    <w:rsid w:val="00A47F27"/>
    <w:rsid w:val="00A51D5E"/>
    <w:rsid w:val="00A6136F"/>
    <w:rsid w:val="00A615C8"/>
    <w:rsid w:val="00A61657"/>
    <w:rsid w:val="00A61933"/>
    <w:rsid w:val="00A63E28"/>
    <w:rsid w:val="00A642FC"/>
    <w:rsid w:val="00A661E2"/>
    <w:rsid w:val="00A66AFE"/>
    <w:rsid w:val="00A677AC"/>
    <w:rsid w:val="00A70649"/>
    <w:rsid w:val="00A73E9C"/>
    <w:rsid w:val="00A75388"/>
    <w:rsid w:val="00A7752F"/>
    <w:rsid w:val="00A83EEE"/>
    <w:rsid w:val="00A87B1B"/>
    <w:rsid w:val="00A9024A"/>
    <w:rsid w:val="00A953F0"/>
    <w:rsid w:val="00A9554B"/>
    <w:rsid w:val="00A96CAB"/>
    <w:rsid w:val="00AA0628"/>
    <w:rsid w:val="00AA0E00"/>
    <w:rsid w:val="00AA3C72"/>
    <w:rsid w:val="00AA614A"/>
    <w:rsid w:val="00AA6847"/>
    <w:rsid w:val="00AA6901"/>
    <w:rsid w:val="00AB0BC7"/>
    <w:rsid w:val="00AB3E84"/>
    <w:rsid w:val="00AB42C8"/>
    <w:rsid w:val="00AC1569"/>
    <w:rsid w:val="00AC1C16"/>
    <w:rsid w:val="00AC423D"/>
    <w:rsid w:val="00AC4561"/>
    <w:rsid w:val="00AC4C12"/>
    <w:rsid w:val="00AC685B"/>
    <w:rsid w:val="00AC7CEE"/>
    <w:rsid w:val="00AD3161"/>
    <w:rsid w:val="00AD585D"/>
    <w:rsid w:val="00AD7480"/>
    <w:rsid w:val="00AE10DE"/>
    <w:rsid w:val="00AF2796"/>
    <w:rsid w:val="00B01F24"/>
    <w:rsid w:val="00B0230E"/>
    <w:rsid w:val="00B057D9"/>
    <w:rsid w:val="00B06188"/>
    <w:rsid w:val="00B12ED1"/>
    <w:rsid w:val="00B13530"/>
    <w:rsid w:val="00B1563D"/>
    <w:rsid w:val="00B162CF"/>
    <w:rsid w:val="00B1786A"/>
    <w:rsid w:val="00B22293"/>
    <w:rsid w:val="00B367EA"/>
    <w:rsid w:val="00B40CF1"/>
    <w:rsid w:val="00B42FB8"/>
    <w:rsid w:val="00B44B6E"/>
    <w:rsid w:val="00B46C51"/>
    <w:rsid w:val="00B47B31"/>
    <w:rsid w:val="00B5324C"/>
    <w:rsid w:val="00B535D5"/>
    <w:rsid w:val="00B54415"/>
    <w:rsid w:val="00B63C1D"/>
    <w:rsid w:val="00B64581"/>
    <w:rsid w:val="00B64EA2"/>
    <w:rsid w:val="00B6676B"/>
    <w:rsid w:val="00B70390"/>
    <w:rsid w:val="00B72794"/>
    <w:rsid w:val="00B73FC6"/>
    <w:rsid w:val="00B76306"/>
    <w:rsid w:val="00B817E6"/>
    <w:rsid w:val="00B82B5C"/>
    <w:rsid w:val="00B86168"/>
    <w:rsid w:val="00B87E76"/>
    <w:rsid w:val="00B91D29"/>
    <w:rsid w:val="00BA3310"/>
    <w:rsid w:val="00BA4E3D"/>
    <w:rsid w:val="00BB0990"/>
    <w:rsid w:val="00BB40A2"/>
    <w:rsid w:val="00BB4333"/>
    <w:rsid w:val="00BB543E"/>
    <w:rsid w:val="00BD3258"/>
    <w:rsid w:val="00BD34BE"/>
    <w:rsid w:val="00BD40EA"/>
    <w:rsid w:val="00BD49C6"/>
    <w:rsid w:val="00BD4C2B"/>
    <w:rsid w:val="00BD6C12"/>
    <w:rsid w:val="00BE08C7"/>
    <w:rsid w:val="00BE20F3"/>
    <w:rsid w:val="00BE496B"/>
    <w:rsid w:val="00BE5582"/>
    <w:rsid w:val="00BE5C16"/>
    <w:rsid w:val="00BE6DA6"/>
    <w:rsid w:val="00BE7DE2"/>
    <w:rsid w:val="00BF1CC5"/>
    <w:rsid w:val="00BF45A9"/>
    <w:rsid w:val="00BF553F"/>
    <w:rsid w:val="00BF7E26"/>
    <w:rsid w:val="00C0231F"/>
    <w:rsid w:val="00C0369D"/>
    <w:rsid w:val="00C1059B"/>
    <w:rsid w:val="00C10C06"/>
    <w:rsid w:val="00C11D29"/>
    <w:rsid w:val="00C14DA7"/>
    <w:rsid w:val="00C17F26"/>
    <w:rsid w:val="00C24455"/>
    <w:rsid w:val="00C253B2"/>
    <w:rsid w:val="00C27034"/>
    <w:rsid w:val="00C30D4F"/>
    <w:rsid w:val="00C31ACA"/>
    <w:rsid w:val="00C3201C"/>
    <w:rsid w:val="00C323AB"/>
    <w:rsid w:val="00C349CC"/>
    <w:rsid w:val="00C353EF"/>
    <w:rsid w:val="00C35E47"/>
    <w:rsid w:val="00C36445"/>
    <w:rsid w:val="00C3754E"/>
    <w:rsid w:val="00C40797"/>
    <w:rsid w:val="00C41D5A"/>
    <w:rsid w:val="00C4567B"/>
    <w:rsid w:val="00C47470"/>
    <w:rsid w:val="00C47AAD"/>
    <w:rsid w:val="00C51C37"/>
    <w:rsid w:val="00C559E4"/>
    <w:rsid w:val="00C55A5F"/>
    <w:rsid w:val="00C565FC"/>
    <w:rsid w:val="00C56BC2"/>
    <w:rsid w:val="00C626BC"/>
    <w:rsid w:val="00C64F3A"/>
    <w:rsid w:val="00C65882"/>
    <w:rsid w:val="00C658FA"/>
    <w:rsid w:val="00C66617"/>
    <w:rsid w:val="00C7408A"/>
    <w:rsid w:val="00C81E8A"/>
    <w:rsid w:val="00C83AD0"/>
    <w:rsid w:val="00C847A9"/>
    <w:rsid w:val="00C85285"/>
    <w:rsid w:val="00C91984"/>
    <w:rsid w:val="00C91AB3"/>
    <w:rsid w:val="00C92B96"/>
    <w:rsid w:val="00C93A38"/>
    <w:rsid w:val="00C94119"/>
    <w:rsid w:val="00C94529"/>
    <w:rsid w:val="00C9599E"/>
    <w:rsid w:val="00CA0FFF"/>
    <w:rsid w:val="00CA6FAA"/>
    <w:rsid w:val="00CB0481"/>
    <w:rsid w:val="00CB0CEA"/>
    <w:rsid w:val="00CB0CEE"/>
    <w:rsid w:val="00CB12ED"/>
    <w:rsid w:val="00CB160A"/>
    <w:rsid w:val="00CB6080"/>
    <w:rsid w:val="00CB699D"/>
    <w:rsid w:val="00CC13D8"/>
    <w:rsid w:val="00CC33CE"/>
    <w:rsid w:val="00CC5E99"/>
    <w:rsid w:val="00CC6117"/>
    <w:rsid w:val="00CD4833"/>
    <w:rsid w:val="00CD4C14"/>
    <w:rsid w:val="00CD5652"/>
    <w:rsid w:val="00CD56EF"/>
    <w:rsid w:val="00CD5C7C"/>
    <w:rsid w:val="00CD749B"/>
    <w:rsid w:val="00CE00C8"/>
    <w:rsid w:val="00CE1FF3"/>
    <w:rsid w:val="00CE42BE"/>
    <w:rsid w:val="00CE5B4A"/>
    <w:rsid w:val="00CE606E"/>
    <w:rsid w:val="00CE64D2"/>
    <w:rsid w:val="00CF0D63"/>
    <w:rsid w:val="00CF1012"/>
    <w:rsid w:val="00CF2BC8"/>
    <w:rsid w:val="00CF472B"/>
    <w:rsid w:val="00CF484A"/>
    <w:rsid w:val="00CF7B5F"/>
    <w:rsid w:val="00D04862"/>
    <w:rsid w:val="00D06822"/>
    <w:rsid w:val="00D1103B"/>
    <w:rsid w:val="00D124B8"/>
    <w:rsid w:val="00D12CF3"/>
    <w:rsid w:val="00D12E38"/>
    <w:rsid w:val="00D16AB7"/>
    <w:rsid w:val="00D20B04"/>
    <w:rsid w:val="00D222F0"/>
    <w:rsid w:val="00D227D4"/>
    <w:rsid w:val="00D2691A"/>
    <w:rsid w:val="00D279BF"/>
    <w:rsid w:val="00D308E9"/>
    <w:rsid w:val="00D34826"/>
    <w:rsid w:val="00D36C24"/>
    <w:rsid w:val="00D4375C"/>
    <w:rsid w:val="00D50201"/>
    <w:rsid w:val="00D50352"/>
    <w:rsid w:val="00D507B2"/>
    <w:rsid w:val="00D56B9B"/>
    <w:rsid w:val="00D575E3"/>
    <w:rsid w:val="00D614D6"/>
    <w:rsid w:val="00D61C41"/>
    <w:rsid w:val="00D61CA0"/>
    <w:rsid w:val="00D642FF"/>
    <w:rsid w:val="00D644D2"/>
    <w:rsid w:val="00D64818"/>
    <w:rsid w:val="00D64D92"/>
    <w:rsid w:val="00D763B9"/>
    <w:rsid w:val="00D77991"/>
    <w:rsid w:val="00D8096D"/>
    <w:rsid w:val="00D85033"/>
    <w:rsid w:val="00D91BA8"/>
    <w:rsid w:val="00D9688F"/>
    <w:rsid w:val="00DB3094"/>
    <w:rsid w:val="00DB69EF"/>
    <w:rsid w:val="00DB768E"/>
    <w:rsid w:val="00DC199B"/>
    <w:rsid w:val="00DC3ADC"/>
    <w:rsid w:val="00DC67EC"/>
    <w:rsid w:val="00DD0402"/>
    <w:rsid w:val="00DD25CA"/>
    <w:rsid w:val="00DD4BAB"/>
    <w:rsid w:val="00DD4DF5"/>
    <w:rsid w:val="00DD4E97"/>
    <w:rsid w:val="00DD4FD3"/>
    <w:rsid w:val="00DD5F05"/>
    <w:rsid w:val="00DD76A5"/>
    <w:rsid w:val="00DE08EB"/>
    <w:rsid w:val="00DE1F00"/>
    <w:rsid w:val="00DE5A76"/>
    <w:rsid w:val="00DE6D6F"/>
    <w:rsid w:val="00DF0EEC"/>
    <w:rsid w:val="00DF349B"/>
    <w:rsid w:val="00DF3DEF"/>
    <w:rsid w:val="00DF5005"/>
    <w:rsid w:val="00E01286"/>
    <w:rsid w:val="00E03D78"/>
    <w:rsid w:val="00E05C7A"/>
    <w:rsid w:val="00E1327A"/>
    <w:rsid w:val="00E157E5"/>
    <w:rsid w:val="00E16E61"/>
    <w:rsid w:val="00E21C1C"/>
    <w:rsid w:val="00E22C5F"/>
    <w:rsid w:val="00E24D59"/>
    <w:rsid w:val="00E2764B"/>
    <w:rsid w:val="00E27A9F"/>
    <w:rsid w:val="00E32331"/>
    <w:rsid w:val="00E32D44"/>
    <w:rsid w:val="00E365B1"/>
    <w:rsid w:val="00E36BD8"/>
    <w:rsid w:val="00E40D0D"/>
    <w:rsid w:val="00E4287C"/>
    <w:rsid w:val="00E4322C"/>
    <w:rsid w:val="00E43E68"/>
    <w:rsid w:val="00E45649"/>
    <w:rsid w:val="00E509FD"/>
    <w:rsid w:val="00E530EE"/>
    <w:rsid w:val="00E547E4"/>
    <w:rsid w:val="00E552C4"/>
    <w:rsid w:val="00E556F9"/>
    <w:rsid w:val="00E561F5"/>
    <w:rsid w:val="00E60B93"/>
    <w:rsid w:val="00E61560"/>
    <w:rsid w:val="00E61F5E"/>
    <w:rsid w:val="00E647B7"/>
    <w:rsid w:val="00E659DA"/>
    <w:rsid w:val="00E6628E"/>
    <w:rsid w:val="00E67071"/>
    <w:rsid w:val="00E725DC"/>
    <w:rsid w:val="00E72708"/>
    <w:rsid w:val="00E729E1"/>
    <w:rsid w:val="00E75534"/>
    <w:rsid w:val="00E77537"/>
    <w:rsid w:val="00E778BC"/>
    <w:rsid w:val="00E8459A"/>
    <w:rsid w:val="00E8481C"/>
    <w:rsid w:val="00E92216"/>
    <w:rsid w:val="00E93929"/>
    <w:rsid w:val="00EA0B7E"/>
    <w:rsid w:val="00EA23FD"/>
    <w:rsid w:val="00EB5692"/>
    <w:rsid w:val="00EB75DE"/>
    <w:rsid w:val="00EC09D8"/>
    <w:rsid w:val="00EC7E00"/>
    <w:rsid w:val="00ED299A"/>
    <w:rsid w:val="00ED2C83"/>
    <w:rsid w:val="00ED38B4"/>
    <w:rsid w:val="00ED39AF"/>
    <w:rsid w:val="00ED43CC"/>
    <w:rsid w:val="00ED4824"/>
    <w:rsid w:val="00ED5C48"/>
    <w:rsid w:val="00ED7A85"/>
    <w:rsid w:val="00EE02E1"/>
    <w:rsid w:val="00EE0987"/>
    <w:rsid w:val="00EE0C3A"/>
    <w:rsid w:val="00EE1748"/>
    <w:rsid w:val="00EE3E08"/>
    <w:rsid w:val="00EE3E90"/>
    <w:rsid w:val="00EE474A"/>
    <w:rsid w:val="00EE52B3"/>
    <w:rsid w:val="00EF02B4"/>
    <w:rsid w:val="00EF31E7"/>
    <w:rsid w:val="00F00843"/>
    <w:rsid w:val="00F017E5"/>
    <w:rsid w:val="00F0290D"/>
    <w:rsid w:val="00F02F94"/>
    <w:rsid w:val="00F05668"/>
    <w:rsid w:val="00F12A3D"/>
    <w:rsid w:val="00F13A9F"/>
    <w:rsid w:val="00F17017"/>
    <w:rsid w:val="00F21B00"/>
    <w:rsid w:val="00F30418"/>
    <w:rsid w:val="00F3480E"/>
    <w:rsid w:val="00F351C0"/>
    <w:rsid w:val="00F415B9"/>
    <w:rsid w:val="00F41D9A"/>
    <w:rsid w:val="00F42FFE"/>
    <w:rsid w:val="00F46C19"/>
    <w:rsid w:val="00F47DE3"/>
    <w:rsid w:val="00F5646A"/>
    <w:rsid w:val="00F57BCE"/>
    <w:rsid w:val="00F60AB1"/>
    <w:rsid w:val="00F6154B"/>
    <w:rsid w:val="00F6444F"/>
    <w:rsid w:val="00F64E1F"/>
    <w:rsid w:val="00F65277"/>
    <w:rsid w:val="00F70F1B"/>
    <w:rsid w:val="00F71FC4"/>
    <w:rsid w:val="00F74F64"/>
    <w:rsid w:val="00F75253"/>
    <w:rsid w:val="00F7655B"/>
    <w:rsid w:val="00F7794A"/>
    <w:rsid w:val="00F8094E"/>
    <w:rsid w:val="00F80D32"/>
    <w:rsid w:val="00F86DF6"/>
    <w:rsid w:val="00F930A9"/>
    <w:rsid w:val="00F94715"/>
    <w:rsid w:val="00F952CE"/>
    <w:rsid w:val="00FA2D31"/>
    <w:rsid w:val="00FA36C6"/>
    <w:rsid w:val="00FA3941"/>
    <w:rsid w:val="00FA4256"/>
    <w:rsid w:val="00FB0794"/>
    <w:rsid w:val="00FB222E"/>
    <w:rsid w:val="00FB54BD"/>
    <w:rsid w:val="00FB716A"/>
    <w:rsid w:val="00FC0986"/>
    <w:rsid w:val="00FD05A6"/>
    <w:rsid w:val="00FD5C86"/>
    <w:rsid w:val="00FD7675"/>
    <w:rsid w:val="00FE2A67"/>
    <w:rsid w:val="00FF3AB0"/>
    <w:rsid w:val="00FF4203"/>
    <w:rsid w:val="00FF51D4"/>
    <w:rsid w:val="00FF64B0"/>
    <w:rsid w:val="00FF7CB6"/>
    <w:rsid w:val="3D599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1e6f6,#e7d4f0,#d8bbe7,#c9ffdc,#00b140,#00a9e0"/>
    </o:shapedefaults>
    <o:shapelayout v:ext="edit">
      <o:idmap v:ext="edit" data="2"/>
    </o:shapelayout>
  </w:shapeDefaults>
  <w:decimalSymbol w:val=","/>
  <w:listSeparator w:val=";"/>
  <w14:docId w14:val="13C30FC0"/>
  <w15:docId w15:val="{503D3805-4018-4ABE-8789-9F50E2F4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D0D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Ttulo1">
    <w:name w:val="heading 1"/>
    <w:aliases w:val="Ipsen Heading 1"/>
    <w:basedOn w:val="Normal"/>
    <w:next w:val="Normal"/>
    <w:link w:val="Ttulo1Car"/>
    <w:qFormat/>
    <w:rsid w:val="0035373C"/>
    <w:pPr>
      <w:numPr>
        <w:numId w:val="15"/>
      </w:numPr>
      <w:spacing w:before="360" w:after="360"/>
      <w:outlineLvl w:val="0"/>
    </w:pPr>
    <w:rPr>
      <w:rFonts w:eastAsiaTheme="minorEastAsia" w:cstheme="minorBidi"/>
      <w:b/>
      <w:bCs/>
      <w:color w:val="0B4055"/>
      <w:kern w:val="22"/>
      <w:sz w:val="24"/>
      <w:szCs w:val="22"/>
      <w:lang w:bidi="en-US"/>
    </w:rPr>
  </w:style>
  <w:style w:type="paragraph" w:styleId="Ttulo2">
    <w:name w:val="heading 2"/>
    <w:aliases w:val="Ipsen Heading 2"/>
    <w:basedOn w:val="Normal"/>
    <w:next w:val="Normal"/>
    <w:link w:val="Ttulo2Car"/>
    <w:uiPriority w:val="9"/>
    <w:unhideWhenUsed/>
    <w:qFormat/>
    <w:rsid w:val="0035373C"/>
    <w:pPr>
      <w:numPr>
        <w:ilvl w:val="1"/>
        <w:numId w:val="15"/>
      </w:numPr>
      <w:spacing w:before="360" w:after="240"/>
      <w:outlineLvl w:val="1"/>
    </w:pPr>
    <w:rPr>
      <w:rFonts w:eastAsiaTheme="minorEastAsia" w:cstheme="minorBidi"/>
      <w:b/>
      <w:color w:val="0B4055"/>
      <w:sz w:val="24"/>
      <w:szCs w:val="22"/>
      <w:lang w:bidi="en-US"/>
    </w:rPr>
  </w:style>
  <w:style w:type="paragraph" w:styleId="Ttulo3">
    <w:name w:val="heading 3"/>
    <w:aliases w:val="Ipsen Heading 3"/>
    <w:basedOn w:val="Normal"/>
    <w:next w:val="Normal"/>
    <w:link w:val="Ttulo3Car"/>
    <w:unhideWhenUsed/>
    <w:qFormat/>
    <w:rsid w:val="003F1BA4"/>
    <w:pPr>
      <w:numPr>
        <w:ilvl w:val="2"/>
        <w:numId w:val="15"/>
      </w:numPr>
      <w:spacing w:before="240" w:after="120"/>
      <w:outlineLvl w:val="2"/>
    </w:pPr>
    <w:rPr>
      <w:rFonts w:eastAsiaTheme="minorEastAsia" w:cstheme="minorBidi"/>
      <w:szCs w:val="22"/>
      <w:lang w:bidi="en-US"/>
    </w:rPr>
  </w:style>
  <w:style w:type="paragraph" w:styleId="Ttulo4">
    <w:name w:val="heading 4"/>
    <w:aliases w:val="Ipsen Heading 4"/>
    <w:basedOn w:val="Normal"/>
    <w:next w:val="Normal"/>
    <w:link w:val="Ttulo4Car"/>
    <w:unhideWhenUsed/>
    <w:qFormat/>
    <w:rsid w:val="003F1BA4"/>
    <w:pPr>
      <w:numPr>
        <w:ilvl w:val="3"/>
        <w:numId w:val="15"/>
      </w:numPr>
      <w:spacing w:before="240" w:after="80"/>
      <w:outlineLvl w:val="3"/>
    </w:pPr>
    <w:rPr>
      <w:rFonts w:eastAsiaTheme="minorEastAsia" w:cstheme="minorBidi"/>
      <w:i/>
      <w:szCs w:val="22"/>
      <w:lang w:bidi="en-US"/>
    </w:rPr>
  </w:style>
  <w:style w:type="paragraph" w:styleId="Ttulo5">
    <w:name w:val="heading 5"/>
    <w:basedOn w:val="Normal"/>
    <w:next w:val="Normal"/>
    <w:link w:val="Ttulo5Car"/>
    <w:unhideWhenUsed/>
    <w:rsid w:val="003F1BA4"/>
    <w:pPr>
      <w:numPr>
        <w:ilvl w:val="4"/>
        <w:numId w:val="15"/>
      </w:numPr>
      <w:spacing w:before="120" w:after="40"/>
      <w:outlineLvl w:val="4"/>
    </w:pPr>
    <w:rPr>
      <w:rFonts w:eastAsiaTheme="minorEastAsia" w:cstheme="minorBidi"/>
      <w:b/>
      <w:i/>
      <w:szCs w:val="22"/>
      <w:lang w:bidi="en-US"/>
    </w:rPr>
  </w:style>
  <w:style w:type="paragraph" w:styleId="Ttulo6">
    <w:name w:val="heading 6"/>
    <w:basedOn w:val="Normal"/>
    <w:next w:val="Normal"/>
    <w:link w:val="Ttulo6Car"/>
    <w:unhideWhenUsed/>
    <w:rsid w:val="006C6357"/>
    <w:pPr>
      <w:numPr>
        <w:ilvl w:val="5"/>
        <w:numId w:val="15"/>
      </w:numPr>
      <w:spacing w:before="240" w:after="120"/>
      <w:outlineLvl w:val="5"/>
    </w:pPr>
    <w:rPr>
      <w:rFonts w:eastAsiaTheme="minorEastAsia" w:cstheme="minorBidi"/>
      <w:b/>
      <w:color w:val="00A9E0" w:themeColor="accent1"/>
      <w:sz w:val="28"/>
      <w:szCs w:val="22"/>
      <w:lang w:bidi="en-US"/>
    </w:rPr>
  </w:style>
  <w:style w:type="paragraph" w:styleId="Ttulo7">
    <w:name w:val="heading 7"/>
    <w:basedOn w:val="Normal"/>
    <w:next w:val="Normal"/>
    <w:link w:val="Ttulo7Car"/>
    <w:unhideWhenUsed/>
    <w:rsid w:val="006C6357"/>
    <w:pPr>
      <w:numPr>
        <w:ilvl w:val="6"/>
        <w:numId w:val="15"/>
      </w:numPr>
      <w:spacing w:before="240" w:after="120"/>
      <w:outlineLvl w:val="6"/>
    </w:pPr>
    <w:rPr>
      <w:rFonts w:eastAsiaTheme="minorEastAsia" w:cstheme="minorBidi"/>
      <w:b/>
      <w:color w:val="003865" w:themeColor="text2"/>
      <w:sz w:val="28"/>
      <w:szCs w:val="22"/>
      <w:lang w:bidi="en-US"/>
    </w:rPr>
  </w:style>
  <w:style w:type="paragraph" w:styleId="Ttulo8">
    <w:name w:val="heading 8"/>
    <w:basedOn w:val="Normal"/>
    <w:next w:val="Normal"/>
    <w:link w:val="Ttulo8Car"/>
    <w:unhideWhenUsed/>
    <w:rsid w:val="006C6357"/>
    <w:pPr>
      <w:numPr>
        <w:ilvl w:val="7"/>
        <w:numId w:val="15"/>
      </w:numPr>
      <w:spacing w:before="240" w:after="120"/>
      <w:outlineLvl w:val="7"/>
    </w:pPr>
    <w:rPr>
      <w:rFonts w:eastAsiaTheme="minorEastAsia" w:cstheme="minorBidi"/>
      <w:b/>
      <w:color w:val="404040" w:themeColor="text1" w:themeTint="BF"/>
      <w:sz w:val="28"/>
      <w:szCs w:val="18"/>
      <w:lang w:bidi="en-US"/>
    </w:rPr>
  </w:style>
  <w:style w:type="paragraph" w:styleId="Ttulo9">
    <w:name w:val="heading 9"/>
    <w:basedOn w:val="Normal"/>
    <w:next w:val="Normal"/>
    <w:link w:val="Ttulo9Car"/>
    <w:unhideWhenUsed/>
    <w:rsid w:val="00081036"/>
    <w:pPr>
      <w:numPr>
        <w:ilvl w:val="8"/>
        <w:numId w:val="15"/>
      </w:numPr>
      <w:spacing w:before="300" w:line="276" w:lineRule="auto"/>
      <w:outlineLvl w:val="8"/>
    </w:pPr>
    <w:rPr>
      <w:rFonts w:asciiTheme="minorHAnsi" w:eastAsiaTheme="minorEastAsia" w:hAnsiTheme="minorHAnsi" w:cstheme="minorBidi"/>
      <w:i/>
      <w:caps/>
      <w:spacing w:val="10"/>
      <w:sz w:val="18"/>
      <w:szCs w:val="18"/>
      <w:lang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Ipsen Heading 1 Car"/>
    <w:basedOn w:val="Fuentedeprrafopredeter"/>
    <w:link w:val="Ttulo1"/>
    <w:rsid w:val="0035373C"/>
    <w:rPr>
      <w:rFonts w:ascii="Times New Roman" w:eastAsiaTheme="minorEastAsia" w:hAnsi="Times New Roman"/>
      <w:b/>
      <w:bCs/>
      <w:color w:val="0B4055"/>
      <w:kern w:val="22"/>
      <w:sz w:val="24"/>
      <w:lang w:bidi="en-US"/>
    </w:rPr>
  </w:style>
  <w:style w:type="character" w:customStyle="1" w:styleId="Ttulo2Car">
    <w:name w:val="Título 2 Car"/>
    <w:aliases w:val="Ipsen Heading 2 Car"/>
    <w:basedOn w:val="Fuentedeprrafopredeter"/>
    <w:link w:val="Ttulo2"/>
    <w:uiPriority w:val="9"/>
    <w:rsid w:val="0035373C"/>
    <w:rPr>
      <w:rFonts w:ascii="Times New Roman" w:eastAsiaTheme="minorEastAsia" w:hAnsi="Times New Roman"/>
      <w:b/>
      <w:color w:val="0B4055"/>
      <w:sz w:val="24"/>
      <w:lang w:bidi="en-US"/>
    </w:rPr>
  </w:style>
  <w:style w:type="character" w:customStyle="1" w:styleId="Ttulo3Car">
    <w:name w:val="Título 3 Car"/>
    <w:aliases w:val="Ipsen Heading 3 Car"/>
    <w:basedOn w:val="Fuentedeprrafopredeter"/>
    <w:link w:val="Ttulo3"/>
    <w:rsid w:val="003F1BA4"/>
    <w:rPr>
      <w:rFonts w:ascii="Times New Roman" w:eastAsiaTheme="minorEastAsia" w:hAnsi="Times New Roman"/>
      <w:lang w:bidi="en-US"/>
    </w:rPr>
  </w:style>
  <w:style w:type="character" w:customStyle="1" w:styleId="Ttulo4Car">
    <w:name w:val="Título 4 Car"/>
    <w:aliases w:val="Ipsen Heading 4 Car"/>
    <w:basedOn w:val="Fuentedeprrafopredeter"/>
    <w:link w:val="Ttulo4"/>
    <w:rsid w:val="003F1BA4"/>
    <w:rPr>
      <w:rFonts w:ascii="Times New Roman" w:eastAsiaTheme="minorEastAsia" w:hAnsi="Times New Roman"/>
      <w:i/>
      <w:lang w:bidi="en-US"/>
    </w:rPr>
  </w:style>
  <w:style w:type="paragraph" w:styleId="Encabezado">
    <w:name w:val="header"/>
    <w:basedOn w:val="Normal"/>
    <w:link w:val="EncabezadoCar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EncabezadoCar">
    <w:name w:val="Encabezado Car"/>
    <w:basedOn w:val="Fuentedeprrafopredeter"/>
    <w:link w:val="Encabezado"/>
    <w:rsid w:val="00CD56EF"/>
  </w:style>
  <w:style w:type="paragraph" w:styleId="Piedepgina">
    <w:name w:val="footer"/>
    <w:basedOn w:val="Normal"/>
    <w:link w:val="PiedepginaCar"/>
    <w:uiPriority w:val="99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56EF"/>
  </w:style>
  <w:style w:type="paragraph" w:styleId="Textodeglobo">
    <w:name w:val="Balloon Text"/>
    <w:basedOn w:val="Normal"/>
    <w:link w:val="TextodegloboCar"/>
    <w:uiPriority w:val="99"/>
    <w:semiHidden/>
    <w:unhideWhenUsed/>
    <w:rsid w:val="00CD56EF"/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56E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E5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rsid w:val="003F1BA4"/>
    <w:rPr>
      <w:rFonts w:ascii="Times New Roman" w:eastAsiaTheme="minorEastAsia" w:hAnsi="Times New Roman"/>
      <w:b/>
      <w:i/>
      <w:lang w:bidi="en-US"/>
    </w:rPr>
  </w:style>
  <w:style w:type="character" w:customStyle="1" w:styleId="Ttulo6Car">
    <w:name w:val="Título 6 Car"/>
    <w:basedOn w:val="Fuentedeprrafopredeter"/>
    <w:link w:val="Ttulo6"/>
    <w:uiPriority w:val="9"/>
    <w:rsid w:val="006C6357"/>
    <w:rPr>
      <w:rFonts w:ascii="Arial" w:eastAsiaTheme="minorEastAsia" w:hAnsi="Arial"/>
      <w:b/>
      <w:color w:val="00A9E0" w:themeColor="accent1"/>
      <w:sz w:val="28"/>
      <w:lang w:val="en-GB" w:bidi="en-US"/>
    </w:rPr>
  </w:style>
  <w:style w:type="character" w:customStyle="1" w:styleId="Ttulo7Car">
    <w:name w:val="Título 7 Car"/>
    <w:basedOn w:val="Fuentedeprrafopredeter"/>
    <w:link w:val="Ttulo7"/>
    <w:uiPriority w:val="9"/>
    <w:rsid w:val="006C6357"/>
    <w:rPr>
      <w:rFonts w:ascii="Arial" w:eastAsiaTheme="minorEastAsia" w:hAnsi="Arial"/>
      <w:b/>
      <w:color w:val="003865" w:themeColor="text2"/>
      <w:sz w:val="28"/>
      <w:lang w:val="en-GB" w:bidi="en-US"/>
    </w:rPr>
  </w:style>
  <w:style w:type="character" w:customStyle="1" w:styleId="Ttulo8Car">
    <w:name w:val="Título 8 Car"/>
    <w:basedOn w:val="Fuentedeprrafopredeter"/>
    <w:link w:val="Ttulo8"/>
    <w:uiPriority w:val="9"/>
    <w:rsid w:val="006C6357"/>
    <w:rPr>
      <w:rFonts w:ascii="Arial" w:eastAsiaTheme="minorEastAsia" w:hAnsi="Arial"/>
      <w:b/>
      <w:color w:val="404040" w:themeColor="text1" w:themeTint="BF"/>
      <w:sz w:val="28"/>
      <w:szCs w:val="18"/>
      <w:lang w:val="en-GB" w:bidi="en-US"/>
    </w:rPr>
  </w:style>
  <w:style w:type="character" w:customStyle="1" w:styleId="Ttulo9Car">
    <w:name w:val="Título 9 Car"/>
    <w:basedOn w:val="Fuentedeprrafopredeter"/>
    <w:link w:val="Ttulo9"/>
    <w:uiPriority w:val="9"/>
    <w:rsid w:val="00081036"/>
    <w:rPr>
      <w:rFonts w:eastAsiaTheme="minorEastAsia"/>
      <w:i/>
      <w:caps/>
      <w:spacing w:val="10"/>
      <w:sz w:val="18"/>
      <w:szCs w:val="18"/>
      <w:lang w:val="en-GB" w:bidi="en-US"/>
    </w:rPr>
  </w:style>
  <w:style w:type="paragraph" w:styleId="Textosinformato">
    <w:name w:val="Plain Text"/>
    <w:basedOn w:val="Normal"/>
    <w:link w:val="TextosinformatoCar"/>
    <w:unhideWhenUsed/>
    <w:rsid w:val="00081036"/>
    <w:pPr>
      <w:spacing w:before="200"/>
    </w:pPr>
    <w:rPr>
      <w:rFonts w:ascii="Consolas" w:eastAsiaTheme="minorEastAsia" w:hAnsi="Consolas" w:cstheme="minorBidi"/>
      <w:sz w:val="21"/>
      <w:szCs w:val="21"/>
      <w:lang w:bidi="en-US"/>
    </w:rPr>
  </w:style>
  <w:style w:type="character" w:customStyle="1" w:styleId="TextosinformatoCar">
    <w:name w:val="Texto sin formato Car"/>
    <w:basedOn w:val="Fuentedeprrafopredeter"/>
    <w:link w:val="Textosinformato"/>
    <w:rsid w:val="00081036"/>
    <w:rPr>
      <w:rFonts w:ascii="Consolas" w:eastAsiaTheme="minorEastAsia" w:hAnsi="Consolas"/>
      <w:sz w:val="21"/>
      <w:szCs w:val="21"/>
      <w:lang w:bidi="en-US"/>
    </w:rPr>
  </w:style>
  <w:style w:type="paragraph" w:customStyle="1" w:styleId="Normal0">
    <w:name w:val="[Normal]"/>
    <w:rsid w:val="00081036"/>
    <w:pPr>
      <w:widowControl w:val="0"/>
      <w:autoSpaceDE w:val="0"/>
      <w:autoSpaceDN w:val="0"/>
      <w:adjustRightInd w:val="0"/>
      <w:spacing w:before="200" w:after="0" w:line="240" w:lineRule="auto"/>
    </w:pPr>
    <w:rPr>
      <w:rFonts w:ascii="Arial" w:eastAsiaTheme="minorEastAsia" w:hAnsi="Arial" w:cs="Arial"/>
      <w:sz w:val="24"/>
      <w:szCs w:val="24"/>
      <w:lang w:bidi="en-US"/>
    </w:rPr>
  </w:style>
  <w:style w:type="paragraph" w:customStyle="1" w:styleId="Default">
    <w:name w:val="Default"/>
    <w:rsid w:val="00081036"/>
    <w:pPr>
      <w:autoSpaceDE w:val="0"/>
      <w:autoSpaceDN w:val="0"/>
      <w:adjustRightInd w:val="0"/>
      <w:spacing w:before="200" w:after="0" w:line="240" w:lineRule="auto"/>
    </w:pPr>
    <w:rPr>
      <w:rFonts w:ascii="Calibri" w:eastAsiaTheme="minorEastAsia" w:hAnsi="Calibri" w:cs="Calibri"/>
      <w:color w:val="000000"/>
      <w:sz w:val="24"/>
      <w:szCs w:val="24"/>
      <w:lang w:bidi="en-US"/>
    </w:rPr>
  </w:style>
  <w:style w:type="paragraph" w:styleId="Textoindependiente2">
    <w:name w:val="Body Text 2"/>
    <w:basedOn w:val="Normal"/>
    <w:link w:val="Textoindependiente2Car"/>
    <w:rsid w:val="00081036"/>
    <w:pPr>
      <w:spacing w:before="200" w:after="120" w:line="480" w:lineRule="auto"/>
    </w:pPr>
    <w:rPr>
      <w:sz w:val="24"/>
      <w:lang w:bidi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081036"/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extoindependiente">
    <w:name w:val="Body Text"/>
    <w:basedOn w:val="Normal"/>
    <w:link w:val="TextoindependienteCar"/>
    <w:unhideWhenUsed/>
    <w:rsid w:val="00081036"/>
    <w:pPr>
      <w:spacing w:before="200" w:after="120" w:line="276" w:lineRule="auto"/>
    </w:pPr>
    <w:rPr>
      <w:rFonts w:asciiTheme="minorHAnsi" w:eastAsiaTheme="minorEastAsia" w:hAnsiTheme="minorHAnsi" w:cstheme="minorBidi"/>
      <w:lang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81036"/>
    <w:rPr>
      <w:rFonts w:eastAsiaTheme="minorEastAsia"/>
      <w:sz w:val="20"/>
      <w:szCs w:val="20"/>
      <w:lang w:bidi="en-US"/>
    </w:rPr>
  </w:style>
  <w:style w:type="character" w:styleId="Hipervnculo">
    <w:name w:val="Hyperlink"/>
    <w:basedOn w:val="Fuentedeprrafopredeter"/>
    <w:uiPriority w:val="99"/>
    <w:rsid w:val="00081036"/>
    <w:rPr>
      <w:color w:val="0000FF"/>
      <w:u w:val="single"/>
    </w:rPr>
  </w:style>
  <w:style w:type="paragraph" w:styleId="NormalWeb">
    <w:name w:val="Normal (Web)"/>
    <w:basedOn w:val="Normal"/>
    <w:rsid w:val="00081036"/>
    <w:pPr>
      <w:spacing w:before="100" w:after="100"/>
    </w:pPr>
    <w:rPr>
      <w:color w:val="FFFFFF"/>
      <w:sz w:val="24"/>
      <w:lang w:bidi="en-US"/>
    </w:rPr>
  </w:style>
  <w:style w:type="paragraph" w:styleId="Prrafodelista">
    <w:name w:val="List Paragraph"/>
    <w:basedOn w:val="Normal"/>
    <w:uiPriority w:val="34"/>
    <w:qFormat/>
    <w:rsid w:val="0035373C"/>
    <w:pPr>
      <w:numPr>
        <w:numId w:val="20"/>
      </w:numPr>
      <w:tabs>
        <w:tab w:val="left" w:pos="720"/>
      </w:tabs>
      <w:spacing w:before="60" w:after="60"/>
      <w:contextualSpacing/>
    </w:pPr>
    <w:rPr>
      <w:rFonts w:eastAsiaTheme="minorEastAsia" w:cstheme="minorBidi"/>
      <w:lang w:bidi="en-US"/>
    </w:rPr>
  </w:style>
  <w:style w:type="paragraph" w:customStyle="1" w:styleId="Style3">
    <w:name w:val="Style3"/>
    <w:basedOn w:val="Ttulo2"/>
    <w:link w:val="Style3Char"/>
    <w:rsid w:val="00081036"/>
    <w:rPr>
      <w:rFonts w:ascii="Tw Cen MT" w:hAnsi="Tw Cen MT" w:cs="Times New Roman"/>
      <w:bCs/>
      <w:i/>
      <w:iCs/>
      <w:color w:val="9999FF"/>
    </w:rPr>
  </w:style>
  <w:style w:type="character" w:customStyle="1" w:styleId="Style3Char">
    <w:name w:val="Style3 Char"/>
    <w:basedOn w:val="Fuentedeprrafopredeter"/>
    <w:link w:val="Style3"/>
    <w:rsid w:val="00081036"/>
    <w:rPr>
      <w:rFonts w:ascii="Tw Cen MT" w:eastAsiaTheme="minorEastAsia" w:hAnsi="Tw Cen MT" w:cs="Times New Roman"/>
      <w:b/>
      <w:bCs/>
      <w:i/>
      <w:iCs/>
      <w:color w:val="9999FF"/>
      <w:sz w:val="32"/>
      <w:lang w:val="en-GB" w:bidi="en-US"/>
    </w:rPr>
  </w:style>
  <w:style w:type="paragraph" w:styleId="Sinespaciado">
    <w:name w:val="No Spacing"/>
    <w:basedOn w:val="Normal"/>
    <w:link w:val="SinespaciadoCar"/>
    <w:uiPriority w:val="1"/>
    <w:rsid w:val="0072126A"/>
    <w:rPr>
      <w:rFonts w:asciiTheme="minorHAnsi" w:eastAsiaTheme="minorEastAsia" w:hAnsiTheme="minorHAnsi" w:cstheme="minorBidi"/>
      <w:lang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126A"/>
    <w:rPr>
      <w:rFonts w:eastAsiaTheme="minorEastAsia"/>
      <w:szCs w:val="20"/>
      <w:lang w:bidi="en-US"/>
    </w:rPr>
  </w:style>
  <w:style w:type="paragraph" w:styleId="Ttulo">
    <w:name w:val="Title"/>
    <w:basedOn w:val="Normal"/>
    <w:next w:val="Normal"/>
    <w:link w:val="TtuloCar"/>
    <w:uiPriority w:val="10"/>
    <w:qFormat/>
    <w:rsid w:val="00081036"/>
    <w:pPr>
      <w:spacing w:before="720" w:after="200" w:line="276" w:lineRule="auto"/>
    </w:pPr>
    <w:rPr>
      <w:rFonts w:asciiTheme="minorHAnsi" w:eastAsiaTheme="minorEastAsia" w:hAnsiTheme="minorHAnsi" w:cstheme="minorBidi"/>
      <w:caps/>
      <w:color w:val="00A9E0" w:themeColor="accent1"/>
      <w:spacing w:val="10"/>
      <w:kern w:val="28"/>
      <w:sz w:val="52"/>
      <w:szCs w:val="52"/>
      <w:lang w:bidi="en-US"/>
    </w:rPr>
  </w:style>
  <w:style w:type="character" w:customStyle="1" w:styleId="TtuloCar">
    <w:name w:val="Título Car"/>
    <w:basedOn w:val="Fuentedeprrafopredeter"/>
    <w:link w:val="Ttulo"/>
    <w:uiPriority w:val="10"/>
    <w:rsid w:val="00081036"/>
    <w:rPr>
      <w:rFonts w:eastAsiaTheme="minorEastAsia"/>
      <w:caps/>
      <w:color w:val="00A9E0" w:themeColor="accent1"/>
      <w:spacing w:val="10"/>
      <w:kern w:val="28"/>
      <w:sz w:val="52"/>
      <w:szCs w:val="52"/>
      <w:lang w:bidi="en-US"/>
    </w:rPr>
  </w:style>
  <w:style w:type="paragraph" w:styleId="Subttulo">
    <w:name w:val="Subtitle"/>
    <w:basedOn w:val="Normal"/>
    <w:next w:val="Normal"/>
    <w:link w:val="SubttuloCar"/>
    <w:uiPriority w:val="11"/>
    <w:rsid w:val="00081036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  <w:sz w:val="24"/>
      <w:szCs w:val="24"/>
      <w:lang w:bidi="en-US"/>
    </w:rPr>
  </w:style>
  <w:style w:type="character" w:customStyle="1" w:styleId="SubttuloCar">
    <w:name w:val="Subtítulo Car"/>
    <w:basedOn w:val="Fuentedeprrafopredeter"/>
    <w:link w:val="Subttulo"/>
    <w:uiPriority w:val="11"/>
    <w:rsid w:val="00081036"/>
    <w:rPr>
      <w:rFonts w:eastAsiaTheme="minorEastAsia"/>
      <w:caps/>
      <w:color w:val="595959" w:themeColor="text1" w:themeTint="A6"/>
      <w:spacing w:val="10"/>
      <w:sz w:val="24"/>
      <w:szCs w:val="24"/>
      <w:lang w:bidi="en-US"/>
    </w:rPr>
  </w:style>
  <w:style w:type="character" w:styleId="Textoennegrita">
    <w:name w:val="Strong"/>
    <w:uiPriority w:val="22"/>
    <w:rsid w:val="00081036"/>
    <w:rPr>
      <w:b/>
      <w:bCs/>
    </w:rPr>
  </w:style>
  <w:style w:type="character" w:styleId="nfasis">
    <w:name w:val="Emphasis"/>
    <w:aliases w:val="Photo-Graph Caption"/>
    <w:uiPriority w:val="20"/>
    <w:rsid w:val="006C6357"/>
    <w:rPr>
      <w:rFonts w:ascii="Arial" w:hAnsi="Arial"/>
      <w:b/>
      <w:dstrike w:val="0"/>
      <w:color w:val="404040" w:themeColor="text1" w:themeTint="BF"/>
      <w:spacing w:val="0"/>
      <w:w w:val="100"/>
      <w:kern w:val="0"/>
      <w:sz w:val="20"/>
      <w:vertAlign w:val="baseline"/>
    </w:rPr>
  </w:style>
  <w:style w:type="paragraph" w:styleId="Cita">
    <w:name w:val="Quote"/>
    <w:basedOn w:val="Normal"/>
    <w:next w:val="Normal"/>
    <w:link w:val="CitaCar"/>
    <w:uiPriority w:val="29"/>
    <w:rsid w:val="00081036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lang w:bidi="en-US"/>
    </w:rPr>
  </w:style>
  <w:style w:type="character" w:customStyle="1" w:styleId="CitaCar">
    <w:name w:val="Cita Car"/>
    <w:basedOn w:val="Fuentedeprrafopredeter"/>
    <w:link w:val="Cita"/>
    <w:uiPriority w:val="29"/>
    <w:rsid w:val="00081036"/>
    <w:rPr>
      <w:rFonts w:eastAsiaTheme="minorEastAsia"/>
      <w:i/>
      <w:iCs/>
      <w:sz w:val="20"/>
      <w:szCs w:val="20"/>
      <w:lang w:bidi="en-US"/>
    </w:rPr>
  </w:style>
  <w:style w:type="paragraph" w:styleId="Citadestacada">
    <w:name w:val="Intense Quote"/>
    <w:basedOn w:val="Normal"/>
    <w:next w:val="Normal"/>
    <w:link w:val="CitadestacadaCar"/>
    <w:uiPriority w:val="30"/>
    <w:rsid w:val="00081036"/>
    <w:pPr>
      <w:pBdr>
        <w:top w:val="single" w:sz="4" w:space="10" w:color="00A9E0" w:themeColor="accent1"/>
        <w:left w:val="single" w:sz="4" w:space="10" w:color="00A9E0" w:themeColor="accent1"/>
      </w:pBdr>
      <w:spacing w:before="200" w:line="276" w:lineRule="auto"/>
      <w:ind w:left="1296" w:right="1152"/>
    </w:pPr>
    <w:rPr>
      <w:rFonts w:asciiTheme="minorHAnsi" w:eastAsiaTheme="minorEastAsia" w:hAnsiTheme="minorHAnsi" w:cstheme="minorBidi"/>
      <w:i/>
      <w:iCs/>
      <w:color w:val="00A9E0" w:themeColor="accent1"/>
      <w:lang w:bidi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036"/>
    <w:rPr>
      <w:rFonts w:eastAsiaTheme="minorEastAsia"/>
      <w:i/>
      <w:iCs/>
      <w:color w:val="00A9E0" w:themeColor="accent1"/>
      <w:sz w:val="20"/>
      <w:szCs w:val="20"/>
      <w:lang w:bidi="en-US"/>
    </w:rPr>
  </w:style>
  <w:style w:type="character" w:styleId="nfasissutil">
    <w:name w:val="Subtle Emphasis"/>
    <w:uiPriority w:val="19"/>
    <w:rsid w:val="00081036"/>
    <w:rPr>
      <w:i/>
      <w:iCs/>
      <w:color w:val="00536F" w:themeColor="accent1" w:themeShade="7F"/>
    </w:rPr>
  </w:style>
  <w:style w:type="character" w:styleId="nfasisintenso">
    <w:name w:val="Intense Emphasis"/>
    <w:uiPriority w:val="21"/>
    <w:rsid w:val="00081036"/>
    <w:rPr>
      <w:b/>
      <w:bCs/>
      <w:caps/>
      <w:color w:val="00536F" w:themeColor="accent1" w:themeShade="7F"/>
      <w:spacing w:val="10"/>
    </w:rPr>
  </w:style>
  <w:style w:type="character" w:styleId="Referenciasutil">
    <w:name w:val="Subtle Reference"/>
    <w:uiPriority w:val="31"/>
    <w:rsid w:val="00081036"/>
    <w:rPr>
      <w:b/>
      <w:bCs/>
      <w:color w:val="00A9E0" w:themeColor="accent1"/>
    </w:rPr>
  </w:style>
  <w:style w:type="character" w:styleId="Referenciaintensa">
    <w:name w:val="Intense Reference"/>
    <w:uiPriority w:val="32"/>
    <w:rsid w:val="00081036"/>
    <w:rPr>
      <w:b/>
      <w:bCs/>
      <w:i/>
      <w:iCs/>
      <w:caps/>
      <w:color w:val="00A9E0" w:themeColor="accent1"/>
    </w:rPr>
  </w:style>
  <w:style w:type="character" w:styleId="Ttulodellibro">
    <w:name w:val="Book Title"/>
    <w:uiPriority w:val="33"/>
    <w:rsid w:val="00081036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rsid w:val="000810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00" w:line="276" w:lineRule="auto"/>
    </w:pPr>
    <w:rPr>
      <w:rFonts w:eastAsiaTheme="minorEastAsia" w:cstheme="minorBidi"/>
      <w:b/>
      <w:sz w:val="24"/>
      <w:lang w:bidi="en-US"/>
    </w:rPr>
  </w:style>
  <w:style w:type="paragraph" w:styleId="TDC2">
    <w:name w:val="toc 2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lang w:bidi="en-US"/>
    </w:rPr>
  </w:style>
  <w:style w:type="paragraph" w:styleId="TDC3">
    <w:name w:val="toc 3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i/>
      <w:lang w:bidi="en-US"/>
    </w:rPr>
  </w:style>
  <w:style w:type="paragraph" w:customStyle="1" w:styleId="handbooktextsubheader">
    <w:name w:val="handbook text subheader"/>
    <w:basedOn w:val="Normal"/>
    <w:rsid w:val="00081036"/>
    <w:pPr>
      <w:spacing w:before="195" w:line="260" w:lineRule="exact"/>
    </w:pPr>
    <w:rPr>
      <w:rFonts w:ascii="Palatino" w:hAnsi="Palatino"/>
      <w:b/>
      <w:i/>
      <w:snapToGrid w:val="0"/>
    </w:rPr>
  </w:style>
  <w:style w:type="character" w:customStyle="1" w:styleId="TextocomentarioCar">
    <w:name w:val="Texto comentario Car"/>
    <w:basedOn w:val="Fuentedeprrafopredeter"/>
    <w:link w:val="Textocomentario"/>
    <w:rsid w:val="00081036"/>
    <w:rPr>
      <w:rFonts w:eastAsiaTheme="minorEastAsia"/>
      <w:sz w:val="20"/>
      <w:szCs w:val="20"/>
      <w:lang w:bidi="en-US"/>
    </w:rPr>
  </w:style>
  <w:style w:type="paragraph" w:styleId="Textocomentario">
    <w:name w:val="annotation text"/>
    <w:basedOn w:val="Normal"/>
    <w:link w:val="TextocomentarioCar"/>
    <w:unhideWhenUsed/>
    <w:rsid w:val="00081036"/>
    <w:pPr>
      <w:spacing w:before="200" w:after="200"/>
    </w:pPr>
    <w:rPr>
      <w:rFonts w:asciiTheme="minorHAnsi" w:eastAsiaTheme="minorEastAsia" w:hAnsiTheme="minorHAnsi" w:cstheme="minorBidi"/>
      <w:lang w:bidi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1036"/>
    <w:rPr>
      <w:rFonts w:eastAsiaTheme="minorEastAsia"/>
      <w:b/>
      <w:bCs/>
      <w:sz w:val="20"/>
      <w:szCs w:val="20"/>
      <w:lang w:bidi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1036"/>
    <w:rPr>
      <w:b/>
      <w:bCs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customStyle="1" w:styleId="f1">
    <w:name w:val="f1"/>
    <w:basedOn w:val="Normal"/>
    <w:rsid w:val="00081036"/>
    <w:pPr>
      <w:spacing w:before="240"/>
    </w:pPr>
    <w:rPr>
      <w:rFonts w:ascii="Century Schoolbook" w:hAnsi="Century Schoolbook"/>
      <w:sz w:val="24"/>
    </w:rPr>
  </w:style>
  <w:style w:type="paragraph" w:customStyle="1" w:styleId="h1">
    <w:name w:val="h1"/>
    <w:basedOn w:val="Normal"/>
    <w:rsid w:val="00081036"/>
    <w:pPr>
      <w:keepNext/>
      <w:spacing w:before="240"/>
      <w:ind w:left="720" w:hanging="720"/>
    </w:pPr>
    <w:rPr>
      <w:rFonts w:ascii="Century Schoolbook" w:hAnsi="Century Schoolbook"/>
      <w:sz w:val="24"/>
    </w:rPr>
  </w:style>
  <w:style w:type="paragraph" w:customStyle="1" w:styleId="bul1">
    <w:name w:val="bul1"/>
    <w:basedOn w:val="Normal"/>
    <w:rsid w:val="00081036"/>
    <w:pPr>
      <w:numPr>
        <w:numId w:val="2"/>
      </w:numPr>
      <w:spacing w:before="240"/>
    </w:pPr>
    <w:rPr>
      <w:rFonts w:ascii="Century Schoolbook" w:hAnsi="Century Schoolbook"/>
      <w:sz w:val="24"/>
    </w:rPr>
  </w:style>
  <w:style w:type="paragraph" w:customStyle="1" w:styleId="handbooktext">
    <w:name w:val="handbook text"/>
    <w:basedOn w:val="Normal"/>
    <w:rsid w:val="00081036"/>
    <w:pPr>
      <w:snapToGrid w:val="0"/>
      <w:spacing w:before="195" w:line="260" w:lineRule="exact"/>
    </w:pPr>
    <w:rPr>
      <w:rFonts w:ascii="Palatino" w:eastAsia="Calibri" w:hAnsi="Palatino"/>
      <w:szCs w:val="22"/>
    </w:rPr>
  </w:style>
  <w:style w:type="numbering" w:customStyle="1" w:styleId="Style1">
    <w:name w:val="Style1"/>
    <w:uiPriority w:val="99"/>
    <w:rsid w:val="00E03D78"/>
    <w:pPr>
      <w:numPr>
        <w:numId w:val="3"/>
      </w:numPr>
    </w:pPr>
  </w:style>
  <w:style w:type="paragraph" w:styleId="Bibliografa">
    <w:name w:val="Bibliography"/>
    <w:basedOn w:val="Normal"/>
    <w:next w:val="Normal"/>
    <w:uiPriority w:val="37"/>
    <w:semiHidden/>
    <w:unhideWhenUsed/>
    <w:rsid w:val="000A2485"/>
  </w:style>
  <w:style w:type="paragraph" w:styleId="Textodebloque">
    <w:name w:val="Block Text"/>
    <w:basedOn w:val="Normal"/>
    <w:uiPriority w:val="99"/>
    <w:semiHidden/>
    <w:unhideWhenUsed/>
    <w:rsid w:val="000A2485"/>
    <w:pPr>
      <w:pBdr>
        <w:top w:val="single" w:sz="2" w:space="10" w:color="00A9E0" w:themeColor="accent1"/>
        <w:left w:val="single" w:sz="2" w:space="10" w:color="00A9E0" w:themeColor="accent1"/>
        <w:bottom w:val="single" w:sz="2" w:space="10" w:color="00A9E0" w:themeColor="accent1"/>
        <w:right w:val="single" w:sz="2" w:space="10" w:color="00A9E0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00A9E0" w:themeColor="accent1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0A2485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A2485"/>
    <w:pPr>
      <w:spacing w:before="0" w:after="0" w:line="240" w:lineRule="auto"/>
      <w:ind w:firstLine="360"/>
    </w:pPr>
    <w:rPr>
      <w:rFonts w:ascii="Arial" w:eastAsia="Times New Roman" w:hAnsi="Arial" w:cs="Times New Roman"/>
      <w:lang w:bidi="ar-SA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A2485"/>
    <w:rPr>
      <w:rFonts w:ascii="Arial" w:eastAsia="Times New Roman" w:hAnsi="Arial" w:cs="Times New Roman"/>
      <w:sz w:val="20"/>
      <w:szCs w:val="20"/>
      <w:lang w:bidi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A2485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A2485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A2485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A2485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485"/>
    <w:pPr>
      <w:spacing w:after="200"/>
    </w:pPr>
    <w:rPr>
      <w:b/>
      <w:bCs/>
      <w:color w:val="00A9E0" w:themeColor="accent1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0A2485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0A2485"/>
  </w:style>
  <w:style w:type="character" w:customStyle="1" w:styleId="FechaCar">
    <w:name w:val="Fecha Car"/>
    <w:basedOn w:val="Fuentedeprrafopredeter"/>
    <w:link w:val="Fech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0A2485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A2485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0A248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0A2485"/>
    <w:rPr>
      <w:rFonts w:asciiTheme="majorHAnsi" w:eastAsiaTheme="majorEastAsia" w:hAnsiTheme="majorHAnsi" w:cstheme="majorBidi"/>
      <w:sz w:val="20"/>
    </w:rPr>
  </w:style>
  <w:style w:type="paragraph" w:styleId="Textonotapie">
    <w:name w:val="footnote text"/>
    <w:basedOn w:val="Normal"/>
    <w:link w:val="TextonotapieCar"/>
    <w:semiHidden/>
    <w:unhideWhenUsed/>
    <w:rsid w:val="000A2485"/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0A2485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0A2485"/>
    <w:rPr>
      <w:rFonts w:ascii="Arial" w:eastAsia="Times New Roman" w:hAnsi="Arial" w:cs="Times New Roman"/>
      <w:i/>
      <w:iCs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2485"/>
    <w:rPr>
      <w:rFonts w:ascii="Consolas" w:hAnsi="Consolas" w:cs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A2485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0A2485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0A2485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0A2485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0A2485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0A2485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0A2485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0A2485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0A2485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0A2485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semiHidden/>
    <w:unhideWhenUsed/>
    <w:rsid w:val="000A2485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0A2485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0A2485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0A2485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0A2485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A2485"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0A2485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0A2485"/>
    <w:pPr>
      <w:numPr>
        <w:numId w:val="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0A2485"/>
    <w:pPr>
      <w:numPr>
        <w:numId w:val="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0A2485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0A2485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0A2485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0A2485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0A2485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0A2485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0A2485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0A2485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0A2485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0A2485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0A2485"/>
    <w:pPr>
      <w:numPr>
        <w:numId w:val="14"/>
      </w:numPr>
      <w:contextualSpacing/>
    </w:pPr>
  </w:style>
  <w:style w:type="paragraph" w:styleId="Textomacro">
    <w:name w:val="macro"/>
    <w:link w:val="TextomacroCar"/>
    <w:uiPriority w:val="99"/>
    <w:semiHidden/>
    <w:unhideWhenUsed/>
    <w:rsid w:val="000A248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0A248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0A248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granormal">
    <w:name w:val="Normal Indent"/>
    <w:basedOn w:val="Normal"/>
    <w:uiPriority w:val="99"/>
    <w:semiHidden/>
    <w:unhideWhenUsed/>
    <w:rsid w:val="000A2485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0A2485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0A2485"/>
  </w:style>
  <w:style w:type="character" w:customStyle="1" w:styleId="SaludoCar">
    <w:name w:val="Saludo Car"/>
    <w:basedOn w:val="Fuentedeprrafopredeter"/>
    <w:link w:val="Salud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">
    <w:name w:val="Signature"/>
    <w:basedOn w:val="Normal"/>
    <w:link w:val="FirmaCar"/>
    <w:uiPriority w:val="99"/>
    <w:semiHidden/>
    <w:unhideWhenUsed/>
    <w:rsid w:val="000A2485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0A2485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0A2485"/>
  </w:style>
  <w:style w:type="paragraph" w:styleId="Encabezadodelista">
    <w:name w:val="toa heading"/>
    <w:basedOn w:val="Normal"/>
    <w:next w:val="Normal"/>
    <w:uiPriority w:val="99"/>
    <w:semiHidden/>
    <w:unhideWhenUsed/>
    <w:rsid w:val="000A248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A2485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0A2485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0A2485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0A2485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0A2485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0A2485"/>
    <w:pPr>
      <w:spacing w:after="100"/>
      <w:ind w:left="1760"/>
    </w:pPr>
  </w:style>
  <w:style w:type="paragraph" w:customStyle="1" w:styleId="TableText">
    <w:name w:val="TableText"/>
    <w:basedOn w:val="Normal"/>
    <w:rsid w:val="000653BC"/>
    <w:pPr>
      <w:suppressAutoHyphens/>
      <w:spacing w:before="60" w:after="60"/>
    </w:pPr>
  </w:style>
  <w:style w:type="paragraph" w:customStyle="1" w:styleId="TableHeader">
    <w:name w:val="TableHeader"/>
    <w:basedOn w:val="Normal"/>
    <w:rsid w:val="000653BC"/>
    <w:pPr>
      <w:suppressAutoHyphens/>
      <w:spacing w:before="60" w:after="60"/>
    </w:pPr>
    <w:rPr>
      <w:b/>
    </w:rPr>
  </w:style>
  <w:style w:type="paragraph" w:customStyle="1" w:styleId="SAS8">
    <w:name w:val="SAS:8"/>
    <w:basedOn w:val="Normal"/>
    <w:rsid w:val="0070381A"/>
    <w:pPr>
      <w:spacing w:line="150" w:lineRule="exact"/>
    </w:pPr>
    <w:rPr>
      <w:rFonts w:ascii="Courier New" w:hAnsi="Courier New"/>
      <w:spacing w:val="-10"/>
      <w:sz w:val="16"/>
    </w:rPr>
  </w:style>
  <w:style w:type="paragraph" w:customStyle="1" w:styleId="TextAr9">
    <w:name w:val="Text:Ar9"/>
    <w:basedOn w:val="Normal"/>
    <w:rsid w:val="0070381A"/>
    <w:rPr>
      <w:sz w:val="18"/>
    </w:rPr>
  </w:style>
  <w:style w:type="character" w:styleId="Refdenotaalpie">
    <w:name w:val="footnote reference"/>
    <w:basedOn w:val="Fuentedeprrafopredeter"/>
    <w:semiHidden/>
    <w:rsid w:val="0070381A"/>
    <w:rPr>
      <w:vertAlign w:val="superscript"/>
    </w:rPr>
  </w:style>
  <w:style w:type="paragraph" w:customStyle="1" w:styleId="SOPPARA">
    <w:name w:val="SOP PARA"/>
    <w:basedOn w:val="Normal"/>
    <w:rsid w:val="00AB0BC7"/>
    <w:pPr>
      <w:ind w:left="1174" w:hanging="720"/>
    </w:pPr>
    <w:rPr>
      <w:sz w:val="24"/>
      <w:lang w:val="en-GB"/>
    </w:rPr>
  </w:style>
  <w:style w:type="character" w:styleId="Refdecomentario">
    <w:name w:val="annotation reference"/>
    <w:basedOn w:val="Fuentedeprrafopredeter"/>
    <w:uiPriority w:val="99"/>
    <w:semiHidden/>
    <w:unhideWhenUsed/>
    <w:rsid w:val="0072224B"/>
    <w:rPr>
      <w:sz w:val="16"/>
      <w:szCs w:val="16"/>
    </w:rPr>
  </w:style>
  <w:style w:type="paragraph" w:styleId="Revisin">
    <w:name w:val="Revision"/>
    <w:hidden/>
    <w:uiPriority w:val="99"/>
    <w:semiHidden/>
    <w:rsid w:val="00C323AB"/>
    <w:pPr>
      <w:spacing w:after="0" w:line="240" w:lineRule="auto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sheikh\My%20Documents\SOPs\QMS%20Documentaiton\Final%20for%20Signature\SOP%20Template.dotx" TargetMode="External"/></Relationships>
</file>

<file path=word/theme/theme1.xml><?xml version="1.0" encoding="utf-8"?>
<a:theme xmlns:a="http://schemas.openxmlformats.org/drawingml/2006/main" name="Office Theme">
  <a:themeElements>
    <a:clrScheme name="BTG Branded Colors">
      <a:dk1>
        <a:sysClr val="windowText" lastClr="000000"/>
      </a:dk1>
      <a:lt1>
        <a:sysClr val="window" lastClr="FFFFFF"/>
      </a:lt1>
      <a:dk2>
        <a:srgbClr val="003865"/>
      </a:dk2>
      <a:lt2>
        <a:srgbClr val="EEECE1"/>
      </a:lt2>
      <a:accent1>
        <a:srgbClr val="00A9E0"/>
      </a:accent1>
      <a:accent2>
        <a:srgbClr val="84BD00"/>
      </a:accent2>
      <a:accent3>
        <a:srgbClr val="FFA300"/>
      </a:accent3>
      <a:accent4>
        <a:srgbClr val="C5299B"/>
      </a:accent4>
      <a:accent5>
        <a:srgbClr val="93328E"/>
      </a:accent5>
      <a:accent6>
        <a:srgbClr val="FFCD00"/>
      </a:accent6>
      <a:hlink>
        <a:srgbClr val="00A9E0"/>
      </a:hlink>
      <a:folHlink>
        <a:srgbClr val="FFA300"/>
      </a:folHlink>
    </a:clrScheme>
    <a:fontScheme name="BTG Secondary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a96d7c79-e417-43c8-b247-a9bea165cf53">
      <Terms xmlns="http://schemas.microsoft.com/office/infopath/2007/PartnerControls"/>
    </lcf76f155ced4ddcb4097134ff3c332f>
    <TaxCatchAll xmlns="5a62f564-6c95-44c7-9852-f816516ef1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1F4A21D4678D499B82472BD06746BF" ma:contentTypeVersion="13" ma:contentTypeDescription="Create a new document." ma:contentTypeScope="" ma:versionID="f3c8b4d22ec823cc76163c46de3df5c8">
  <xsd:schema xmlns:xsd="http://www.w3.org/2001/XMLSchema" xmlns:xs="http://www.w3.org/2001/XMLSchema" xmlns:p="http://schemas.microsoft.com/office/2006/metadata/properties" xmlns:ns2="a96d7c79-e417-43c8-b247-a9bea165cf53" xmlns:ns3="5a62f564-6c95-44c7-9852-f816516ef194" targetNamespace="http://schemas.microsoft.com/office/2006/metadata/properties" ma:root="true" ma:fieldsID="f534863a24fac4f8203974ffe0da04ca" ns2:_="" ns3:_="">
    <xsd:import namespace="a96d7c79-e417-43c8-b247-a9bea165cf53"/>
    <xsd:import namespace="5a62f564-6c95-44c7-9852-f816516ef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d7c79-e417-43c8-b247-a9bea165c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072c8d-48d9-43cf-8065-2623599aeb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f564-6c95-44c7-9852-f816516ef19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e3b8e86-1fb7-4136-be63-56049e72aa76}" ma:internalName="TaxCatchAll" ma:showField="CatchAllData" ma:web="5a62f564-6c95-44c7-9852-f816516ef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B46028-D2F7-4AF4-9E70-087825343A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7F544A-CE7D-4D6F-8580-BD72B3D3E929}">
  <ds:schemaRefs>
    <ds:schemaRef ds:uri="http://schemas.microsoft.com/office/2006/metadata/properties"/>
    <ds:schemaRef ds:uri="a96d7c79-e417-43c8-b247-a9bea165cf53"/>
    <ds:schemaRef ds:uri="http://schemas.microsoft.com/office/infopath/2007/PartnerControls"/>
    <ds:schemaRef ds:uri="5a62f564-6c95-44c7-9852-f816516ef194"/>
  </ds:schemaRefs>
</ds:datastoreItem>
</file>

<file path=customXml/itemProps3.xml><?xml version="1.0" encoding="utf-8"?>
<ds:datastoreItem xmlns:ds="http://schemas.openxmlformats.org/officeDocument/2006/customXml" ds:itemID="{E9307DF0-3AC8-4F54-B40D-28CE5F7A0E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81A552-6BA8-4F0D-824D-C94E04369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6d7c79-e417-43c8-b247-a9bea165cf53"/>
    <ds:schemaRef ds:uri="5a62f564-6c95-44c7-9852-f816516ef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SOP Template.dotx</Template>
  <TotalTime>458</TotalTime>
  <Pages>3</Pages>
  <Words>920</Words>
  <Characters>5063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Management of QS Docs</vt:lpstr>
      <vt:lpstr>Management of QS Docs</vt:lpstr>
    </vt:vector>
  </TitlesOfParts>
  <Company>Microsoft</Company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QS Docs</dc:title>
  <dc:subject>BTG</dc:subject>
  <dc:creator>Araf Sheikh</dc:creator>
  <cp:lastModifiedBy>Brayan Jimenez</cp:lastModifiedBy>
  <cp:revision>132</cp:revision>
  <cp:lastPrinted>2012-02-29T10:26:00Z</cp:lastPrinted>
  <dcterms:created xsi:type="dcterms:W3CDTF">2024-06-14T17:17:00Z</dcterms:created>
  <dcterms:modified xsi:type="dcterms:W3CDTF">2024-06-19T21:05:00Z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0x010100A21F4A21D4678D499B82472BD06746BF</vt:lpwstr>
  </property>
  <property fmtid="{D5CDD505-2E9C-101B-9397-08002B2CF9AE}" pid="3" name="_dlc_DocIdItemGuid">
    <vt:lpwstr>c755bdcd-cb71-425e-93c0-eaacee178b57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AuthorIds_UIVersion_1024">
    <vt:lpwstr>6195</vt:lpwstr>
  </property>
  <property fmtid="{D5CDD505-2E9C-101B-9397-08002B2CF9AE}" pid="9" name="BibliographyTitle">
    <vt:lpwstr>References</vt:lpwstr>
  </property>
</Properties>
</file>