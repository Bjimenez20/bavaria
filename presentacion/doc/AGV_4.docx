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5"/>
        <w:gridCol w:w="4590"/>
      </w:tblGrid>
      <w:tr w:rsidR="00546B29" w:rsidRPr="00546B29" w14:paraId="73304A46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45A6B0E1" w14:textId="258DF466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bookmarkStart w:id="0" w:name="_Toc501618719"/>
            <w:bookmarkStart w:id="1" w:name="_Toc501618718"/>
            <w:r w:rsidRPr="00546B29">
              <w:rPr>
                <w:b/>
                <w:noProof/>
                <w:color w:val="0B4055"/>
                <w:szCs w:val="22"/>
              </w:rPr>
              <w:t>Associated Procedure / Instruction Ref</w:t>
            </w:r>
            <w:r w:rsidR="003D5BEA">
              <w:rPr>
                <w:b/>
                <w:noProof/>
                <w:color w:val="0B4055"/>
                <w:szCs w:val="22"/>
              </w:rPr>
              <w:t>: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26DC7990" w14:textId="77777777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132663-SOP</w:t>
            </w:r>
          </w:p>
        </w:tc>
      </w:tr>
      <w:tr w:rsidR="00546B29" w:rsidRPr="00546B29" w14:paraId="29C85FC9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1E9E4BC7" w14:textId="39C2D9C0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Form Reference</w:t>
            </w:r>
            <w:r w:rsidR="003D5BEA">
              <w:rPr>
                <w:b/>
                <w:noProof/>
                <w:color w:val="0B4055"/>
                <w:szCs w:val="22"/>
              </w:rPr>
              <w:t xml:space="preserve"> and Version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39CDDDF2" w14:textId="02F9C5AB" w:rsidR="00546B29" w:rsidRPr="00546B29" w:rsidRDefault="00546B29" w:rsidP="009E5A19">
            <w:pPr>
              <w:jc w:val="center"/>
              <w:rPr>
                <w:rFonts w:eastAsia="Arial"/>
                <w:b/>
                <w:szCs w:val="22"/>
                <w:highlight w:val="yellow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 xml:space="preserve">132665-FOR </w:t>
            </w:r>
            <w:r w:rsidR="003D5BEA">
              <w:rPr>
                <w:b/>
                <w:noProof/>
                <w:color w:val="0B4055"/>
                <w:szCs w:val="22"/>
              </w:rPr>
              <w:t>V</w:t>
            </w:r>
            <w:r w:rsidR="00006CCE">
              <w:rPr>
                <w:b/>
                <w:noProof/>
                <w:color w:val="0B4055"/>
                <w:szCs w:val="22"/>
              </w:rPr>
              <w:t>7</w:t>
            </w:r>
            <w:r w:rsidR="005E3F3C">
              <w:rPr>
                <w:b/>
                <w:noProof/>
                <w:color w:val="0B4055"/>
                <w:szCs w:val="22"/>
              </w:rPr>
              <w:t>.0</w:t>
            </w:r>
          </w:p>
        </w:tc>
      </w:tr>
    </w:tbl>
    <w:p w14:paraId="46799C06" w14:textId="77777777" w:rsidR="00546B29" w:rsidRPr="009E5A19" w:rsidRDefault="00546B29" w:rsidP="009E5A19">
      <w:pPr>
        <w:rPr>
          <w:vanish/>
        </w:rPr>
      </w:pPr>
    </w:p>
    <w:tbl>
      <w:tblPr>
        <w:tblW w:w="21878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875"/>
        <w:gridCol w:w="418"/>
        <w:gridCol w:w="289"/>
        <w:gridCol w:w="854"/>
        <w:gridCol w:w="423"/>
        <w:gridCol w:w="852"/>
        <w:gridCol w:w="959"/>
        <w:gridCol w:w="597"/>
        <w:gridCol w:w="288"/>
        <w:gridCol w:w="567"/>
        <w:gridCol w:w="995"/>
        <w:gridCol w:w="425"/>
        <w:gridCol w:w="1415"/>
        <w:gridCol w:w="3987"/>
        <w:gridCol w:w="3965"/>
        <w:gridCol w:w="3969"/>
      </w:tblGrid>
      <w:tr w:rsidR="00860072" w:rsidRPr="00546B29" w14:paraId="10C097FA" w14:textId="77777777" w:rsidTr="009E5A19">
        <w:trPr>
          <w:gridAfter w:val="3"/>
          <w:wAfter w:w="11921" w:type="dxa"/>
          <w:trHeight w:val="837"/>
        </w:trPr>
        <w:tc>
          <w:tcPr>
            <w:tcW w:w="9957" w:type="dxa"/>
            <w:gridSpan w:val="13"/>
            <w:tcBorders>
              <w:bottom w:val="single" w:sz="4" w:space="0" w:color="auto"/>
            </w:tcBorders>
            <w:shd w:val="clear" w:color="auto" w:fill="4BACC6"/>
          </w:tcPr>
          <w:p w14:paraId="42636341" w14:textId="0EC9DE5F" w:rsidR="00860072" w:rsidRPr="00546B29" w:rsidRDefault="00860072" w:rsidP="009E5A19">
            <w:pPr>
              <w:tabs>
                <w:tab w:val="left" w:pos="2181"/>
              </w:tabs>
              <w:ind w:right="-32"/>
              <w:rPr>
                <w:sz w:val="15"/>
                <w:szCs w:val="15"/>
                <w:lang w:val="en-GB"/>
              </w:rPr>
            </w:pPr>
            <w:r w:rsidRPr="00546B29">
              <w:rPr>
                <w:sz w:val="15"/>
                <w:szCs w:val="15"/>
                <w:lang w:val="en-GB"/>
              </w:rPr>
              <w:tab/>
            </w:r>
          </w:p>
          <w:p w14:paraId="79E37C9E" w14:textId="128D219A" w:rsidR="00860072" w:rsidRPr="00546B29" w:rsidRDefault="00860072" w:rsidP="009E5A19">
            <w:pPr>
              <w:shd w:val="clear" w:color="auto" w:fill="4BACC6"/>
              <w:jc w:val="left"/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</w:pPr>
            <w:r w:rsidRPr="00546B29">
              <w:rPr>
                <w:noProof/>
                <w:lang w:val="en-GB" w:eastAsia="en-GB"/>
              </w:rPr>
              <w:drawing>
                <wp:inline distT="0" distB="0" distL="0" distR="0" wp14:anchorId="01D76730" wp14:editId="0C9790AA">
                  <wp:extent cx="927100" cy="279400"/>
                  <wp:effectExtent l="0" t="0" r="6350" b="635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29"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  <w:t>Adverse Events and Special Situations Reporting Form for PDCS</w:t>
            </w:r>
          </w:p>
          <w:p w14:paraId="2730A898" w14:textId="77777777" w:rsidR="00860072" w:rsidRPr="00546B29" w:rsidRDefault="00860072" w:rsidP="009E5A19">
            <w:pPr>
              <w:autoSpaceDE w:val="0"/>
              <w:autoSpaceDN w:val="0"/>
              <w:adjustRightInd w:val="0"/>
              <w:jc w:val="left"/>
              <w:rPr>
                <w:sz w:val="13"/>
                <w:szCs w:val="13"/>
                <w:lang w:val="en-GB"/>
              </w:rPr>
            </w:pP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Please complete as many details as possible and </w:t>
            </w:r>
            <w:r w:rsidRPr="00546B29">
              <w:rPr>
                <w:b/>
                <w:bCs/>
                <w:color w:val="000000"/>
                <w:sz w:val="13"/>
                <w:szCs w:val="13"/>
                <w:lang w:val="en-GB" w:eastAsia="en-GB"/>
              </w:rPr>
              <w:t xml:space="preserve">forward it to IPSEN contact immediately/within 24 hours/agreed timelines </w:t>
            </w: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of becoming aware </w:t>
            </w:r>
            <w:r w:rsidRPr="00546B29">
              <w:rPr>
                <w:bCs/>
                <w:color w:val="000000"/>
                <w:sz w:val="13"/>
                <w:szCs w:val="13"/>
                <w:lang w:val="en-GB" w:eastAsia="en-GB"/>
              </w:rPr>
              <w:t>AE/PC/Safety Information</w:t>
            </w:r>
          </w:p>
        </w:tc>
      </w:tr>
      <w:tr w:rsidR="00BD34BE" w:rsidRPr="00546B29" w14:paraId="024F97A6" w14:textId="77777777" w:rsidTr="009E5A19">
        <w:trPr>
          <w:gridAfter w:val="3"/>
          <w:wAfter w:w="11921" w:type="dxa"/>
          <w:cantSplit/>
          <w:trHeight w:val="761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3139B" w14:textId="75A7B711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SOURCE TYPE</w:t>
            </w:r>
            <w:r w:rsidRPr="00546B29">
              <w:rPr>
                <w:sz w:val="16"/>
                <w:szCs w:val="16"/>
                <w:lang w:val="en-GB"/>
              </w:rPr>
              <w:t>:</w:t>
            </w:r>
          </w:p>
          <w:p w14:paraId="70640D94" w14:textId="77777777" w:rsidR="00BD34BE" w:rsidRPr="00546B29" w:rsidRDefault="00BD34BE" w:rsidP="009E5A19">
            <w:pPr>
              <w:rPr>
                <w:b/>
                <w:sz w:val="16"/>
                <w:szCs w:val="16"/>
                <w:u w:val="single"/>
                <w:lang w:val="en-GB"/>
              </w:rPr>
            </w:pPr>
          </w:p>
          <w:p w14:paraId="7BC38CCF" w14:textId="60F0CF54" w:rsidR="00BD34BE" w:rsidRPr="00546B29" w:rsidRDefault="00876450" w:rsidP="009E5A19">
            <w:pPr>
              <w:tabs>
                <w:tab w:val="left" w:pos="2048"/>
                <w:tab w:val="left" w:pos="4175"/>
                <w:tab w:val="left" w:pos="6726"/>
                <w:tab w:val="right" w:pos="10209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Early </w:t>
            </w:r>
            <w:r w:rsidR="00280594" w:rsidRPr="00546B29">
              <w:rPr>
                <w:sz w:val="16"/>
                <w:szCs w:val="16"/>
                <w:lang w:val="en-GB"/>
              </w:rPr>
              <w:t xml:space="preserve">Access 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☑ </w:t>
            </w:r>
            <w:r w:rsidR="00BD34BE" w:rsidRPr="00546B29">
              <w:rPr>
                <w:sz w:val="16"/>
                <w:szCs w:val="16"/>
                <w:lang w:val="en-GB"/>
              </w:rPr>
              <w:t>Patient Support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BD34BE" w:rsidRPr="00546B29">
              <w:rPr>
                <w:sz w:val="16"/>
                <w:szCs w:val="16"/>
                <w:lang w:val="en-GB"/>
              </w:rPr>
              <w:t>Market Research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☐ </w:t>
            </w:r>
            <w:r w:rsidR="00BD34BE" w:rsidRPr="00546B29">
              <w:rPr>
                <w:sz w:val="16"/>
                <w:szCs w:val="16"/>
                <w:lang w:val="en-GB"/>
              </w:rPr>
              <w:t>Other (specify)</w:t>
            </w:r>
            <w:r w:rsidR="000F1381">
              <w:rPr>
                <w:sz w:val="16"/>
                <w:szCs w:val="16"/>
                <w:lang w:val="en-GB"/>
              </w:rPr>
              <w:t>: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 _____________ </w:t>
            </w:r>
          </w:p>
          <w:p w14:paraId="17FDE53A" w14:textId="04CE07B0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</w:p>
        </w:tc>
      </w:tr>
      <w:tr w:rsidR="007C00B7" w:rsidRPr="00805517" w14:paraId="06CB60A5" w14:textId="77777777" w:rsidTr="009E5A19">
        <w:trPr>
          <w:gridAfter w:val="3"/>
          <w:wAfter w:w="11921" w:type="dxa"/>
          <w:cantSplit/>
          <w:trHeight w:val="68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7969E9" w14:textId="30118CE3" w:rsidR="00BD34BE" w:rsidRPr="00546B29" w:rsidRDefault="00BD34BE" w:rsidP="009E5A19">
            <w:pPr>
              <w:spacing w:before="60"/>
              <w:rPr>
                <w:sz w:val="15"/>
                <w:szCs w:val="15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First Notification (Day 0)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805517">
              <w:rPr>
                <w:sz w:val="15"/>
                <w:szCs w:val="15"/>
                <w:lang w:val="en-GB"/>
              </w:rPr>
              <w:t>2024-06-14</w:t>
            </w:r>
            <w:r w:rsidRPr="00546B29">
              <w:rPr>
                <w:sz w:val="15"/>
                <w:szCs w:val="15"/>
                <w:lang w:val="en-GB"/>
              </w:rPr>
              <w:t xml:space="preserve">  </w:t>
            </w:r>
          </w:p>
          <w:p w14:paraId="46E0E8BD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3D4D6404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5D02C09F" w14:textId="77777777" w:rsidR="00BD34BE" w:rsidRPr="00546B29" w:rsidRDefault="00BD34BE" w:rsidP="009E5A19">
            <w:pPr>
              <w:rPr>
                <w:b/>
                <w:bCs/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(date first aware of the adverse event/safety information by a company employee/contractor)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5E440" w14:textId="0C7C3B1E" w:rsidR="00805517" w:rsidRDefault="00BD34BE" w:rsidP="00805517">
            <w:pPr>
              <w:spacing w:before="60"/>
              <w:rPr>
                <w:b/>
                <w:sz w:val="16"/>
                <w:szCs w:val="16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STUDY/PROGRAMME NUMBER (UNIQUE ID):</w:t>
            </w:r>
            <w:r w:rsidR="00805517">
              <w:rPr>
                <w:b/>
                <w:sz w:val="16"/>
                <w:szCs w:val="16"/>
                <w:lang w:val="en-GB"/>
              </w:rPr>
              <w:t xml:space="preserve"> </w:t>
            </w:r>
            <w:r w:rsidR="00805517" w:rsidRPr="00805517">
              <w:rPr>
                <w:bCs/>
                <w:sz w:val="16"/>
                <w:szCs w:val="16"/>
                <w:lang w:val="en-GB"/>
              </w:rPr>
              <w:t>PSP-L-0017</w:t>
            </w:r>
          </w:p>
          <w:p w14:paraId="07B4937E" w14:textId="77777777" w:rsidR="00805517" w:rsidRPr="00805517" w:rsidRDefault="00805517" w:rsidP="00805517">
            <w:pPr>
              <w:spacing w:before="60"/>
              <w:rPr>
                <w:b/>
                <w:sz w:val="16"/>
                <w:szCs w:val="16"/>
              </w:rPr>
            </w:pPr>
          </w:p>
          <w:p w14:paraId="5D84F37D" w14:textId="77777777" w:rsidR="00805517" w:rsidRDefault="00805517" w:rsidP="009E5A19">
            <w:pPr>
              <w:rPr>
                <w:b/>
                <w:sz w:val="15"/>
                <w:szCs w:val="15"/>
                <w:lang w:val="en-GB"/>
              </w:rPr>
            </w:pPr>
          </w:p>
          <w:p w14:paraId="57B646EA" w14:textId="507DFDBE" w:rsidR="00BD34BE" w:rsidRPr="00805517" w:rsidRDefault="00BD34BE" w:rsidP="009E5A19">
            <w:pPr>
              <w:rPr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(Must be completed for all Solicited reports)</w:t>
            </w:r>
          </w:p>
        </w:tc>
      </w:tr>
      <w:tr w:rsidR="00BD34BE" w:rsidRPr="00546B29" w14:paraId="1F9788E2" w14:textId="77777777" w:rsidTr="009E5A19">
        <w:trPr>
          <w:gridAfter w:val="3"/>
          <w:wAfter w:w="11921" w:type="dxa"/>
          <w:cantSplit/>
          <w:trHeight w:val="23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347410E" w14:textId="5F3A57E4" w:rsidR="00BD34BE" w:rsidRPr="00546B29" w:rsidRDefault="00BD34BE" w:rsidP="009E5A19">
            <w:pPr>
              <w:pStyle w:val="Textocomentario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I) PATIENT Details (Identifier)</w:t>
            </w:r>
          </w:p>
        </w:tc>
      </w:tr>
      <w:tr w:rsidR="00980CED" w:rsidRPr="00546B29" w14:paraId="77ADD28B" w14:textId="77777777" w:rsidTr="00522FF2">
        <w:trPr>
          <w:gridAfter w:val="3"/>
          <w:wAfter w:w="11921" w:type="dxa"/>
          <w:cantSplit/>
          <w:trHeight w:val="403"/>
        </w:trPr>
        <w:tc>
          <w:tcPr>
            <w:tcW w:w="1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0EA53D" w14:textId="2345234A" w:rsidR="00980CED" w:rsidRPr="00546B29" w:rsidRDefault="00980CED" w:rsidP="009E5A19">
            <w:pPr>
              <w:pStyle w:val="Textocomentario"/>
              <w:spacing w:before="60"/>
              <w:rPr>
                <w:sz w:val="16"/>
                <w:szCs w:val="16"/>
                <w:lang w:val="en-GB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1.Patient Initials/Number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  <w:t>AGV</w:t>
            </w: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B9FFCCD" w14:textId="77777777" w:rsidR="00980CED" w:rsidRDefault="00980CED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2. Date of Birth:</w:t>
            </w:r>
          </w:p>
          <w:p w14:paraId="1A5968D9" w14:textId="4F4A3C48" w:rsidR="00980CED" w:rsidRDefault="00980CED" w:rsidP="009E5A19">
            <w:pPr>
              <w:pStyle w:val="Textocomentario"/>
              <w:spacing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9229D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(DD</w:t>
            </w:r>
            <w:r w:rsidRPr="00546B29">
              <w:rPr>
                <w:rFonts w:ascii="Times New Roman" w:hAnsi="Times New Roman" w:cs="Times New Roman"/>
                <w:i/>
                <w:sz w:val="16"/>
                <w:szCs w:val="16"/>
              </w:rPr>
              <w:t>/MMM/YYYY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805517" w:rsidRPr="00805517">
              <w:rPr>
                <w:rFonts w:ascii="Times New Roman" w:hAnsi="Times New Roman" w:cs="Times New Roman"/>
                <w:sz w:val="16"/>
                <w:szCs w:val="16"/>
              </w:rPr>
              <w:t>19-09-1972</w:t>
            </w:r>
          </w:p>
          <w:p w14:paraId="6EC224D4" w14:textId="731811FD" w:rsidR="00980CED" w:rsidRPr="00546B29" w:rsidRDefault="00980CED" w:rsidP="009E5A19">
            <w:pPr>
              <w:pStyle w:val="Textocomentario"/>
              <w:spacing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1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1827AE07" w14:textId="0B0FA17A" w:rsidR="00980CED" w:rsidRPr="00546B29" w:rsidRDefault="00980CED" w:rsidP="009E5A19">
            <w:pPr>
              <w:pStyle w:val="Textocomentario"/>
              <w:spacing w:before="6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Age at time of event: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 xml:space="preserve"> 50</w:t>
            </w:r>
          </w:p>
          <w:p w14:paraId="230A1581" w14:textId="22CFA2D3" w:rsidR="00980CED" w:rsidRPr="00546B29" w:rsidRDefault="00980CED" w:rsidP="009E5A19">
            <w:pPr>
              <w:pStyle w:val="Textocomentario"/>
              <w:spacing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</w:t>
            </w:r>
          </w:p>
        </w:tc>
        <w:tc>
          <w:tcPr>
            <w:tcW w:w="145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334A39" w14:textId="77777777" w:rsidR="00980CED" w:rsidRDefault="00980CED" w:rsidP="009E5A19">
            <w:pPr>
              <w:pStyle w:val="Textocomentario"/>
              <w:tabs>
                <w:tab w:val="left" w:pos="599"/>
              </w:tabs>
              <w:spacing w:before="60"/>
              <w:ind w:right="-10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. Gender </w:t>
            </w:r>
          </w:p>
          <w:p w14:paraId="794D4386" w14:textId="2A0A01E8" w:rsidR="00980CED" w:rsidRDefault="00980CED" w:rsidP="009E5A19">
            <w:pPr>
              <w:pStyle w:val="Textocomentario"/>
              <w:tabs>
                <w:tab w:val="left" w:pos="599"/>
              </w:tabs>
              <w:spacing w:before="0"/>
              <w:ind w:right="-109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</w:p>
          <w:p w14:paraId="6640FC69" w14:textId="46E6D03B" w:rsidR="00980CED" w:rsidRPr="00910DFD" w:rsidRDefault="00980CED" w:rsidP="009E5A19">
            <w:pPr>
              <w:pStyle w:val="Textocomentario"/>
              <w:tabs>
                <w:tab w:val="left" w:pos="599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Female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</w:p>
        </w:tc>
        <w:tc>
          <w:tcPr>
            <w:tcW w:w="14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B676EE" w14:textId="16B96464" w:rsidR="00980CED" w:rsidRPr="00546B29" w:rsidRDefault="00980CED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 Weight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571317DF" w14:textId="4770748A" w:rsidR="00980CED" w:rsidRPr="00546B29" w:rsidRDefault="00972090" w:rsidP="00412DCA">
            <w:pPr>
              <w:pStyle w:val="Textocomentario"/>
              <w:spacing w:after="0"/>
              <w:ind w:right="3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="00980CED" w:rsidRPr="00546B29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489B78" w14:textId="4EC09A8E" w:rsidR="00980CED" w:rsidRPr="00546B29" w:rsidRDefault="00980CED" w:rsidP="00412DCA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.Height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97209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cm</w:t>
            </w:r>
          </w:p>
        </w:tc>
      </w:tr>
      <w:tr w:rsidR="00980CED" w:rsidRPr="00546B29" w14:paraId="74B39FA7" w14:textId="77777777" w:rsidTr="00522FF2">
        <w:trPr>
          <w:gridAfter w:val="3"/>
          <w:wAfter w:w="11921" w:type="dxa"/>
          <w:cantSplit/>
          <w:trHeight w:val="220"/>
        </w:trPr>
        <w:tc>
          <w:tcPr>
            <w:tcW w:w="1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0CDDC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3795" w:type="dxa"/>
            <w:gridSpan w:val="6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9E3A86" w14:textId="443B1895" w:rsidR="00980CED" w:rsidRDefault="00980CED" w:rsidP="009E5A19">
            <w:pPr>
              <w:spacing w:before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Age Group* </w:t>
            </w:r>
            <w:r w:rsidRPr="00B20CE2">
              <w:rPr>
                <w:sz w:val="16"/>
                <w:szCs w:val="16"/>
              </w:rPr>
              <w:t>(</w:t>
            </w:r>
            <w:r w:rsidRPr="00DC47EF">
              <w:rPr>
                <w:sz w:val="16"/>
                <w:szCs w:val="16"/>
              </w:rPr>
              <w:t>Specify</w:t>
            </w:r>
            <w:r>
              <w:rPr>
                <w:sz w:val="16"/>
                <w:szCs w:val="16"/>
              </w:rPr>
              <w:t>:</w:t>
            </w:r>
            <w:r w:rsidRPr="00DC47EF">
              <w:rPr>
                <w:sz w:val="16"/>
                <w:szCs w:val="16"/>
              </w:rPr>
              <w:t xml:space="preserve"> Neonate, </w:t>
            </w:r>
            <w:r>
              <w:rPr>
                <w:sz w:val="16"/>
                <w:szCs w:val="16"/>
              </w:rPr>
              <w:t>I</w:t>
            </w:r>
            <w:r w:rsidRPr="00DC47EF">
              <w:rPr>
                <w:sz w:val="16"/>
                <w:szCs w:val="16"/>
              </w:rPr>
              <w:t>nfant, Child, Adolescent, Adult, Elderly</w:t>
            </w:r>
            <w:r>
              <w:rPr>
                <w:sz w:val="16"/>
                <w:szCs w:val="16"/>
              </w:rPr>
              <w:t xml:space="preserve">): </w:t>
            </w:r>
            <w:r w:rsidR="005E06EA">
              <w:rPr>
                <w:sz w:val="16"/>
                <w:szCs w:val="16"/>
              </w:rPr>
              <w:t>ADULTO</w:t>
            </w:r>
          </w:p>
          <w:p w14:paraId="0DA51F18" w14:textId="1082F92F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5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A6A29B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B8C15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5FAD0" w14:textId="29319711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</w:tr>
      <w:tr w:rsidR="00860072" w:rsidRPr="00546B29" w14:paraId="71996E1F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342C6F" w14:textId="4D6D9477" w:rsidR="00860072" w:rsidRPr="009229D2" w:rsidRDefault="001C6F5B" w:rsidP="009E5A19">
            <w:pPr>
              <w:jc w:val="left"/>
              <w:rPr>
                <w:b/>
                <w:i/>
                <w:iCs/>
                <w:sz w:val="16"/>
                <w:szCs w:val="16"/>
                <w:lang w:val="en-GB"/>
              </w:rPr>
            </w:pP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*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Neonate = from day of birth plus 27 days, Infant = from 1 month (28 days) to 23 months, Child = from 2 years to 11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Adolescent = from 12 years to less than 18</w:t>
            </w:r>
            <w:r w:rsidR="00456D51">
              <w:rPr>
                <w:i/>
                <w:iCs/>
                <w:color w:val="000000"/>
                <w:sz w:val="14"/>
                <w:szCs w:val="12"/>
                <w:lang w:val="en-GB"/>
              </w:rPr>
              <w:t> 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Adult = from 18 years to 64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Elderly = from 65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)</w:t>
            </w:r>
          </w:p>
        </w:tc>
      </w:tr>
      <w:tr w:rsidR="007C00B7" w:rsidRPr="00546B29" w14:paraId="46805C90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28C0FC" w14:textId="76F3ABF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II) SUSPECTED MEDICINAL PRODUCT</w:t>
            </w:r>
          </w:p>
        </w:tc>
      </w:tr>
      <w:tr w:rsidR="001321C5" w:rsidRPr="00546B29" w14:paraId="7BFE27FB" w14:textId="77777777" w:rsidTr="005C48CD">
        <w:trPr>
          <w:gridAfter w:val="3"/>
          <w:wAfter w:w="11921" w:type="dxa"/>
          <w:cantSplit/>
          <w:trHeight w:val="692"/>
        </w:trPr>
        <w:tc>
          <w:tcPr>
            <w:tcW w:w="34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0101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1.Trade Name </w:t>
            </w:r>
            <w:r w:rsidRPr="009229D2">
              <w:rPr>
                <w:sz w:val="16"/>
                <w:szCs w:val="16"/>
                <w:lang w:val="en-GB"/>
              </w:rPr>
              <w:t>(</w:t>
            </w:r>
            <w:r w:rsidRPr="009229D2">
              <w:rPr>
                <w:i/>
                <w:sz w:val="16"/>
                <w:szCs w:val="16"/>
                <w:lang w:val="en-GB"/>
              </w:rPr>
              <w:t>INN/Generic Name</w:t>
            </w:r>
            <w:r w:rsidRPr="009229D2">
              <w:rPr>
                <w:sz w:val="16"/>
                <w:szCs w:val="16"/>
                <w:lang w:val="en-GB"/>
              </w:rPr>
              <w:t>)</w:t>
            </w:r>
          </w:p>
          <w:p w14:paraId="1F215FE7" w14:textId="7777777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7F5F44D" w14:textId="26518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Somatuline</w:t>
            </w:r>
          </w:p>
        </w:tc>
        <w:tc>
          <w:tcPr>
            <w:tcW w:w="28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42965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2. Batch No. and Expiry Date</w:t>
            </w:r>
          </w:p>
          <w:p w14:paraId="24065B09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6EA2105" w14:textId="791BF8ED" w:rsid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  <w:p w14:paraId="78C75536" w14:textId="2CAB875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618DFD" w14:textId="77777777" w:rsidR="005E161B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3. Sample Available</w:t>
            </w:r>
          </w:p>
          <w:p w14:paraId="121CF560" w14:textId="782F3D1A" w:rsidR="007C00B7" w:rsidRPr="00D77991" w:rsidRDefault="005E06EA" w:rsidP="009E5A19">
            <w:pPr>
              <w:spacing w:before="6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☑ </w:t>
            </w:r>
            <w:r w:rsidR="007C00B7" w:rsidRPr="009229D2">
              <w:rPr>
                <w:sz w:val="16"/>
                <w:szCs w:val="16"/>
                <w:lang w:val="en-GB"/>
              </w:rPr>
              <w:t>Yes</w:t>
            </w:r>
            <w:r w:rsidR="005E161B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☐</w:t>
            </w:r>
            <w:r>
              <w:rPr>
                <w:sz w:val="16"/>
                <w:szCs w:val="16"/>
                <w:lang w:val="en-GB"/>
              </w:rPr>
              <w:t xml:space="preserve"> </w:t>
            </w:r>
            <w:r w:rsidR="007C00B7" w:rsidRPr="009229D2">
              <w:rPr>
                <w:sz w:val="16"/>
                <w:szCs w:val="16"/>
                <w:lang w:val="en-GB"/>
              </w:rPr>
              <w:t>No</w:t>
            </w:r>
          </w:p>
        </w:tc>
      </w:tr>
      <w:tr w:rsidR="001321C5" w:rsidRPr="00546B29" w14:paraId="5DE55917" w14:textId="77777777" w:rsidTr="005C48CD">
        <w:trPr>
          <w:gridAfter w:val="3"/>
          <w:wAfter w:w="11921" w:type="dxa"/>
          <w:cantSplit/>
          <w:trHeight w:val="732"/>
        </w:trPr>
        <w:tc>
          <w:tcPr>
            <w:tcW w:w="34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D6274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4. Dose </w:t>
            </w:r>
            <w:r w:rsidRPr="009229D2">
              <w:rPr>
                <w:sz w:val="16"/>
                <w:szCs w:val="16"/>
                <w:lang w:val="en-GB"/>
              </w:rPr>
              <w:t>(specify units)</w:t>
            </w:r>
          </w:p>
          <w:p w14:paraId="2AB51B57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050CCA8" w14:textId="7AF222A0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120 MGS</w:t>
            </w:r>
          </w:p>
        </w:tc>
        <w:tc>
          <w:tcPr>
            <w:tcW w:w="28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6231B2" w14:textId="77777777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5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. </w:t>
            </w:r>
            <w:r w:rsidRPr="00D77991">
              <w:rPr>
                <w:sz w:val="16"/>
                <w:szCs w:val="16"/>
                <w:lang w:val="en-GB"/>
              </w:rPr>
              <w:t xml:space="preserve">Frequency </w:t>
            </w:r>
          </w:p>
          <w:p w14:paraId="73D0C29D" w14:textId="77777777" w:rsidR="005C48CD" w:rsidRDefault="005C48CD" w:rsidP="005C48CD">
            <w:pPr>
              <w:rPr>
                <w:b/>
                <w:bCs/>
                <w:sz w:val="16"/>
                <w:szCs w:val="16"/>
                <w:lang w:val="en-GB"/>
              </w:rPr>
            </w:pPr>
          </w:p>
          <w:p w14:paraId="16C82845" w14:textId="14397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POR CONFIRMAR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69E9E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6.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D77991">
              <w:rPr>
                <w:sz w:val="16"/>
                <w:szCs w:val="16"/>
                <w:lang w:val="en-GB"/>
              </w:rPr>
              <w:t>Route of administration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</w:p>
          <w:p w14:paraId="41872E0F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7BD8D60" w14:textId="43ECB67B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</w:tc>
      </w:tr>
      <w:tr w:rsidR="001321C5" w:rsidRPr="00546B29" w14:paraId="3E067D2A" w14:textId="77777777" w:rsidTr="005C48CD">
        <w:trPr>
          <w:gridAfter w:val="3"/>
          <w:wAfter w:w="11921" w:type="dxa"/>
          <w:cantSplit/>
          <w:trHeight w:val="698"/>
        </w:trPr>
        <w:tc>
          <w:tcPr>
            <w:tcW w:w="34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54AFE6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7. </w:t>
            </w:r>
            <w:r w:rsidRPr="009229D2">
              <w:rPr>
                <w:sz w:val="16"/>
                <w:szCs w:val="16"/>
                <w:lang w:val="en-GB"/>
              </w:rPr>
              <w:t>Diagnosis/Indication</w:t>
            </w:r>
          </w:p>
          <w:p w14:paraId="4D9C58E1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505D1253" w14:textId="78A54DFC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Acromegalia</w:t>
            </w:r>
          </w:p>
        </w:tc>
        <w:tc>
          <w:tcPr>
            <w:tcW w:w="28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6B6C4B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8. Treatment Start date  </w:t>
            </w:r>
          </w:p>
          <w:p w14:paraId="0D4BE754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D94D2B8" w14:textId="33A942A1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2024-06-14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541FE7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9. Treatment End date (or mention continuing)</w:t>
            </w:r>
          </w:p>
          <w:p w14:paraId="44C54460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164AB24" w14:textId="748991D9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2024-06-14</w:t>
            </w:r>
          </w:p>
        </w:tc>
      </w:tr>
      <w:tr w:rsidR="007C00B7" w:rsidRPr="00546B29" w14:paraId="063245CC" w14:textId="77777777" w:rsidTr="009E5A19">
        <w:trPr>
          <w:gridAfter w:val="3"/>
          <w:wAfter w:w="11921" w:type="dxa"/>
          <w:cantSplit/>
          <w:trHeight w:val="979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FC7C1E" w14:textId="17F26CA1" w:rsidR="007C00B7" w:rsidRPr="00D77991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10. Any other information:</w:t>
            </w:r>
            <w:r w:rsidR="001E6B0A">
              <w:rPr>
                <w:sz w:val="16"/>
                <w:szCs w:val="16"/>
                <w:lang w:val="en-GB"/>
              </w:rPr>
              <w:t xml:space="preserve"> Es una prueba en desarrollo</w:t>
            </w:r>
          </w:p>
        </w:tc>
      </w:tr>
      <w:tr w:rsidR="00903DFD" w:rsidRPr="00546B29" w14:paraId="0E33F54E" w14:textId="77777777" w:rsidTr="009E5A19">
        <w:trPr>
          <w:cantSplit/>
          <w:trHeight w:val="26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9E57B25" w14:textId="321917C4" w:rsidR="00903DFD" w:rsidRPr="00546B29" w:rsidRDefault="00903DFD" w:rsidP="009E5A19">
            <w:pPr>
              <w:pStyle w:val="Textocomentario"/>
              <w:ind w:right="-25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III) MAIN EVENT</w:t>
            </w:r>
          </w:p>
        </w:tc>
        <w:tc>
          <w:tcPr>
            <w:tcW w:w="3987" w:type="dxa"/>
          </w:tcPr>
          <w:p w14:paraId="23B221B2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5" w:type="dxa"/>
          </w:tcPr>
          <w:p w14:paraId="03C368AF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93ABD5" w14:textId="77777777" w:rsidR="00903DFD" w:rsidRPr="00546B29" w:rsidRDefault="00903DFD" w:rsidP="009E5A19">
            <w:pPr>
              <w:pStyle w:val="Textocomentario"/>
              <w:spacing w:after="24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C00B7" w:rsidRPr="00546B29" w14:paraId="61D846AC" w14:textId="77777777" w:rsidTr="00522FF2">
        <w:trPr>
          <w:gridAfter w:val="3"/>
          <w:wAfter w:w="11921" w:type="dxa"/>
          <w:cantSplit/>
          <w:trHeight w:val="772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BF9414" w14:textId="785F3BA8" w:rsidR="007C00B7" w:rsidRDefault="007C00B7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Onset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Date</w:t>
            </w:r>
          </w:p>
          <w:p w14:paraId="6586778C" w14:textId="3071E2B5" w:rsidR="007C00B7" w:rsidRPr="00546B29" w:rsidRDefault="0047052C" w:rsidP="009E5A19">
            <w:pPr>
              <w:pStyle w:val="Textocomentario"/>
              <w:spacing w:before="0" w:after="24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14-06-2024</w:t>
            </w:r>
          </w:p>
        </w:tc>
        <w:tc>
          <w:tcPr>
            <w:tcW w:w="28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5249A" w14:textId="40B4BFD4" w:rsidR="007C00B7" w:rsidRPr="00546B2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1.b Event S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top Date (if applicable) or </w:t>
            </w:r>
            <w:r w:rsidR="0047052C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Mention Ongoing</w:t>
            </w:r>
            <w:r w:rsidR="0047052C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47052C" w:rsidRPr="0047052C">
              <w:rPr>
                <w:rFonts w:ascii="Times New Roman" w:hAnsi="Times New Roman" w:cs="Times New Roman"/>
                <w:bCs/>
                <w:sz w:val="16"/>
                <w:szCs w:val="16"/>
              </w:rPr>
              <w:t>2024-06-14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6CD02A" w14:textId="77777777" w:rsidR="007C00B7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1.c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Duration</w:t>
            </w:r>
          </w:p>
          <w:p w14:paraId="447A139E" w14:textId="423A6D89" w:rsidR="0047052C" w:rsidRPr="0047052C" w:rsidRDefault="0047052C" w:rsidP="0047052C">
            <w:pPr>
              <w:rPr>
                <w:lang w:bidi="en-US"/>
              </w:rPr>
            </w:pPr>
            <w:r w:rsidRPr="0047052C">
              <w:rPr>
                <w:sz w:val="16"/>
                <w:szCs w:val="14"/>
                <w:lang w:bidi="en-US"/>
              </w:rPr>
              <w:t>Es una prueba en desarrollo</w:t>
            </w:r>
          </w:p>
        </w:tc>
        <w:tc>
          <w:tcPr>
            <w:tcW w:w="4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4F6EFD" w14:textId="5EA99E32" w:rsidR="007C00B7" w:rsidRPr="00546B2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1.d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Event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abated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use stopped</w:t>
            </w:r>
          </w:p>
          <w:p w14:paraId="7461AA89" w14:textId="5881D530" w:rsidR="007C00B7" w:rsidRPr="00546B29" w:rsidRDefault="0047052C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>Y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5E3983E1" w14:textId="77777777" w:rsidTr="00522FF2">
        <w:trPr>
          <w:gridAfter w:val="3"/>
          <w:wAfter w:w="11921" w:type="dxa"/>
          <w:cantSplit/>
          <w:trHeight w:val="621"/>
        </w:trPr>
        <w:tc>
          <w:tcPr>
            <w:tcW w:w="567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C2CE5" w14:textId="02931906" w:rsidR="007C00B7" w:rsidRPr="00546B29" w:rsidRDefault="007C00B7" w:rsidP="009E5A19">
            <w:pPr>
              <w:pStyle w:val="Textocomentario"/>
              <w:tabs>
                <w:tab w:val="left" w:pos="1860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Event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term</w:t>
            </w:r>
          </w:p>
          <w:p w14:paraId="52859603" w14:textId="5007EFD3" w:rsidR="007C00B7" w:rsidRDefault="008A320E" w:rsidP="009E5A19">
            <w:pPr>
              <w:pStyle w:val="Textocomentario"/>
              <w:spacing w:before="0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Es una prueba en desarrollo</w:t>
            </w:r>
          </w:p>
          <w:p w14:paraId="3BABEC9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EBA0B8A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F1D55D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D7CB48C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0C7842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159FA48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48A3EA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6C12A8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D24B99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234BE7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415F77A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58837D2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1D723C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7766C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0F3230E" w14:textId="658481DA" w:rsidR="003956DC" w:rsidRPr="003956DC" w:rsidRDefault="003956DC" w:rsidP="009E5A19">
            <w:pPr>
              <w:rPr>
                <w:lang w:bidi="en-US"/>
              </w:rPr>
            </w:pPr>
          </w:p>
        </w:tc>
        <w:tc>
          <w:tcPr>
            <w:tcW w:w="4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94D66F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1.e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Event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reappeared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reintroduction</w:t>
            </w:r>
          </w:p>
          <w:p w14:paraId="7AF32E06" w14:textId="25EE5482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31154F0C" w14:textId="77777777" w:rsidTr="00522FF2">
        <w:trPr>
          <w:gridAfter w:val="3"/>
          <w:wAfter w:w="11921" w:type="dxa"/>
          <w:cantSplit/>
          <w:trHeight w:val="3241"/>
        </w:trPr>
        <w:tc>
          <w:tcPr>
            <w:tcW w:w="567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853790" w14:textId="06B1A3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16D93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1.f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Has this drug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previously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been used </w:t>
            </w:r>
          </w:p>
          <w:p w14:paraId="75C56735" w14:textId="4D6E1525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0C3ECD" w:rsidRPr="00546B29" w14:paraId="518450FA" w14:textId="77777777" w:rsidTr="00522FF2">
        <w:trPr>
          <w:gridAfter w:val="3"/>
          <w:wAfter w:w="11921" w:type="dxa"/>
          <w:cantSplit/>
          <w:trHeight w:val="3109"/>
        </w:trPr>
        <w:tc>
          <w:tcPr>
            <w:tcW w:w="567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863D54" w14:textId="5DB7EDD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EB7B4F" w14:textId="77777777" w:rsidR="007C00B7" w:rsidRPr="00546B29" w:rsidRDefault="007C00B7" w:rsidP="009E5A19">
            <w:pPr>
              <w:pStyle w:val="Textocomentario"/>
              <w:spacing w:before="12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1.g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Seriousness of the event per Reporter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  <w:p w14:paraId="5DE65D97" w14:textId="694D644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Non serious event</w:t>
            </w:r>
          </w:p>
          <w:p w14:paraId="69A1462A" w14:textId="08BDFC4B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 - Date of </w:t>
            </w:r>
            <w:r w:rsidR="001F6C04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death: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13-06-2024</w:t>
            </w:r>
          </w:p>
          <w:p w14:paraId="6B0DB111" w14:textId="192BFC77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Autopsy performed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  <w:r w:rsidR="001B43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0D4A56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074EC407" w14:textId="38C955C3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Cause of Death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: Prueba</w:t>
            </w:r>
          </w:p>
          <w:p w14:paraId="73C2F4EA" w14:textId="590CF09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Life threatening</w:t>
            </w:r>
          </w:p>
          <w:p w14:paraId="193AB3F0" w14:textId="5D53AAA0" w:rsidR="007C00B7" w:rsidRPr="00546B29" w:rsidRDefault="000070FA" w:rsidP="009E5A19">
            <w:pPr>
              <w:pStyle w:val="Textocomentario"/>
              <w:tabs>
                <w:tab w:val="left" w:pos="321"/>
              </w:tabs>
              <w:ind w:hanging="321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Inpatient hospitalisation or prolongation of existing</w:t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hospitalisation</w:t>
            </w:r>
          </w:p>
          <w:p w14:paraId="7C15CCA2" w14:textId="318DA3ED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Persistent or significant disability/Incapacity  </w:t>
            </w:r>
          </w:p>
          <w:p w14:paraId="6B5869DF" w14:textId="341DDDA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Congenital anomaly/birth defect</w:t>
            </w:r>
          </w:p>
          <w:p w14:paraId="39E27624" w14:textId="713FFAB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0070FA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Other Serious (Medically important event)</w:t>
            </w:r>
          </w:p>
          <w:p w14:paraId="3FDB0CBC" w14:textId="0D3EF2B1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“Require intervention” (only for devices)</w:t>
            </w:r>
          </w:p>
        </w:tc>
      </w:tr>
      <w:tr w:rsidR="00583446" w:rsidRPr="00546B29" w14:paraId="7821EA08" w14:textId="77777777" w:rsidTr="00522FF2">
        <w:trPr>
          <w:gridAfter w:val="3"/>
          <w:wAfter w:w="11921" w:type="dxa"/>
          <w:cantSplit/>
          <w:trHeight w:val="1968"/>
        </w:trPr>
        <w:tc>
          <w:tcPr>
            <w:tcW w:w="56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236800" w14:textId="142676F8" w:rsidR="007C00B7" w:rsidRPr="00546B29" w:rsidRDefault="007C00B7" w:rsidP="009E5A19">
            <w:pPr>
              <w:pStyle w:val="Textocomentario"/>
              <w:tabs>
                <w:tab w:val="left" w:pos="1772"/>
                <w:tab w:val="left" w:pos="276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1.i   Treatment for 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Yes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2999FCCB" w14:textId="395AF1DD" w:rsidR="007C00B7" w:rsidRPr="00F60AB1" w:rsidRDefault="007C00B7" w:rsidP="009E5A19">
            <w:pPr>
              <w:pStyle w:val="Textocomentario"/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Treatment Details:</w:t>
            </w:r>
          </w:p>
          <w:p w14:paraId="20E3DAC6" w14:textId="1383C36D" w:rsidR="007C00B7" w:rsidRPr="00F60AB1" w:rsidRDefault="007C00B7" w:rsidP="009E5A19">
            <w:pPr>
              <w:rPr>
                <w:lang w:bidi="en-US"/>
              </w:rPr>
            </w:pPr>
          </w:p>
        </w:tc>
        <w:tc>
          <w:tcPr>
            <w:tcW w:w="42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58EB34" w14:textId="77777777" w:rsidR="00CD749B" w:rsidRPr="00546B29" w:rsidRDefault="00CD749B" w:rsidP="009E5A19">
            <w:pPr>
              <w:pStyle w:val="Textocomentari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Outcome</w:t>
            </w:r>
          </w:p>
          <w:p w14:paraId="5543F69E" w14:textId="2793085C" w:rsidR="00CD749B" w:rsidRPr="00546B29" w:rsidRDefault="00CD749B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Not recovered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Recovering</w:t>
            </w:r>
          </w:p>
          <w:p w14:paraId="2B58E53D" w14:textId="4D766975" w:rsidR="00CD749B" w:rsidRPr="00546B29" w:rsidRDefault="00CD749B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Recovered with sequelae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Recovered without sequelae</w:t>
            </w:r>
          </w:p>
          <w:bookmarkStart w:id="2" w:name="Check30"/>
          <w:p w14:paraId="604CA9FB" w14:textId="0C5F26D6" w:rsidR="007C00B7" w:rsidRPr="00546B29" w:rsidRDefault="00CD749B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2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Unknown</w:t>
            </w:r>
          </w:p>
        </w:tc>
      </w:tr>
      <w:tr w:rsidR="00142072" w:rsidRPr="00546B29" w14:paraId="192BDB43" w14:textId="77777777" w:rsidTr="009E5A19">
        <w:trPr>
          <w:gridAfter w:val="3"/>
          <w:wAfter w:w="11921" w:type="dxa"/>
          <w:cantSplit/>
          <w:trHeight w:val="149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97AE1" w14:textId="419FCCFF" w:rsidR="00142072" w:rsidRPr="00546B29" w:rsidRDefault="00142072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2.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Relevant tests/Laboratory data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including dates (</w:t>
            </w:r>
            <w:r w:rsidRPr="00546B29">
              <w:rPr>
                <w:rFonts w:ascii="Times New Roman" w:hAnsi="Times New Roman" w:cs="Times New Roman"/>
                <w:i/>
                <w:sz w:val="16"/>
                <w:szCs w:val="16"/>
              </w:rPr>
              <w:t>please attach if possible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453C55" w:rsidRPr="00546B29" w14:paraId="064FF914" w14:textId="77777777" w:rsidTr="009E5A19">
        <w:trPr>
          <w:gridAfter w:val="3"/>
          <w:wAfter w:w="11921" w:type="dxa"/>
          <w:cantSplit/>
          <w:trHeight w:val="16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43924A" w14:textId="40A40346" w:rsidR="00453C55" w:rsidRPr="00546B29" w:rsidRDefault="00142072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3.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Medical history i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cluding pre-existing conditions</w:t>
            </w:r>
          </w:p>
        </w:tc>
      </w:tr>
      <w:tr w:rsidR="00087E9A" w:rsidRPr="00546B29" w14:paraId="4C2EA072" w14:textId="77777777" w:rsidTr="009E5A19">
        <w:trPr>
          <w:gridAfter w:val="3"/>
          <w:wAfter w:w="11921" w:type="dxa"/>
          <w:cantSplit/>
          <w:trHeight w:val="93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7A9F62" w14:textId="77777777" w:rsidR="00087E9A" w:rsidRPr="00546B29" w:rsidRDefault="00087E9A" w:rsidP="009E5A19">
            <w:pPr>
              <w:pStyle w:val="Textocomentario"/>
              <w:spacing w:after="12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Reporter’s Causality</w:t>
            </w:r>
          </w:p>
          <w:p w14:paraId="62575A43" w14:textId="5C91162A" w:rsidR="00087E9A" w:rsidRPr="00546B29" w:rsidRDefault="00087E9A" w:rsidP="009E5A19">
            <w:pPr>
              <w:tabs>
                <w:tab w:val="left" w:pos="5174"/>
                <w:tab w:val="left" w:pos="6166"/>
                <w:tab w:val="left" w:pos="7158"/>
              </w:tabs>
              <w:rPr>
                <w:sz w:val="16"/>
                <w:szCs w:val="16"/>
              </w:rPr>
            </w:pPr>
            <w:r w:rsidRPr="00546B29">
              <w:rPr>
                <w:sz w:val="16"/>
                <w:szCs w:val="16"/>
                <w:lang w:val="en-GB"/>
              </w:rPr>
              <w:t>Does the Reporter consider that the event was possibly related to the drug?</w:t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="00BE7DE2">
              <w:rPr>
                <w:sz w:val="16"/>
                <w:szCs w:val="16"/>
                <w:lang w:val="en-GB"/>
              </w:rPr>
              <w:tab/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546B29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546B29">
              <w:rPr>
                <w:sz w:val="16"/>
                <w:szCs w:val="16"/>
              </w:rPr>
              <w:t>YES</w:t>
            </w:r>
            <w:r>
              <w:rPr>
                <w:sz w:val="16"/>
                <w:szCs w:val="16"/>
              </w:rPr>
              <w:tab/>
            </w:r>
            <w:r w:rsidRPr="00546B29">
              <w:rPr>
                <w:sz w:val="16"/>
                <w:szCs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546B29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546B29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ab/>
            </w:r>
            <w:r w:rsidRPr="00546B29">
              <w:rPr>
                <w:sz w:val="16"/>
                <w:szCs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</w:rPr>
              <w:instrText xml:space="preserve"> FORMCHECKBOX </w:instrText>
            </w:r>
            <w:r w:rsidR="00000000">
              <w:rPr>
                <w:sz w:val="16"/>
                <w:szCs w:val="16"/>
              </w:rPr>
            </w:r>
            <w:r w:rsidR="00000000">
              <w:rPr>
                <w:sz w:val="16"/>
                <w:szCs w:val="16"/>
              </w:rPr>
              <w:fldChar w:fldCharType="separate"/>
            </w:r>
            <w:r w:rsidRPr="00546B29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546B29">
              <w:rPr>
                <w:sz w:val="16"/>
                <w:szCs w:val="16"/>
              </w:rPr>
              <w:t>Unknown</w:t>
            </w:r>
          </w:p>
        </w:tc>
      </w:tr>
      <w:tr w:rsidR="00142072" w:rsidRPr="00546B29" w14:paraId="1B84FEBD" w14:textId="77777777" w:rsidTr="009E5A19">
        <w:trPr>
          <w:gridAfter w:val="3"/>
          <w:wAfter w:w="11921" w:type="dxa"/>
          <w:cantSplit/>
          <w:trHeight w:val="81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3ED559" w14:textId="29B26644" w:rsidR="00142072" w:rsidRPr="00546B29" w:rsidRDefault="00142072" w:rsidP="009E5A19">
            <w:pPr>
              <w:pStyle w:val="Textocomentario"/>
              <w:tabs>
                <w:tab w:val="left" w:pos="2602"/>
                <w:tab w:val="left" w:pos="3615"/>
                <w:tab w:val="left" w:pos="4465"/>
                <w:tab w:val="left" w:pos="5741"/>
              </w:tabs>
              <w:spacing w:after="120"/>
              <w:rPr>
                <w:sz w:val="16"/>
                <w:szCs w:val="16"/>
                <w:lang w:val="en-GB"/>
              </w:rPr>
            </w:pPr>
            <w:r w:rsidRPr="0014207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5. </w:t>
            </w:r>
            <w:r w:rsidRPr="001420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Was the patient pregnant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Yes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No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Unknown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N/A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  <w:p w14:paraId="4FDE3ADD" w14:textId="368032C3" w:rsidR="00142072" w:rsidRPr="00546B29" w:rsidRDefault="00660878" w:rsidP="009E5A19">
            <w:pPr>
              <w:tabs>
                <w:tab w:val="left" w:pos="2622"/>
              </w:tabs>
              <w:spacing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ab/>
            </w:r>
            <w:r w:rsidR="00142072" w:rsidRPr="00546B29">
              <w:rPr>
                <w:sz w:val="16"/>
                <w:szCs w:val="16"/>
                <w:lang w:val="en-GB"/>
              </w:rPr>
              <w:t>If yes, gestation period</w:t>
            </w:r>
            <w:r w:rsidR="00BE7DE2">
              <w:rPr>
                <w:sz w:val="16"/>
                <w:szCs w:val="16"/>
                <w:lang w:val="en-GB"/>
              </w:rPr>
              <w:t>:</w:t>
            </w:r>
            <w:r w:rsidR="00142072" w:rsidRPr="00546B29">
              <w:rPr>
                <w:sz w:val="16"/>
                <w:szCs w:val="16"/>
                <w:lang w:val="en-GB"/>
              </w:rPr>
              <w:t xml:space="preserve"> </w:t>
            </w:r>
            <w:r w:rsidR="00BE7DE2">
              <w:rPr>
                <w:sz w:val="16"/>
                <w:szCs w:val="16"/>
                <w:lang w:val="en-GB"/>
              </w:rPr>
              <w:t>__</w:t>
            </w:r>
            <w:r w:rsidR="00142072" w:rsidRPr="00546B29">
              <w:rPr>
                <w:sz w:val="16"/>
                <w:szCs w:val="16"/>
                <w:lang w:val="en-GB"/>
              </w:rPr>
              <w:t>_______ weeks</w:t>
            </w:r>
          </w:p>
        </w:tc>
      </w:tr>
      <w:tr w:rsidR="007C00B7" w:rsidRPr="00546B29" w14:paraId="7DA75C6A" w14:textId="77777777" w:rsidTr="009E5A19">
        <w:trPr>
          <w:gridAfter w:val="3"/>
          <w:wAfter w:w="11921" w:type="dxa"/>
          <w:cantSplit/>
          <w:trHeight w:val="39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72F82B" w14:textId="66CBBFB3" w:rsidR="007C00B7" w:rsidRPr="00546B29" w:rsidRDefault="007C00B7" w:rsidP="009E5A19">
            <w:pPr>
              <w:pStyle w:val="Textocomentario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IV) SPECIAL SITUATIONS</w:t>
            </w:r>
          </w:p>
        </w:tc>
      </w:tr>
      <w:tr w:rsidR="007C00B7" w:rsidRPr="00546B29" w14:paraId="1905200B" w14:textId="77777777" w:rsidTr="009E5A19">
        <w:trPr>
          <w:gridAfter w:val="3"/>
          <w:wAfter w:w="11921" w:type="dxa"/>
          <w:cantSplit/>
          <w:trHeight w:val="1425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1411E" w14:textId="77777777" w:rsidR="00080C43" w:rsidRDefault="007C00B7" w:rsidP="009E5A19">
            <w:pPr>
              <w:pStyle w:val="Textocomentario"/>
              <w:tabs>
                <w:tab w:val="left" w:pos="7017"/>
                <w:tab w:val="left" w:pos="8434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Pregnancy (maternal exposure or paternal exposure (including potential alteration of spermatozoids))</w:t>
            </w:r>
            <w:r>
              <w:rPr>
                <w:sz w:val="16"/>
                <w:szCs w:val="16"/>
                <w:lang w:val="en-GB"/>
              </w:rPr>
              <w:tab/>
            </w:r>
            <w:r w:rsidRPr="00367C40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7C40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367C40">
              <w:rPr>
                <w:sz w:val="16"/>
                <w:szCs w:val="16"/>
                <w:lang w:val="en-GB"/>
              </w:rPr>
              <w:fldChar w:fldCharType="end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Breastfeeding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separate"/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end"/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Overdose</w:t>
            </w:r>
          </w:p>
          <w:p w14:paraId="532C1557" w14:textId="2147C11D" w:rsidR="007C00B7" w:rsidRPr="00C66617" w:rsidRDefault="006148B5" w:rsidP="009E5A19">
            <w:pPr>
              <w:pStyle w:val="Textocomentario"/>
              <w:tabs>
                <w:tab w:val="left" w:pos="0"/>
                <w:tab w:val="left" w:pos="1063"/>
                <w:tab w:val="left" w:pos="2197"/>
                <w:tab w:val="left" w:pos="4040"/>
                <w:tab w:val="left" w:pos="5861"/>
                <w:tab w:val="left" w:pos="8159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separate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end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Misuse</w:t>
            </w:r>
            <w:r w:rsidR="00080C43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separate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end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Abuse</w:t>
            </w:r>
            <w:r w:rsidR="00CB699D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  <w:t xml:space="preserve"> </w:t>
            </w:r>
            <w:r w:rsidR="007C00B7" w:rsidRPr="00367C40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00B7" w:rsidRPr="00367C40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="007C00B7" w:rsidRPr="00367C40">
              <w:rPr>
                <w:sz w:val="16"/>
                <w:szCs w:val="16"/>
                <w:lang w:val="en-GB"/>
              </w:rPr>
              <w:fldChar w:fldCharType="end"/>
            </w:r>
            <w:r w:rsidR="007C00B7" w:rsidRPr="00367C40">
              <w:rPr>
                <w:sz w:val="16"/>
                <w:szCs w:val="16"/>
                <w:lang w:val="en-GB"/>
              </w:rPr>
              <w:t xml:space="preserve">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Medication Error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separate"/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end"/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Lack of Efficacy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Pr="00C66617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C66617">
              <w:rPr>
                <w:sz w:val="16"/>
                <w:szCs w:val="16"/>
                <w:lang w:val="en-GB"/>
              </w:rPr>
              <w:fldChar w:fldCharType="end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 Occupational exposure </w:t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Pr="00C66617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C66617">
              <w:rPr>
                <w:sz w:val="16"/>
                <w:szCs w:val="16"/>
                <w:lang w:val="en-GB"/>
              </w:rPr>
              <w:fldChar w:fldCharType="end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 Drug interaction</w:t>
            </w:r>
          </w:p>
          <w:p w14:paraId="59B1E759" w14:textId="30A62F87" w:rsidR="007C00B7" w:rsidRPr="00367C40" w:rsidRDefault="00080C43" w:rsidP="009E5A19">
            <w:pPr>
              <w:pStyle w:val="Textocomentario"/>
              <w:tabs>
                <w:tab w:val="left" w:pos="1347"/>
                <w:tab w:val="left" w:pos="4607"/>
                <w:tab w:val="left" w:pos="6875"/>
              </w:tabs>
              <w:rPr>
                <w:sz w:val="16"/>
                <w:szCs w:val="16"/>
                <w:lang w:val="en-GB"/>
              </w:rPr>
            </w:pP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r>
            <w:r w:rsidR="00000000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separate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fldChar w:fldCharType="end"/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Off-label Use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Pr="00C66617">
              <w:rPr>
                <w:sz w:val="16"/>
                <w:szCs w:val="16"/>
                <w:lang w:val="en-GB"/>
              </w:rPr>
              <w:t xml:space="preserve"> </w:t>
            </w:r>
            <w:r w:rsidR="007C00B7" w:rsidRPr="00C66617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="007C00B7" w:rsidRPr="00C66617">
              <w:rPr>
                <w:sz w:val="16"/>
                <w:szCs w:val="16"/>
                <w:lang w:val="en-GB"/>
              </w:rPr>
              <w:fldChar w:fldCharType="end"/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Suspected transmission of infectious agent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7C00B7" w:rsidRPr="00C66617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="007C00B7" w:rsidRPr="00C66617">
              <w:rPr>
                <w:sz w:val="16"/>
                <w:szCs w:val="16"/>
                <w:lang w:val="en-GB"/>
              </w:rPr>
              <w:fldChar w:fldCharType="end"/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 Unexpected beneficial event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6148B5" w:rsidRPr="00C66617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="006148B5" w:rsidRPr="00C66617">
              <w:rPr>
                <w:sz w:val="16"/>
                <w:szCs w:val="16"/>
                <w:lang w:val="en-GB"/>
              </w:rPr>
              <w:fldChar w:fldCharType="end"/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 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Other, </w:t>
            </w:r>
            <w:r w:rsidR="00340F12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specify: _________________</w:t>
            </w:r>
          </w:p>
        </w:tc>
      </w:tr>
      <w:tr w:rsidR="000C3ECD" w:rsidRPr="006221A9" w14:paraId="17EF6B9A" w14:textId="77777777" w:rsidTr="009E5A19">
        <w:trPr>
          <w:gridAfter w:val="3"/>
          <w:wAfter w:w="11921" w:type="dxa"/>
          <w:cantSplit/>
          <w:trHeight w:val="42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C1496A" w14:textId="77777777" w:rsidR="007C00B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2A2BC290" w14:textId="3F3A32EC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C66617">
              <w:rPr>
                <w:b/>
                <w:bCs/>
                <w:sz w:val="16"/>
                <w:szCs w:val="16"/>
                <w:lang w:val="en-GB"/>
              </w:rPr>
              <w:t xml:space="preserve">V)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QUALITY DEFECT ISSUE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/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GB"/>
              </w:rPr>
              <w:t xml:space="preserve">SUSPECTED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FALSIFIED</w:t>
            </w:r>
            <w:r>
              <w:rPr>
                <w:b/>
                <w:bCs/>
                <w:sz w:val="16"/>
                <w:szCs w:val="16"/>
                <w:lang w:val="en-GB"/>
              </w:rPr>
              <w:t>/COUNTERFEIT MEDICINAL PRODUCT</w:t>
            </w:r>
          </w:p>
          <w:p w14:paraId="1F86F846" w14:textId="2369BAB0" w:rsidR="007C00B7" w:rsidRPr="00C6661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</w:tc>
      </w:tr>
      <w:tr w:rsidR="007C00B7" w:rsidRPr="00546B29" w14:paraId="1669B8D2" w14:textId="77777777" w:rsidTr="009E5A19">
        <w:trPr>
          <w:gridAfter w:val="3"/>
          <w:wAfter w:w="11921" w:type="dxa"/>
          <w:cantSplit/>
          <w:trHeight w:val="28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4AD51" w14:textId="7BD32EA9" w:rsidR="007C00B7" w:rsidRPr="00546B29" w:rsidRDefault="007C00B7" w:rsidP="009E5A19">
            <w:pPr>
              <w:pStyle w:val="Textocomentario"/>
              <w:tabs>
                <w:tab w:val="left" w:pos="4930"/>
              </w:tabs>
              <w:rPr>
                <w:sz w:val="16"/>
                <w:szCs w:val="16"/>
                <w:lang w:val="en-GB"/>
              </w:rPr>
            </w:pPr>
            <w:r w:rsidRPr="00367C40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7C40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367C40">
              <w:rPr>
                <w:sz w:val="16"/>
                <w:szCs w:val="16"/>
                <w:lang w:val="en-GB"/>
              </w:rPr>
              <w:fldChar w:fldCharType="end"/>
            </w:r>
            <w:r>
              <w:rPr>
                <w:sz w:val="16"/>
                <w:szCs w:val="16"/>
                <w:lang w:val="en-GB"/>
              </w:rPr>
              <w:t xml:space="preserve"> </w:t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related </w:t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to a quality defect issue</w:t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F86DF6" w:rsidRPr="00367C40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86DF6" w:rsidRPr="00367C40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="00F86DF6" w:rsidRPr="00367C40">
              <w:rPr>
                <w:sz w:val="16"/>
                <w:szCs w:val="16"/>
                <w:lang w:val="en-GB"/>
              </w:rPr>
              <w:fldChar w:fldCharType="end"/>
            </w:r>
            <w:r w:rsidR="00F86DF6">
              <w:rPr>
                <w:sz w:val="16"/>
                <w:szCs w:val="16"/>
                <w:lang w:val="en-GB"/>
              </w:rPr>
              <w:t xml:space="preserve"> </w:t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related t</w:t>
            </w:r>
            <w:r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 a suspected falsified/counterfeit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medicinal product</w:t>
            </w:r>
          </w:p>
        </w:tc>
      </w:tr>
      <w:tr w:rsidR="00C66617" w:rsidRPr="00546B29" w14:paraId="1C2580CB" w14:textId="33B8495D" w:rsidTr="009E5A19">
        <w:trPr>
          <w:gridAfter w:val="3"/>
          <w:wAfter w:w="11921" w:type="dxa"/>
          <w:cantSplit/>
          <w:trHeight w:val="39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4AB103F" w14:textId="60EC07DF" w:rsidR="00C66617" w:rsidRPr="00546B29" w:rsidRDefault="00C6661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060EADF0" w14:textId="77777777" w:rsidR="00C66617" w:rsidRDefault="00C6661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546B29">
              <w:rPr>
                <w:b/>
                <w:bCs/>
                <w:sz w:val="16"/>
                <w:szCs w:val="16"/>
                <w:lang w:val="en-GB"/>
              </w:rPr>
              <w:t>V</w:t>
            </w:r>
            <w:r>
              <w:rPr>
                <w:b/>
                <w:bCs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bCs/>
                <w:sz w:val="16"/>
                <w:szCs w:val="16"/>
                <w:lang w:val="en-GB"/>
              </w:rPr>
              <w:t>) CO-SUSPECT (S) &amp; CONCOMITANT (C) DRUGS</w:t>
            </w:r>
          </w:p>
          <w:p w14:paraId="619B4150" w14:textId="5246ED69" w:rsidR="00C66617" w:rsidRPr="00546B29" w:rsidRDefault="00C6661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5278BC" w:rsidRPr="00546B29" w14:paraId="0D5CC2AE" w14:textId="77777777" w:rsidTr="009E5A19">
        <w:trPr>
          <w:gridAfter w:val="3"/>
          <w:wAfter w:w="11921" w:type="dxa"/>
          <w:cantSplit/>
          <w:trHeight w:val="247"/>
        </w:trPr>
        <w:tc>
          <w:tcPr>
            <w:tcW w:w="1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CAA058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29763D7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including dosage form</w:t>
            </w:r>
            <w:r w:rsidRPr="00546B29">
              <w:rPr>
                <w:b/>
                <w:sz w:val="16"/>
                <w:szCs w:val="16"/>
                <w:lang w:val="en-GB"/>
              </w:rPr>
              <w:t>)</w:t>
            </w:r>
          </w:p>
        </w:tc>
        <w:tc>
          <w:tcPr>
            <w:tcW w:w="70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1FD9FD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Route</w:t>
            </w:r>
          </w:p>
        </w:tc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FA92C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Daily dose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DCD9C4" w14:textId="0F2203C8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Duration</w:t>
            </w:r>
          </w:p>
        </w:tc>
        <w:tc>
          <w:tcPr>
            <w:tcW w:w="24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B245F" w14:textId="77777777" w:rsidR="005278BC" w:rsidRPr="00546B29" w:rsidRDefault="005278BC" w:rsidP="009E5A19">
            <w:pPr>
              <w:jc w:val="center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administration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CF2735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Indication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1FD5CC" w14:textId="77777777" w:rsidR="005278BC" w:rsidRPr="00546B29" w:rsidRDefault="005278BC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</w:t>
            </w:r>
            <w:r w:rsidRPr="00546B29">
              <w:rPr>
                <w:sz w:val="16"/>
                <w:szCs w:val="16"/>
                <w:lang w:val="en-GB"/>
              </w:rPr>
              <w:t xml:space="preserve"> or </w:t>
            </w:r>
            <w:r w:rsidRPr="00546B29">
              <w:rPr>
                <w:b/>
                <w:sz w:val="16"/>
                <w:szCs w:val="16"/>
                <w:lang w:val="en-GB"/>
              </w:rPr>
              <w:t>C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59E022" w14:textId="26F7BCFD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Company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40F836D8" w14:textId="77777777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Y/N</w:t>
            </w:r>
            <w:r w:rsidRPr="00546B29">
              <w:rPr>
                <w:sz w:val="16"/>
                <w:szCs w:val="16"/>
                <w:lang w:val="en-GB"/>
              </w:rPr>
              <w:t>)</w:t>
            </w:r>
          </w:p>
        </w:tc>
      </w:tr>
      <w:tr w:rsidR="005278BC" w:rsidRPr="00546B29" w14:paraId="13EA45AE" w14:textId="77777777" w:rsidTr="00522FF2">
        <w:trPr>
          <w:gridAfter w:val="3"/>
          <w:wAfter w:w="11921" w:type="dxa"/>
          <w:cantSplit/>
          <w:trHeight w:val="141"/>
        </w:trPr>
        <w:tc>
          <w:tcPr>
            <w:tcW w:w="1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54841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70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D1C48B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6E0E05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706EFA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FA666" w14:textId="32B37A88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Start</w:t>
            </w:r>
          </w:p>
        </w:tc>
        <w:tc>
          <w:tcPr>
            <w:tcW w:w="1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5F516D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Stop</w:t>
            </w:r>
          </w:p>
        </w:tc>
        <w:tc>
          <w:tcPr>
            <w:tcW w:w="9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3892F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2879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8C2E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55597" w:rsidRPr="00546B29" w14:paraId="49110412" w14:textId="77777777" w:rsidTr="00522FF2">
        <w:trPr>
          <w:gridAfter w:val="3"/>
          <w:wAfter w:w="11921" w:type="dxa"/>
          <w:cantSplit/>
          <w:trHeight w:val="141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9B801A" w14:textId="4947840C" w:rsidR="007C00B7" w:rsidRDefault="007C00B7" w:rsidP="009E5A19">
            <w:pPr>
              <w:rPr>
                <w:sz w:val="15"/>
                <w:szCs w:val="15"/>
                <w:lang w:val="en-GB"/>
              </w:rPr>
            </w:pPr>
          </w:p>
          <w:p w14:paraId="57A1A390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  <w:p w14:paraId="4763677D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5F95B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BBF4D1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506A46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9BCDE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9F8EC2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45090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670FD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0384F8" w14:textId="3F3ABDF7" w:rsidR="007C00B7" w:rsidRPr="00546B29" w:rsidRDefault="007C00B7" w:rsidP="009E5A19">
            <w:pPr>
              <w:tabs>
                <w:tab w:val="left" w:pos="200"/>
              </w:tabs>
              <w:ind w:right="2230"/>
              <w:rPr>
                <w:sz w:val="15"/>
                <w:szCs w:val="15"/>
                <w:lang w:val="en-GB"/>
              </w:rPr>
            </w:pPr>
          </w:p>
        </w:tc>
      </w:tr>
      <w:tr w:rsidR="00755597" w:rsidRPr="00546B29" w14:paraId="389926DC" w14:textId="77777777" w:rsidTr="00522FF2">
        <w:trPr>
          <w:gridAfter w:val="3"/>
          <w:wAfter w:w="11921" w:type="dxa"/>
          <w:cantSplit/>
          <w:trHeight w:val="50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CA034" w14:textId="77777777" w:rsidR="007C00B7" w:rsidRDefault="007C00B7" w:rsidP="009E5A19">
            <w:pPr>
              <w:rPr>
                <w:b/>
                <w:sz w:val="15"/>
                <w:szCs w:val="15"/>
                <w:lang w:val="en-GB"/>
              </w:rPr>
            </w:pPr>
          </w:p>
          <w:p w14:paraId="681DFAF0" w14:textId="77777777" w:rsidR="007C00B7" w:rsidRDefault="007C00B7" w:rsidP="009E5A19">
            <w:pPr>
              <w:rPr>
                <w:b/>
                <w:sz w:val="15"/>
                <w:szCs w:val="15"/>
                <w:lang w:val="en-GB"/>
              </w:rPr>
            </w:pPr>
          </w:p>
          <w:p w14:paraId="2CD6088C" w14:textId="235AA94F" w:rsidR="007C00B7" w:rsidRPr="00546B29" w:rsidRDefault="007C00B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  <w:tc>
          <w:tcPr>
            <w:tcW w:w="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2ACD1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7C8C1E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4D581B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3A079C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801B48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A37C10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B888DF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DB42A9" w14:textId="562CC619" w:rsidR="007C00B7" w:rsidRPr="00546B29" w:rsidRDefault="007C00B7" w:rsidP="009E5A19">
            <w:pPr>
              <w:tabs>
                <w:tab w:val="left" w:pos="200"/>
              </w:tabs>
              <w:ind w:right="2230"/>
              <w:rPr>
                <w:sz w:val="15"/>
                <w:szCs w:val="15"/>
                <w:lang w:val="en-GB"/>
              </w:rPr>
            </w:pPr>
          </w:p>
        </w:tc>
      </w:tr>
      <w:tr w:rsidR="001321C5" w:rsidRPr="00546B29" w14:paraId="5CBE057E" w14:textId="77777777" w:rsidTr="00522FF2">
        <w:trPr>
          <w:gridAfter w:val="3"/>
          <w:wAfter w:w="11921" w:type="dxa"/>
          <w:cantSplit/>
          <w:trHeight w:val="50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6F9588" w14:textId="77777777" w:rsidR="007C00B7" w:rsidRPr="00546B29" w:rsidRDefault="007C00B7" w:rsidP="009E5A19">
            <w:pPr>
              <w:jc w:val="left"/>
              <w:rPr>
                <w:sz w:val="15"/>
                <w:szCs w:val="15"/>
                <w:lang w:val="en-GB"/>
              </w:rPr>
            </w:pPr>
          </w:p>
        </w:tc>
        <w:tc>
          <w:tcPr>
            <w:tcW w:w="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C84EC2" w14:textId="77777777" w:rsidR="007C00B7" w:rsidRPr="00546B29" w:rsidRDefault="007C00B7" w:rsidP="009E5A19">
            <w:pPr>
              <w:jc w:val="left"/>
              <w:rPr>
                <w:sz w:val="15"/>
                <w:szCs w:val="15"/>
                <w:lang w:val="en-GB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8245D6" w14:textId="77777777" w:rsidR="007C00B7" w:rsidRPr="00546B29" w:rsidRDefault="007C00B7" w:rsidP="009E5A19">
            <w:pPr>
              <w:jc w:val="left"/>
              <w:rPr>
                <w:sz w:val="15"/>
                <w:szCs w:val="15"/>
                <w:lang w:val="en-GB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6CDC68" w14:textId="77777777" w:rsidR="007C00B7" w:rsidRPr="00546B29" w:rsidRDefault="007C00B7" w:rsidP="009E5A19">
            <w:pPr>
              <w:jc w:val="left"/>
              <w:rPr>
                <w:sz w:val="15"/>
                <w:szCs w:val="15"/>
                <w:lang w:val="en-GB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06896" w14:textId="77777777" w:rsidR="007C00B7" w:rsidRPr="00546B29" w:rsidRDefault="007C00B7" w:rsidP="009E5A19">
            <w:pPr>
              <w:pStyle w:val="Textocomentario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F270C8" w14:textId="77777777" w:rsidR="007C00B7" w:rsidRPr="00546B29" w:rsidRDefault="007C00B7" w:rsidP="009E5A19">
            <w:pPr>
              <w:jc w:val="left"/>
              <w:rPr>
                <w:sz w:val="15"/>
                <w:szCs w:val="15"/>
                <w:lang w:val="en-GB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DD9F58" w14:textId="77777777" w:rsidR="007C00B7" w:rsidRPr="00546B29" w:rsidRDefault="007C00B7" w:rsidP="009E5A19">
            <w:pPr>
              <w:jc w:val="left"/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DC8DE3" w14:textId="77777777" w:rsidR="007C00B7" w:rsidRPr="00546B29" w:rsidRDefault="007C00B7" w:rsidP="009E5A19">
            <w:pPr>
              <w:jc w:val="left"/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36C204" w14:textId="624DB9C4" w:rsidR="007C00B7" w:rsidRPr="00546B29" w:rsidRDefault="007C00B7" w:rsidP="009E5A19">
            <w:pPr>
              <w:tabs>
                <w:tab w:val="left" w:pos="200"/>
              </w:tabs>
              <w:ind w:right="2230"/>
              <w:jc w:val="left"/>
              <w:rPr>
                <w:sz w:val="15"/>
                <w:szCs w:val="15"/>
                <w:lang w:val="en-GB"/>
              </w:rPr>
            </w:pPr>
          </w:p>
        </w:tc>
      </w:tr>
      <w:tr w:rsidR="00583446" w:rsidRPr="00546B29" w14:paraId="35F7899D" w14:textId="77777777" w:rsidTr="00522FF2">
        <w:trPr>
          <w:gridAfter w:val="3"/>
          <w:wAfter w:w="11921" w:type="dxa"/>
          <w:cantSplit/>
          <w:trHeight w:val="141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EB168F" w14:textId="26CD201A" w:rsidR="007C00B7" w:rsidRDefault="007C00B7" w:rsidP="009E5A19">
            <w:pPr>
              <w:rPr>
                <w:sz w:val="15"/>
                <w:szCs w:val="15"/>
                <w:lang w:val="en-GB"/>
              </w:rPr>
            </w:pPr>
          </w:p>
          <w:p w14:paraId="2655491C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  <w:p w14:paraId="25EC7B58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449E03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6EDF19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275" w:type="dxa"/>
            <w:gridSpan w:val="2"/>
          </w:tcPr>
          <w:p w14:paraId="2293E62C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F1D87D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0AF738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BB07F2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C5405D" w14:textId="77777777" w:rsidR="007C00B7" w:rsidRPr="00546B29" w:rsidDel="00284FAB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DA623C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C66617" w:rsidRPr="00546B29" w14:paraId="3663DFD1" w14:textId="77777777" w:rsidTr="009E5A19">
        <w:trPr>
          <w:gridAfter w:val="3"/>
          <w:wAfter w:w="11921" w:type="dxa"/>
          <w:cantSplit/>
          <w:trHeight w:val="38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3D59F6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B85EB1B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REPORTER</w:t>
            </w:r>
          </w:p>
          <w:p w14:paraId="04008EB5" w14:textId="2C76FAF2" w:rsidR="00C66617" w:rsidRPr="00546B29" w:rsidDel="00DD5F05" w:rsidRDefault="00C6661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7204DC1F" w14:textId="77777777" w:rsidTr="009E5A19">
        <w:trPr>
          <w:gridAfter w:val="3"/>
          <w:wAfter w:w="11921" w:type="dxa"/>
          <w:cantSplit/>
          <w:trHeight w:val="1240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C7E8DD" w14:textId="27FBA7BD" w:rsidR="007C00B7" w:rsidRPr="00546B29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1.a </w:t>
            </w:r>
            <w:r w:rsidRPr="00546B29">
              <w:rPr>
                <w:b/>
                <w:sz w:val="16"/>
                <w:szCs w:val="16"/>
                <w:lang w:val="en-GB"/>
              </w:rPr>
              <w:t>Name</w:t>
            </w:r>
          </w:p>
          <w:p w14:paraId="483D12CB" w14:textId="77777777" w:rsidR="007C00B7" w:rsidRPr="00546B29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15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058E95" w14:textId="48A84A05" w:rsidR="007C00B7" w:rsidRPr="00546B29" w:rsidRDefault="007C00B7" w:rsidP="009E5A19">
            <w:pPr>
              <w:spacing w:before="200" w:after="120"/>
              <w:rPr>
                <w:sz w:val="16"/>
                <w:szCs w:val="16"/>
              </w:rPr>
            </w:pPr>
            <w:r w:rsidRPr="00C66617">
              <w:rPr>
                <w:sz w:val="16"/>
                <w:szCs w:val="16"/>
                <w:lang w:val="en-GB"/>
              </w:rPr>
              <w:t xml:space="preserve">1.b </w:t>
            </w:r>
            <w:r w:rsidRPr="00C66617">
              <w:rPr>
                <w:b/>
                <w:bCs/>
                <w:sz w:val="16"/>
                <w:szCs w:val="16"/>
                <w:lang w:val="en-GB"/>
              </w:rPr>
              <w:t>Phone number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0A48A0" w14:textId="29FA5A40" w:rsidR="007C00B7" w:rsidRPr="00546B29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1.c </w:t>
            </w:r>
            <w:r w:rsidRPr="00546B29">
              <w:rPr>
                <w:b/>
                <w:sz w:val="16"/>
                <w:szCs w:val="16"/>
                <w:lang w:val="en-GB"/>
              </w:rPr>
              <w:t>Address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621677" w14:textId="35AE27AA" w:rsidR="007C00B7" w:rsidRPr="00546B29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1.d </w:t>
            </w:r>
            <w:r w:rsidRPr="00546B29">
              <w:rPr>
                <w:b/>
                <w:sz w:val="16"/>
                <w:szCs w:val="16"/>
                <w:lang w:val="en-GB"/>
              </w:rPr>
              <w:t>Fax Number/email address</w:t>
            </w:r>
          </w:p>
        </w:tc>
      </w:tr>
      <w:tr w:rsidR="007C00B7" w:rsidRPr="00546B29" w14:paraId="3B0DB3D2" w14:textId="77777777" w:rsidTr="009E5A19">
        <w:trPr>
          <w:gridAfter w:val="3"/>
          <w:wAfter w:w="11921" w:type="dxa"/>
          <w:cantSplit/>
          <w:trHeight w:val="567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35D4A" w14:textId="55FDFF8C" w:rsidR="007C00B7" w:rsidRPr="00546B29" w:rsidRDefault="007C00B7" w:rsidP="009E5A19">
            <w:pPr>
              <w:tabs>
                <w:tab w:val="left" w:pos="3119"/>
              </w:tabs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2.  </w:t>
            </w:r>
            <w:r w:rsidRPr="00546B29">
              <w:rPr>
                <w:b/>
                <w:sz w:val="16"/>
                <w:szCs w:val="16"/>
                <w:lang w:val="en-GB"/>
              </w:rPr>
              <w:t>Health Care Professional</w:t>
            </w:r>
            <w:r w:rsidRPr="00546B29">
              <w:rPr>
                <w:sz w:val="16"/>
                <w:szCs w:val="16"/>
                <w:lang w:val="en-GB"/>
              </w:rPr>
              <w:t xml:space="preserve">       </w:t>
            </w:r>
            <w:bookmarkStart w:id="3" w:name="Check24"/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bookmarkEnd w:id="3"/>
            <w:r w:rsidRPr="00546B29">
              <w:rPr>
                <w:sz w:val="16"/>
                <w:szCs w:val="16"/>
                <w:lang w:val="en-GB"/>
              </w:rPr>
              <w:t xml:space="preserve"> YES </w:t>
            </w:r>
            <w:r w:rsidR="00357F7C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Pr="00546B29">
              <w:rPr>
                <w:sz w:val="16"/>
                <w:szCs w:val="16"/>
                <w:lang w:val="en-GB"/>
              </w:rPr>
              <w:t xml:space="preserve"> NO</w:t>
            </w:r>
          </w:p>
        </w:tc>
        <w:tc>
          <w:tcPr>
            <w:tcW w:w="524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CEB60D" w14:textId="0B85BE1C" w:rsidR="007C00B7" w:rsidRPr="00546B29" w:rsidRDefault="007C00B7" w:rsidP="009E5A19">
            <w:pPr>
              <w:spacing w:before="200" w:after="120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3. </w:t>
            </w:r>
            <w:r w:rsidRPr="00546B29">
              <w:rPr>
                <w:b/>
                <w:sz w:val="16"/>
                <w:szCs w:val="16"/>
                <w:lang w:val="en-GB"/>
              </w:rPr>
              <w:t xml:space="preserve">Profession/Occupation or Health Authority: </w:t>
            </w:r>
          </w:p>
          <w:p w14:paraId="272AE638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D62CBCC" w14:textId="4A2B742D" w:rsidR="001E2796" w:rsidRDefault="007C00B7" w:rsidP="009E5A19">
            <w:pPr>
              <w:tabs>
                <w:tab w:val="left" w:pos="884"/>
                <w:tab w:val="left" w:pos="1735"/>
                <w:tab w:val="left" w:pos="3010"/>
                <w:tab w:val="left" w:pos="4144"/>
              </w:tabs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  <w:lang w:val="en-GB"/>
              </w:rPr>
              <w:t>Doctor</w:t>
            </w:r>
            <w:r w:rsidR="001E2796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  <w:lang w:val="en-GB"/>
              </w:rPr>
              <w:t>Nurse</w:t>
            </w:r>
            <w:r w:rsidR="001E2796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  <w:lang w:val="en-GB"/>
              </w:rPr>
              <w:t>Pharmacist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  <w:lang w:val="en-GB"/>
              </w:rPr>
              <w:t>Dentist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  <w:lang w:val="en-GB"/>
              </w:rPr>
              <w:t>Patient</w:t>
            </w:r>
          </w:p>
          <w:p w14:paraId="784CF2DB" w14:textId="2ED42FB7" w:rsidR="007C00B7" w:rsidRPr="00546B29" w:rsidRDefault="007C00B7" w:rsidP="009E5A19">
            <w:pPr>
              <w:tabs>
                <w:tab w:val="left" w:pos="1735"/>
              </w:tabs>
              <w:spacing w:before="20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sz w:val="16"/>
                <w:szCs w:val="16"/>
                <w:lang w:val="en-GB"/>
              </w:rPr>
              <w:t>Health Authority</w:t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="001E2796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sz w:val="16"/>
                <w:szCs w:val="16"/>
                <w:lang w:val="en-GB"/>
              </w:rPr>
              <w:instrText xml:space="preserve"> FORMCHECKBOX </w:instrText>
            </w:r>
            <w:r w:rsidR="00000000">
              <w:rPr>
                <w:sz w:val="16"/>
                <w:szCs w:val="16"/>
                <w:lang w:val="en-GB"/>
              </w:rPr>
            </w:r>
            <w:r w:rsidR="00000000">
              <w:rPr>
                <w:sz w:val="16"/>
                <w:szCs w:val="16"/>
                <w:lang w:val="en-GB"/>
              </w:rPr>
              <w:fldChar w:fldCharType="separate"/>
            </w:r>
            <w:r w:rsidRPr="00546B29">
              <w:rPr>
                <w:sz w:val="16"/>
                <w:szCs w:val="16"/>
                <w:lang w:val="en-GB"/>
              </w:rPr>
              <w:fldChar w:fldCharType="end"/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1E2796">
              <w:rPr>
                <w:sz w:val="16"/>
                <w:szCs w:val="16"/>
                <w:lang w:val="en-GB"/>
              </w:rPr>
              <w:t xml:space="preserve">Other </w:t>
            </w:r>
            <w:r w:rsidRPr="00546B29">
              <w:rPr>
                <w:sz w:val="16"/>
                <w:szCs w:val="16"/>
                <w:lang w:val="en-GB"/>
              </w:rPr>
              <w:t>(Specify): __________________</w:t>
            </w:r>
          </w:p>
        </w:tc>
      </w:tr>
      <w:tr w:rsidR="007C00B7" w:rsidRPr="00546B29" w14:paraId="2E8872CF" w14:textId="77777777" w:rsidTr="009E5A19">
        <w:trPr>
          <w:gridAfter w:val="3"/>
          <w:wAfter w:w="11921" w:type="dxa"/>
          <w:cantSplit/>
          <w:trHeight w:val="842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B8474C" w14:textId="7777777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Country of Reporting event:</w:t>
            </w:r>
          </w:p>
        </w:tc>
        <w:tc>
          <w:tcPr>
            <w:tcW w:w="5246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93F771" w14:textId="581EB0D9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C00B7" w:rsidRPr="00546B29" w14:paraId="67E61861" w14:textId="77777777" w:rsidTr="009E5A19">
        <w:trPr>
          <w:gridAfter w:val="3"/>
          <w:wAfter w:w="11921" w:type="dxa"/>
          <w:cantSplit/>
          <w:trHeight w:val="113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C91FD1" w14:textId="584BF0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5. As 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MAH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we have an obligation to collect and report adverse events/safety information with our products to Health Authority to improve patient safety.</w:t>
            </w:r>
          </w:p>
          <w:p w14:paraId="5AD680D2" w14:textId="7777777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Are you willing for Ipsen safety team to contact you/your doctor for further details if required? </w:t>
            </w:r>
          </w:p>
          <w:p w14:paraId="7218E7B4" w14:textId="74464771" w:rsidR="007C00B7" w:rsidRPr="00546B29" w:rsidRDefault="007C00B7" w:rsidP="009E5A19">
            <w:pPr>
              <w:pStyle w:val="Textocomentario"/>
              <w:tabs>
                <w:tab w:val="left" w:pos="91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YES</w:t>
            </w:r>
            <w:r w:rsidR="00C3201C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DE86A" w14:textId="230B3BAC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6. If the reporter is a patient, what is their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doctor's name and address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? (complete only if section 5. is ticked Yes)</w:t>
            </w:r>
          </w:p>
          <w:p w14:paraId="394A0672" w14:textId="77777777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C00B7" w:rsidRPr="00546B29" w14:paraId="3AC0B43F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3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14240B2" w14:textId="4D88686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5B89F04" w14:textId="427F34D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RESEARCHER’S DETAILS</w:t>
            </w:r>
          </w:p>
          <w:p w14:paraId="76B938B0" w14:textId="77777777" w:rsidR="007C00B7" w:rsidRPr="00546B29" w:rsidRDefault="007C00B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235042CE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1777"/>
        </w:trPr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F958E" w14:textId="472FB6E2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lastRenderedPageBreak/>
              <w:t>Completed By:</w:t>
            </w:r>
          </w:p>
          <w:p w14:paraId="6FA912B1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443F13A6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Company Name and Address:</w:t>
            </w:r>
          </w:p>
          <w:p w14:paraId="42E1B12E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756FE6F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0F6BE888" w14:textId="4FF3E992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Email address:</w:t>
            </w:r>
          </w:p>
          <w:p w14:paraId="39C454B7" w14:textId="5B546186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Telephone No:</w:t>
            </w:r>
          </w:p>
          <w:p w14:paraId="3BF2C9DF" w14:textId="4F2E4990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Fax No:</w:t>
            </w:r>
          </w:p>
          <w:p w14:paraId="6C373E3C" w14:textId="77777777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</w:p>
          <w:p w14:paraId="1E5B75EA" w14:textId="77777777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form Completed:</w:t>
            </w:r>
          </w:p>
        </w:tc>
        <w:tc>
          <w:tcPr>
            <w:tcW w:w="766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E827EB" w14:textId="77777777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</w:p>
        </w:tc>
      </w:tr>
      <w:tr w:rsidR="007C00B7" w:rsidRPr="00546B29" w14:paraId="36193942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5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65C9F" w14:textId="77777777" w:rsidR="005932F2" w:rsidRPr="00546B29" w:rsidRDefault="005932F2" w:rsidP="009E5A19">
            <w:pPr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 xml:space="preserve">Complete form in black ink and in English when reporting dates, spell out the first three letters of the month; Indicate </w:t>
            </w:r>
            <w:r w:rsidRPr="00546B29">
              <w:rPr>
                <w:i/>
                <w:iCs/>
                <w:sz w:val="15"/>
                <w:szCs w:val="15"/>
                <w:lang w:val="en-GB"/>
              </w:rPr>
              <w:t>estimated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dates with an asterisk (*).</w:t>
            </w:r>
          </w:p>
          <w:p w14:paraId="6F6C15DA" w14:textId="19670B93" w:rsidR="005932F2" w:rsidRPr="00546B29" w:rsidRDefault="005932F2" w:rsidP="009E5A19">
            <w:pPr>
              <w:jc w:val="center"/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If dates are not available</w:t>
            </w:r>
            <w:r w:rsidR="0000188D">
              <w:rPr>
                <w:i/>
                <w:sz w:val="15"/>
                <w:szCs w:val="15"/>
                <w:lang w:val="en-GB"/>
              </w:rPr>
              <w:t>,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please give estimates of exposure/lag time in the description of the event.</w:t>
            </w:r>
          </w:p>
          <w:p w14:paraId="00862A81" w14:textId="3D008A63" w:rsidR="007C00B7" w:rsidRPr="00546B29" w:rsidRDefault="005932F2" w:rsidP="009E5A19">
            <w:pPr>
              <w:jc w:val="center"/>
              <w:rPr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This form must be completed for each individual patient.</w:t>
            </w:r>
          </w:p>
        </w:tc>
      </w:tr>
      <w:bookmarkEnd w:id="0"/>
      <w:bookmarkEnd w:id="1"/>
    </w:tbl>
    <w:p w14:paraId="12350549" w14:textId="77777777" w:rsidR="3D599919" w:rsidRPr="00546B29" w:rsidRDefault="3D599919"/>
    <w:sectPr w:rsidR="3D599919" w:rsidRPr="00546B29" w:rsidSect="006A5726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077" w:right="794" w:bottom="624" w:left="119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2964E" w14:textId="77777777" w:rsidR="004224D0" w:rsidRDefault="004224D0" w:rsidP="00CD56EF">
      <w:r>
        <w:separator/>
      </w:r>
    </w:p>
  </w:endnote>
  <w:endnote w:type="continuationSeparator" w:id="0">
    <w:p w14:paraId="17876FBF" w14:textId="77777777" w:rsidR="004224D0" w:rsidRDefault="004224D0" w:rsidP="00CD5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17755" w14:textId="77777777" w:rsidR="00E22C5F" w:rsidRPr="0035373C" w:rsidRDefault="00E22C5F" w:rsidP="00E22C5F">
    <w:pPr>
      <w:pStyle w:val="Piedepgina"/>
      <w:pBdr>
        <w:top w:val="single" w:sz="12" w:space="1" w:color="004D8D" w:themeColor="text2" w:themeTint="E6"/>
      </w:pBdr>
      <w:jc w:val="center"/>
      <w:rPr>
        <w:rFonts w:ascii="Times New Roman" w:hAnsi="Times New Roman" w:cs="Times New Roman"/>
        <w:color w:val="0B4055"/>
        <w:sz w:val="20"/>
      </w:rPr>
    </w:pPr>
  </w:p>
  <w:p w14:paraId="16D52D66" w14:textId="5E9B82D7" w:rsidR="00A73E9C" w:rsidRDefault="00D575E3">
    <w:r>
      <w:rPr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C09AE" w14:textId="77777777" w:rsidR="005C4AC6" w:rsidRDefault="005C4AC6">
    <w:pPr>
      <w:pStyle w:val="Piedepgina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C981158" wp14:editId="7B9ED32C">
              <wp:simplePos x="0" y="0"/>
              <wp:positionH relativeFrom="column">
                <wp:posOffset>0</wp:posOffset>
              </wp:positionH>
              <wp:positionV relativeFrom="paragraph">
                <wp:posOffset>2392680</wp:posOffset>
              </wp:positionV>
              <wp:extent cx="6238875" cy="635"/>
              <wp:effectExtent l="0" t="0" r="9525" b="37465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2388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1485C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0;margin-top:188.4pt;width:491.25pt;height:.0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" strokecolor="#404040 [2429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86A0F" w14:textId="77777777" w:rsidR="004224D0" w:rsidRDefault="004224D0" w:rsidP="00CD56EF">
      <w:r>
        <w:separator/>
      </w:r>
    </w:p>
  </w:footnote>
  <w:footnote w:type="continuationSeparator" w:id="0">
    <w:p w14:paraId="51F653AD" w14:textId="77777777" w:rsidR="004224D0" w:rsidRDefault="004224D0" w:rsidP="00CD5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B12ED1" w:rsidRPr="00464FE6" w14:paraId="102CAC0A" w14:textId="77777777" w:rsidTr="00D308E9">
      <w:trPr>
        <w:trHeight w:val="163"/>
      </w:trPr>
      <w:tc>
        <w:tcPr>
          <w:tcW w:w="9923" w:type="dxa"/>
        </w:tcPr>
        <w:p w14:paraId="22C58FDC" w14:textId="77777777" w:rsidR="00B12ED1" w:rsidRPr="00B12ED1" w:rsidRDefault="00B12ED1" w:rsidP="00D36C24">
          <w:pPr>
            <w:spacing w:after="120" w:line="276" w:lineRule="auto"/>
            <w:jc w:val="left"/>
            <w:rPr>
              <w:sz w:val="24"/>
            </w:rPr>
          </w:pPr>
        </w:p>
      </w:tc>
    </w:tr>
  </w:tbl>
  <w:p w14:paraId="1CD0A931" w14:textId="77777777" w:rsidR="005C4AC6" w:rsidRPr="00381003" w:rsidRDefault="005C4AC6" w:rsidP="00381003">
    <w:pPr>
      <w:pBdr>
        <w:top w:val="single" w:sz="12" w:space="1" w:color="004D8D" w:themeColor="text2" w:themeTint="E6"/>
      </w:pBdr>
      <w:rPr>
        <w:rFonts w:cs="Arial"/>
        <w:color w:val="404040" w:themeColor="text1" w:themeTint="BF"/>
        <w:sz w:val="2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F95C7" w14:textId="77777777" w:rsidR="005C4AC6" w:rsidRPr="006E62FA" w:rsidRDefault="005C4AC6" w:rsidP="006E62FA">
    <w:pPr>
      <w:pStyle w:val="Encabezado"/>
      <w:ind w:left="360"/>
      <w:rPr>
        <w:rFonts w:ascii="Arial" w:hAnsi="Arial" w:cs="Arial"/>
        <w:b/>
        <w:sz w:val="48"/>
        <w:szCs w:val="48"/>
      </w:rPr>
    </w:pPr>
    <w:r w:rsidRPr="006E62FA">
      <w:rPr>
        <w:rFonts w:ascii="Arial" w:hAnsi="Arial" w:cs="Arial"/>
        <w:b/>
        <w:noProof/>
        <w:sz w:val="48"/>
        <w:szCs w:val="48"/>
        <w:lang w:val="en-GB" w:eastAsia="en-GB"/>
      </w:rPr>
      <w:drawing>
        <wp:anchor distT="0" distB="0" distL="114300" distR="114300" simplePos="0" relativeHeight="251686912" behindDoc="0" locked="0" layoutInCell="1" allowOverlap="1" wp14:anchorId="6C981154" wp14:editId="6C981155">
          <wp:simplePos x="0" y="0"/>
          <wp:positionH relativeFrom="column">
            <wp:posOffset>6038850</wp:posOffset>
          </wp:positionH>
          <wp:positionV relativeFrom="paragraph">
            <wp:posOffset>-66675</wp:posOffset>
          </wp:positionV>
          <wp:extent cx="457200" cy="714375"/>
          <wp:effectExtent l="19050" t="0" r="0" b="9525"/>
          <wp:wrapNone/>
          <wp:docPr id="7" name="Picture 3" descr="BTG logo 300 dpi.CMYK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TG logo 300 dpi.CMY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48"/>
        <w:szCs w:val="48"/>
        <w:lang w:val="en-GB" w:eastAsia="en-GB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981156" wp14:editId="6B902F98">
              <wp:simplePos x="0" y="0"/>
              <wp:positionH relativeFrom="column">
                <wp:posOffset>0</wp:posOffset>
              </wp:positionH>
              <wp:positionV relativeFrom="paragraph">
                <wp:posOffset>28575</wp:posOffset>
              </wp:positionV>
              <wp:extent cx="142875" cy="419100"/>
              <wp:effectExtent l="0" t="0" r="9525" b="0"/>
              <wp:wrapNone/>
              <wp:docPr id="6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875" cy="419100"/>
                      </a:xfrm>
                      <a:prstGeom prst="rect">
                        <a:avLst/>
                      </a:prstGeom>
                      <a:solidFill>
                        <a:srgbClr val="00A9E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01AE5" id="Rectangle 13" o:spid="_x0000_s1026" style="position:absolute;margin-left:0;margin-top:2.25pt;width:11.25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" fillcolor="#00a9e0" stroked="f"/>
          </w:pict>
        </mc:Fallback>
      </mc:AlternateContent>
    </w:r>
    <w:r w:rsidRPr="006E62FA">
      <w:rPr>
        <w:rFonts w:ascii="Arial" w:hAnsi="Arial" w:cs="Arial"/>
        <w:b/>
        <w:sz w:val="48"/>
        <w:szCs w:val="48"/>
      </w:rPr>
      <w:t>[Document Masthead Heading]</w:t>
    </w:r>
  </w:p>
  <w:p w14:paraId="7D41D1C6" w14:textId="77777777" w:rsidR="005C4AC6" w:rsidRDefault="005C4AC6" w:rsidP="006E62FA"/>
  <w:p w14:paraId="61199B01" w14:textId="77777777" w:rsidR="005C4AC6" w:rsidRDefault="005C4AC6" w:rsidP="006E62FA"/>
  <w:p w14:paraId="2E5C5BCB" w14:textId="77777777" w:rsidR="005C4AC6" w:rsidRDefault="005C4AC6" w:rsidP="006E62FA"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C981157" wp14:editId="7633C734">
              <wp:simplePos x="0" y="0"/>
              <wp:positionH relativeFrom="column">
                <wp:posOffset>0</wp:posOffset>
              </wp:positionH>
              <wp:positionV relativeFrom="paragraph">
                <wp:posOffset>78105</wp:posOffset>
              </wp:positionV>
              <wp:extent cx="6515100" cy="635"/>
              <wp:effectExtent l="0" t="0" r="19050" b="37465"/>
              <wp:wrapNone/>
              <wp:docPr id="5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151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4F1BB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0;margin-top:6.15pt;width:513pt;height: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" strokecolor="#404040 [2429]"/>
          </w:pict>
        </mc:Fallback>
      </mc:AlternateContent>
    </w:r>
  </w:p>
  <w:p w14:paraId="283A39D6" w14:textId="77777777" w:rsidR="005C4AC6" w:rsidRDefault="005C4A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D65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7144E7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8D21D5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40D91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78FA7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323CB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26916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1E474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22CA3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BAE22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F5140C"/>
    <w:multiLevelType w:val="multilevel"/>
    <w:tmpl w:val="3A9AA5DE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2D68CE"/>
    <w:multiLevelType w:val="singleLevel"/>
    <w:tmpl w:val="BCC8F848"/>
    <w:lvl w:ilvl="0">
      <w:start w:val="1"/>
      <w:numFmt w:val="bullet"/>
      <w:pStyle w:val="bu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72452D"/>
    <w:multiLevelType w:val="hybridMultilevel"/>
    <w:tmpl w:val="2026ACBA"/>
    <w:lvl w:ilvl="0" w:tplc="0D7A6E0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C1569"/>
    <w:multiLevelType w:val="hybridMultilevel"/>
    <w:tmpl w:val="B8F8A2A4"/>
    <w:lvl w:ilvl="0" w:tplc="17544A24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4813D8"/>
    <w:multiLevelType w:val="hybridMultilevel"/>
    <w:tmpl w:val="F95E1DAE"/>
    <w:lvl w:ilvl="0" w:tplc="BA062B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color w:val="auto"/>
        <w:sz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37BD9"/>
    <w:multiLevelType w:val="multilevel"/>
    <w:tmpl w:val="1D048B98"/>
    <w:lvl w:ilvl="0">
      <w:start w:val="1"/>
      <w:numFmt w:val="decimal"/>
      <w:pStyle w:val="Ttulo1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701"/>
        </w:tabs>
        <w:ind w:left="1701" w:hanging="1701"/>
      </w:pPr>
      <w:rPr>
        <w:rFonts w:hint="default"/>
      </w:rPr>
    </w:lvl>
  </w:abstractNum>
  <w:abstractNum w:abstractNumId="16" w15:restartNumberingAfterBreak="0">
    <w:nsid w:val="6EBC6899"/>
    <w:multiLevelType w:val="hybridMultilevel"/>
    <w:tmpl w:val="E0DE41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6154F9"/>
    <w:multiLevelType w:val="hybridMultilevel"/>
    <w:tmpl w:val="3A30C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70AF4"/>
    <w:multiLevelType w:val="multilevel"/>
    <w:tmpl w:val="2148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B2F19C3"/>
    <w:multiLevelType w:val="hybridMultilevel"/>
    <w:tmpl w:val="6FCC5B4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335302052">
    <w:abstractNumId w:val="18"/>
  </w:num>
  <w:num w:numId="2" w16cid:durableId="2131825930">
    <w:abstractNumId w:val="11"/>
  </w:num>
  <w:num w:numId="3" w16cid:durableId="1177965633">
    <w:abstractNumId w:val="10"/>
  </w:num>
  <w:num w:numId="4" w16cid:durableId="607586170">
    <w:abstractNumId w:val="13"/>
  </w:num>
  <w:num w:numId="5" w16cid:durableId="1548180863">
    <w:abstractNumId w:val="9"/>
  </w:num>
  <w:num w:numId="6" w16cid:durableId="1795560046">
    <w:abstractNumId w:val="7"/>
  </w:num>
  <w:num w:numId="7" w16cid:durableId="2021467478">
    <w:abstractNumId w:val="6"/>
  </w:num>
  <w:num w:numId="8" w16cid:durableId="1649901290">
    <w:abstractNumId w:val="5"/>
  </w:num>
  <w:num w:numId="9" w16cid:durableId="1057627611">
    <w:abstractNumId w:val="4"/>
  </w:num>
  <w:num w:numId="10" w16cid:durableId="921720902">
    <w:abstractNumId w:val="8"/>
  </w:num>
  <w:num w:numId="11" w16cid:durableId="1471046749">
    <w:abstractNumId w:val="3"/>
  </w:num>
  <w:num w:numId="12" w16cid:durableId="1906254785">
    <w:abstractNumId w:val="2"/>
  </w:num>
  <w:num w:numId="13" w16cid:durableId="295448878">
    <w:abstractNumId w:val="1"/>
  </w:num>
  <w:num w:numId="14" w16cid:durableId="1200122159">
    <w:abstractNumId w:val="0"/>
  </w:num>
  <w:num w:numId="15" w16cid:durableId="1665935145">
    <w:abstractNumId w:val="15"/>
  </w:num>
  <w:num w:numId="16" w16cid:durableId="4512158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1715812">
    <w:abstractNumId w:val="19"/>
  </w:num>
  <w:num w:numId="18" w16cid:durableId="1610432342">
    <w:abstractNumId w:val="16"/>
  </w:num>
  <w:num w:numId="19" w16cid:durableId="119804939">
    <w:abstractNumId w:val="17"/>
  </w:num>
  <w:num w:numId="20" w16cid:durableId="704908520">
    <w:abstractNumId w:val="12"/>
  </w:num>
  <w:num w:numId="21" w16cid:durableId="156310206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1e6f6,#e7d4f0,#d8bbe7,#c9ffdc,#00b140,#00a9e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31"/>
    <w:rsid w:val="0000188D"/>
    <w:rsid w:val="000053F1"/>
    <w:rsid w:val="00006CCE"/>
    <w:rsid w:val="000070FA"/>
    <w:rsid w:val="000137E8"/>
    <w:rsid w:val="000150FA"/>
    <w:rsid w:val="000158C9"/>
    <w:rsid w:val="00015BB2"/>
    <w:rsid w:val="000166D3"/>
    <w:rsid w:val="00016EB0"/>
    <w:rsid w:val="00017E04"/>
    <w:rsid w:val="00023678"/>
    <w:rsid w:val="00027363"/>
    <w:rsid w:val="00033E3F"/>
    <w:rsid w:val="000341FE"/>
    <w:rsid w:val="0003698F"/>
    <w:rsid w:val="00040FCF"/>
    <w:rsid w:val="000427C7"/>
    <w:rsid w:val="000433AD"/>
    <w:rsid w:val="00043F76"/>
    <w:rsid w:val="00046C30"/>
    <w:rsid w:val="000519D8"/>
    <w:rsid w:val="00052E88"/>
    <w:rsid w:val="0005556C"/>
    <w:rsid w:val="0005745C"/>
    <w:rsid w:val="000645AC"/>
    <w:rsid w:val="000653BC"/>
    <w:rsid w:val="00071159"/>
    <w:rsid w:val="0007297B"/>
    <w:rsid w:val="00073EC7"/>
    <w:rsid w:val="00074B46"/>
    <w:rsid w:val="00080254"/>
    <w:rsid w:val="000809E8"/>
    <w:rsid w:val="00080C43"/>
    <w:rsid w:val="00081036"/>
    <w:rsid w:val="0008503D"/>
    <w:rsid w:val="000852BA"/>
    <w:rsid w:val="000854CD"/>
    <w:rsid w:val="00085917"/>
    <w:rsid w:val="000862B4"/>
    <w:rsid w:val="00087580"/>
    <w:rsid w:val="00087E9A"/>
    <w:rsid w:val="00090E26"/>
    <w:rsid w:val="00095314"/>
    <w:rsid w:val="000953F8"/>
    <w:rsid w:val="00095BF1"/>
    <w:rsid w:val="00096E0F"/>
    <w:rsid w:val="00097664"/>
    <w:rsid w:val="000A033C"/>
    <w:rsid w:val="000A0979"/>
    <w:rsid w:val="000A09BC"/>
    <w:rsid w:val="000A1E91"/>
    <w:rsid w:val="000A2485"/>
    <w:rsid w:val="000A59D8"/>
    <w:rsid w:val="000A5AB5"/>
    <w:rsid w:val="000A5C49"/>
    <w:rsid w:val="000A721A"/>
    <w:rsid w:val="000A74AD"/>
    <w:rsid w:val="000B1DD2"/>
    <w:rsid w:val="000B26E4"/>
    <w:rsid w:val="000B636A"/>
    <w:rsid w:val="000B6C01"/>
    <w:rsid w:val="000C2DE8"/>
    <w:rsid w:val="000C3ECD"/>
    <w:rsid w:val="000C452B"/>
    <w:rsid w:val="000D01A6"/>
    <w:rsid w:val="000D068D"/>
    <w:rsid w:val="000D2145"/>
    <w:rsid w:val="000D4A56"/>
    <w:rsid w:val="000D7017"/>
    <w:rsid w:val="000E2889"/>
    <w:rsid w:val="000E2DD8"/>
    <w:rsid w:val="000E3531"/>
    <w:rsid w:val="000E3E4B"/>
    <w:rsid w:val="000E618E"/>
    <w:rsid w:val="000E74AF"/>
    <w:rsid w:val="000F1381"/>
    <w:rsid w:val="000F1669"/>
    <w:rsid w:val="00103D0C"/>
    <w:rsid w:val="001055B8"/>
    <w:rsid w:val="00105FFC"/>
    <w:rsid w:val="00112386"/>
    <w:rsid w:val="0012197B"/>
    <w:rsid w:val="00123AFD"/>
    <w:rsid w:val="00124357"/>
    <w:rsid w:val="001250C9"/>
    <w:rsid w:val="00125251"/>
    <w:rsid w:val="00125312"/>
    <w:rsid w:val="001260F6"/>
    <w:rsid w:val="001321C5"/>
    <w:rsid w:val="00133D00"/>
    <w:rsid w:val="00133ED1"/>
    <w:rsid w:val="001373EE"/>
    <w:rsid w:val="00142072"/>
    <w:rsid w:val="001427A2"/>
    <w:rsid w:val="00142E32"/>
    <w:rsid w:val="00144096"/>
    <w:rsid w:val="00145085"/>
    <w:rsid w:val="00145BF8"/>
    <w:rsid w:val="00156884"/>
    <w:rsid w:val="00157AED"/>
    <w:rsid w:val="00160A16"/>
    <w:rsid w:val="00166CD4"/>
    <w:rsid w:val="00166E18"/>
    <w:rsid w:val="00167814"/>
    <w:rsid w:val="00167819"/>
    <w:rsid w:val="00167DD2"/>
    <w:rsid w:val="00173324"/>
    <w:rsid w:val="00176C76"/>
    <w:rsid w:val="00181BAD"/>
    <w:rsid w:val="00181D2A"/>
    <w:rsid w:val="001842D2"/>
    <w:rsid w:val="00190C48"/>
    <w:rsid w:val="001915C4"/>
    <w:rsid w:val="00195839"/>
    <w:rsid w:val="00195885"/>
    <w:rsid w:val="001A1BC5"/>
    <w:rsid w:val="001A59C9"/>
    <w:rsid w:val="001B19E4"/>
    <w:rsid w:val="001B2386"/>
    <w:rsid w:val="001B4363"/>
    <w:rsid w:val="001B677E"/>
    <w:rsid w:val="001B7FEB"/>
    <w:rsid w:val="001C1F0A"/>
    <w:rsid w:val="001C39E9"/>
    <w:rsid w:val="001C6F5B"/>
    <w:rsid w:val="001D1129"/>
    <w:rsid w:val="001D114D"/>
    <w:rsid w:val="001D6CDF"/>
    <w:rsid w:val="001E2796"/>
    <w:rsid w:val="001E30B5"/>
    <w:rsid w:val="001E57C3"/>
    <w:rsid w:val="001E6B0A"/>
    <w:rsid w:val="001E71E3"/>
    <w:rsid w:val="001F2237"/>
    <w:rsid w:val="001F34B4"/>
    <w:rsid w:val="001F4282"/>
    <w:rsid w:val="001F520C"/>
    <w:rsid w:val="001F52DC"/>
    <w:rsid w:val="001F6133"/>
    <w:rsid w:val="001F6C04"/>
    <w:rsid w:val="001F7777"/>
    <w:rsid w:val="001F7E0A"/>
    <w:rsid w:val="00200E21"/>
    <w:rsid w:val="0020115C"/>
    <w:rsid w:val="00201166"/>
    <w:rsid w:val="002075AD"/>
    <w:rsid w:val="00210E92"/>
    <w:rsid w:val="00211FD1"/>
    <w:rsid w:val="0021608F"/>
    <w:rsid w:val="0021758B"/>
    <w:rsid w:val="0021761E"/>
    <w:rsid w:val="00226DFE"/>
    <w:rsid w:val="00231487"/>
    <w:rsid w:val="00231C0E"/>
    <w:rsid w:val="00232EFD"/>
    <w:rsid w:val="00233C07"/>
    <w:rsid w:val="00236EFD"/>
    <w:rsid w:val="00241112"/>
    <w:rsid w:val="00242F11"/>
    <w:rsid w:val="0024450C"/>
    <w:rsid w:val="00245B72"/>
    <w:rsid w:val="00246198"/>
    <w:rsid w:val="0024629F"/>
    <w:rsid w:val="002466C4"/>
    <w:rsid w:val="0024698C"/>
    <w:rsid w:val="002504DC"/>
    <w:rsid w:val="00251518"/>
    <w:rsid w:val="002561BC"/>
    <w:rsid w:val="0026169B"/>
    <w:rsid w:val="00261AF5"/>
    <w:rsid w:val="00262ED0"/>
    <w:rsid w:val="002649DE"/>
    <w:rsid w:val="00265AA0"/>
    <w:rsid w:val="00267B65"/>
    <w:rsid w:val="00272F71"/>
    <w:rsid w:val="00273790"/>
    <w:rsid w:val="00274598"/>
    <w:rsid w:val="00277219"/>
    <w:rsid w:val="00277BD6"/>
    <w:rsid w:val="00280594"/>
    <w:rsid w:val="00282419"/>
    <w:rsid w:val="00282553"/>
    <w:rsid w:val="00284B5C"/>
    <w:rsid w:val="00284FAB"/>
    <w:rsid w:val="00286B5F"/>
    <w:rsid w:val="002870AF"/>
    <w:rsid w:val="00290E13"/>
    <w:rsid w:val="00296164"/>
    <w:rsid w:val="002A0B12"/>
    <w:rsid w:val="002A1521"/>
    <w:rsid w:val="002A4847"/>
    <w:rsid w:val="002B30C7"/>
    <w:rsid w:val="002B57FE"/>
    <w:rsid w:val="002B60CE"/>
    <w:rsid w:val="002B6C24"/>
    <w:rsid w:val="002C34A8"/>
    <w:rsid w:val="002C576E"/>
    <w:rsid w:val="002C5B0F"/>
    <w:rsid w:val="002D167D"/>
    <w:rsid w:val="002D31F6"/>
    <w:rsid w:val="002D617F"/>
    <w:rsid w:val="002D79C4"/>
    <w:rsid w:val="002E0D17"/>
    <w:rsid w:val="002E32FB"/>
    <w:rsid w:val="002E7D0D"/>
    <w:rsid w:val="002F0747"/>
    <w:rsid w:val="002F2695"/>
    <w:rsid w:val="002F4266"/>
    <w:rsid w:val="002F62AF"/>
    <w:rsid w:val="002F6C6D"/>
    <w:rsid w:val="00300A6B"/>
    <w:rsid w:val="00304673"/>
    <w:rsid w:val="00306C3F"/>
    <w:rsid w:val="00320729"/>
    <w:rsid w:val="0032180D"/>
    <w:rsid w:val="00324FC0"/>
    <w:rsid w:val="003265C0"/>
    <w:rsid w:val="003301AC"/>
    <w:rsid w:val="00331614"/>
    <w:rsid w:val="00340F12"/>
    <w:rsid w:val="00343F2A"/>
    <w:rsid w:val="00350349"/>
    <w:rsid w:val="00351B06"/>
    <w:rsid w:val="003533B1"/>
    <w:rsid w:val="0035373C"/>
    <w:rsid w:val="00357F7C"/>
    <w:rsid w:val="00361FCE"/>
    <w:rsid w:val="00364B7B"/>
    <w:rsid w:val="00367C40"/>
    <w:rsid w:val="00370C1A"/>
    <w:rsid w:val="00371E04"/>
    <w:rsid w:val="00371E7F"/>
    <w:rsid w:val="0037299A"/>
    <w:rsid w:val="00380646"/>
    <w:rsid w:val="00381003"/>
    <w:rsid w:val="00382192"/>
    <w:rsid w:val="003821E5"/>
    <w:rsid w:val="00384402"/>
    <w:rsid w:val="00384F66"/>
    <w:rsid w:val="00390226"/>
    <w:rsid w:val="00392A1D"/>
    <w:rsid w:val="003956DC"/>
    <w:rsid w:val="00395733"/>
    <w:rsid w:val="003966B1"/>
    <w:rsid w:val="003A66F9"/>
    <w:rsid w:val="003A727B"/>
    <w:rsid w:val="003B0AFE"/>
    <w:rsid w:val="003B1115"/>
    <w:rsid w:val="003B2549"/>
    <w:rsid w:val="003B31B3"/>
    <w:rsid w:val="003B71F5"/>
    <w:rsid w:val="003B7711"/>
    <w:rsid w:val="003C042F"/>
    <w:rsid w:val="003C73E6"/>
    <w:rsid w:val="003D0039"/>
    <w:rsid w:val="003D1E98"/>
    <w:rsid w:val="003D2AF2"/>
    <w:rsid w:val="003D3699"/>
    <w:rsid w:val="003D5452"/>
    <w:rsid w:val="003D5BEA"/>
    <w:rsid w:val="003D66F3"/>
    <w:rsid w:val="003D695D"/>
    <w:rsid w:val="003D7004"/>
    <w:rsid w:val="003E01E4"/>
    <w:rsid w:val="003E0216"/>
    <w:rsid w:val="003E0DB9"/>
    <w:rsid w:val="003E320A"/>
    <w:rsid w:val="003E344C"/>
    <w:rsid w:val="003F1BA4"/>
    <w:rsid w:val="003F29CC"/>
    <w:rsid w:val="00407137"/>
    <w:rsid w:val="004117B4"/>
    <w:rsid w:val="00411A15"/>
    <w:rsid w:val="004121B2"/>
    <w:rsid w:val="00412DCA"/>
    <w:rsid w:val="00415BA6"/>
    <w:rsid w:val="00416C46"/>
    <w:rsid w:val="004177C5"/>
    <w:rsid w:val="00420DB5"/>
    <w:rsid w:val="00421B91"/>
    <w:rsid w:val="004224D0"/>
    <w:rsid w:val="00423DAD"/>
    <w:rsid w:val="00423E47"/>
    <w:rsid w:val="00423EAB"/>
    <w:rsid w:val="00424835"/>
    <w:rsid w:val="00425BAC"/>
    <w:rsid w:val="004301D0"/>
    <w:rsid w:val="00431D28"/>
    <w:rsid w:val="0043266D"/>
    <w:rsid w:val="00434C4A"/>
    <w:rsid w:val="004352C6"/>
    <w:rsid w:val="004410C8"/>
    <w:rsid w:val="00447A45"/>
    <w:rsid w:val="0045375D"/>
    <w:rsid w:val="00453ADC"/>
    <w:rsid w:val="00453C55"/>
    <w:rsid w:val="00456D51"/>
    <w:rsid w:val="00460CC1"/>
    <w:rsid w:val="00462053"/>
    <w:rsid w:val="00462450"/>
    <w:rsid w:val="004626C5"/>
    <w:rsid w:val="00463937"/>
    <w:rsid w:val="00463E90"/>
    <w:rsid w:val="004652E4"/>
    <w:rsid w:val="00467B48"/>
    <w:rsid w:val="0047052C"/>
    <w:rsid w:val="00471315"/>
    <w:rsid w:val="00473663"/>
    <w:rsid w:val="00477011"/>
    <w:rsid w:val="00480FFE"/>
    <w:rsid w:val="004829D0"/>
    <w:rsid w:val="00482BD7"/>
    <w:rsid w:val="004855A6"/>
    <w:rsid w:val="00486987"/>
    <w:rsid w:val="00486CD9"/>
    <w:rsid w:val="004A291F"/>
    <w:rsid w:val="004A30C2"/>
    <w:rsid w:val="004A7222"/>
    <w:rsid w:val="004B463B"/>
    <w:rsid w:val="004B613D"/>
    <w:rsid w:val="004B6CF6"/>
    <w:rsid w:val="004C100C"/>
    <w:rsid w:val="004C2DA7"/>
    <w:rsid w:val="004C3216"/>
    <w:rsid w:val="004C3854"/>
    <w:rsid w:val="004C73DD"/>
    <w:rsid w:val="004D4156"/>
    <w:rsid w:val="004D418A"/>
    <w:rsid w:val="004D51AE"/>
    <w:rsid w:val="004D6B53"/>
    <w:rsid w:val="004E4CED"/>
    <w:rsid w:val="004F1256"/>
    <w:rsid w:val="004F1D94"/>
    <w:rsid w:val="004F3980"/>
    <w:rsid w:val="004F3C6B"/>
    <w:rsid w:val="00502507"/>
    <w:rsid w:val="00507616"/>
    <w:rsid w:val="00517560"/>
    <w:rsid w:val="00517762"/>
    <w:rsid w:val="005177BF"/>
    <w:rsid w:val="00522FF2"/>
    <w:rsid w:val="005278BC"/>
    <w:rsid w:val="005366C2"/>
    <w:rsid w:val="0053721A"/>
    <w:rsid w:val="0053745F"/>
    <w:rsid w:val="005436B1"/>
    <w:rsid w:val="005455B9"/>
    <w:rsid w:val="00546B29"/>
    <w:rsid w:val="0055350C"/>
    <w:rsid w:val="0055766A"/>
    <w:rsid w:val="00560B84"/>
    <w:rsid w:val="00561305"/>
    <w:rsid w:val="005634F6"/>
    <w:rsid w:val="0056400A"/>
    <w:rsid w:val="00571807"/>
    <w:rsid w:val="00573041"/>
    <w:rsid w:val="005737CD"/>
    <w:rsid w:val="00576944"/>
    <w:rsid w:val="00581A99"/>
    <w:rsid w:val="00581B2D"/>
    <w:rsid w:val="00583446"/>
    <w:rsid w:val="00586636"/>
    <w:rsid w:val="0059084B"/>
    <w:rsid w:val="00590A68"/>
    <w:rsid w:val="00590E29"/>
    <w:rsid w:val="00592940"/>
    <w:rsid w:val="005932F2"/>
    <w:rsid w:val="0059462F"/>
    <w:rsid w:val="00596FFE"/>
    <w:rsid w:val="005A07CE"/>
    <w:rsid w:val="005A0974"/>
    <w:rsid w:val="005A1C53"/>
    <w:rsid w:val="005A6CD9"/>
    <w:rsid w:val="005B051F"/>
    <w:rsid w:val="005B131C"/>
    <w:rsid w:val="005B1754"/>
    <w:rsid w:val="005B1B78"/>
    <w:rsid w:val="005B4DDF"/>
    <w:rsid w:val="005B5D8E"/>
    <w:rsid w:val="005C48CD"/>
    <w:rsid w:val="005C4AC6"/>
    <w:rsid w:val="005D3D0B"/>
    <w:rsid w:val="005E06EA"/>
    <w:rsid w:val="005E0DA6"/>
    <w:rsid w:val="005E161B"/>
    <w:rsid w:val="005E268E"/>
    <w:rsid w:val="005E295E"/>
    <w:rsid w:val="005E2B14"/>
    <w:rsid w:val="005E3F3C"/>
    <w:rsid w:val="005E429A"/>
    <w:rsid w:val="005E5418"/>
    <w:rsid w:val="005F470B"/>
    <w:rsid w:val="005F4D42"/>
    <w:rsid w:val="00601330"/>
    <w:rsid w:val="00602832"/>
    <w:rsid w:val="00612670"/>
    <w:rsid w:val="006148B5"/>
    <w:rsid w:val="006170B3"/>
    <w:rsid w:val="0062132A"/>
    <w:rsid w:val="00621D12"/>
    <w:rsid w:val="006221A9"/>
    <w:rsid w:val="00623E1D"/>
    <w:rsid w:val="00623E25"/>
    <w:rsid w:val="00624410"/>
    <w:rsid w:val="00633538"/>
    <w:rsid w:val="00640106"/>
    <w:rsid w:val="00642102"/>
    <w:rsid w:val="00642F4A"/>
    <w:rsid w:val="00644568"/>
    <w:rsid w:val="00644C43"/>
    <w:rsid w:val="0064612F"/>
    <w:rsid w:val="00646952"/>
    <w:rsid w:val="00651695"/>
    <w:rsid w:val="00653939"/>
    <w:rsid w:val="006550AB"/>
    <w:rsid w:val="00655AA5"/>
    <w:rsid w:val="00656701"/>
    <w:rsid w:val="006575C9"/>
    <w:rsid w:val="00660148"/>
    <w:rsid w:val="00660878"/>
    <w:rsid w:val="00663D20"/>
    <w:rsid w:val="006679BD"/>
    <w:rsid w:val="0067418C"/>
    <w:rsid w:val="0067591C"/>
    <w:rsid w:val="006764BD"/>
    <w:rsid w:val="00677366"/>
    <w:rsid w:val="00681F65"/>
    <w:rsid w:val="00685AEF"/>
    <w:rsid w:val="0069232A"/>
    <w:rsid w:val="006978C4"/>
    <w:rsid w:val="006A0BE4"/>
    <w:rsid w:val="006A28BC"/>
    <w:rsid w:val="006A3C6E"/>
    <w:rsid w:val="006A5726"/>
    <w:rsid w:val="006A5EDD"/>
    <w:rsid w:val="006A781F"/>
    <w:rsid w:val="006A7BBB"/>
    <w:rsid w:val="006B0F54"/>
    <w:rsid w:val="006B4195"/>
    <w:rsid w:val="006B56A3"/>
    <w:rsid w:val="006C087A"/>
    <w:rsid w:val="006C6357"/>
    <w:rsid w:val="006C662F"/>
    <w:rsid w:val="006C6E35"/>
    <w:rsid w:val="006C7C5A"/>
    <w:rsid w:val="006D147A"/>
    <w:rsid w:val="006D1F1D"/>
    <w:rsid w:val="006E02A9"/>
    <w:rsid w:val="006E1192"/>
    <w:rsid w:val="006E1B38"/>
    <w:rsid w:val="006E4826"/>
    <w:rsid w:val="006E5AA6"/>
    <w:rsid w:val="006E5BCD"/>
    <w:rsid w:val="006E62FA"/>
    <w:rsid w:val="006E7481"/>
    <w:rsid w:val="006E7A37"/>
    <w:rsid w:val="006F1AF8"/>
    <w:rsid w:val="006F1D56"/>
    <w:rsid w:val="006F25C6"/>
    <w:rsid w:val="006F34A1"/>
    <w:rsid w:val="006F3EE2"/>
    <w:rsid w:val="00700AFE"/>
    <w:rsid w:val="007015DB"/>
    <w:rsid w:val="0070381A"/>
    <w:rsid w:val="007069A2"/>
    <w:rsid w:val="007112E6"/>
    <w:rsid w:val="00716FC5"/>
    <w:rsid w:val="00717396"/>
    <w:rsid w:val="0072126A"/>
    <w:rsid w:val="0072224B"/>
    <w:rsid w:val="00724357"/>
    <w:rsid w:val="00730FBD"/>
    <w:rsid w:val="00733783"/>
    <w:rsid w:val="00733D45"/>
    <w:rsid w:val="00735ED8"/>
    <w:rsid w:val="00742A6B"/>
    <w:rsid w:val="007454E0"/>
    <w:rsid w:val="0074769E"/>
    <w:rsid w:val="00751010"/>
    <w:rsid w:val="00751B6D"/>
    <w:rsid w:val="00751ED6"/>
    <w:rsid w:val="00755597"/>
    <w:rsid w:val="007558A8"/>
    <w:rsid w:val="00756ABC"/>
    <w:rsid w:val="007644DB"/>
    <w:rsid w:val="007672DB"/>
    <w:rsid w:val="00773B91"/>
    <w:rsid w:val="00775BFD"/>
    <w:rsid w:val="00776C0B"/>
    <w:rsid w:val="007817F2"/>
    <w:rsid w:val="00781B01"/>
    <w:rsid w:val="00783FC7"/>
    <w:rsid w:val="00784B67"/>
    <w:rsid w:val="00786F36"/>
    <w:rsid w:val="007904F2"/>
    <w:rsid w:val="00793799"/>
    <w:rsid w:val="00795F91"/>
    <w:rsid w:val="007A2BC5"/>
    <w:rsid w:val="007A488C"/>
    <w:rsid w:val="007A7AE5"/>
    <w:rsid w:val="007B31AA"/>
    <w:rsid w:val="007B4E77"/>
    <w:rsid w:val="007B7F29"/>
    <w:rsid w:val="007C00B7"/>
    <w:rsid w:val="007C37B3"/>
    <w:rsid w:val="007C3D73"/>
    <w:rsid w:val="007C4034"/>
    <w:rsid w:val="007C6855"/>
    <w:rsid w:val="007C6F3B"/>
    <w:rsid w:val="007C70C8"/>
    <w:rsid w:val="007D3D3D"/>
    <w:rsid w:val="007D42E7"/>
    <w:rsid w:val="007E0857"/>
    <w:rsid w:val="007E16EC"/>
    <w:rsid w:val="007E289E"/>
    <w:rsid w:val="007E5376"/>
    <w:rsid w:val="007E539E"/>
    <w:rsid w:val="007E58FF"/>
    <w:rsid w:val="007E79D3"/>
    <w:rsid w:val="007F1AD8"/>
    <w:rsid w:val="007F1FD9"/>
    <w:rsid w:val="007F35FD"/>
    <w:rsid w:val="007F3F8E"/>
    <w:rsid w:val="007F61E3"/>
    <w:rsid w:val="007F7CFD"/>
    <w:rsid w:val="00803281"/>
    <w:rsid w:val="008049BF"/>
    <w:rsid w:val="00805517"/>
    <w:rsid w:val="00805EEF"/>
    <w:rsid w:val="00810D2D"/>
    <w:rsid w:val="008124D1"/>
    <w:rsid w:val="0081531F"/>
    <w:rsid w:val="00816F9A"/>
    <w:rsid w:val="00822AF4"/>
    <w:rsid w:val="008247F3"/>
    <w:rsid w:val="00827A5D"/>
    <w:rsid w:val="0083778C"/>
    <w:rsid w:val="008379B9"/>
    <w:rsid w:val="008414D2"/>
    <w:rsid w:val="00842D19"/>
    <w:rsid w:val="00843CB0"/>
    <w:rsid w:val="00847035"/>
    <w:rsid w:val="00852E6C"/>
    <w:rsid w:val="008554FE"/>
    <w:rsid w:val="00856BD2"/>
    <w:rsid w:val="00857801"/>
    <w:rsid w:val="00860072"/>
    <w:rsid w:val="008617C0"/>
    <w:rsid w:val="00861BA4"/>
    <w:rsid w:val="0086500F"/>
    <w:rsid w:val="00865C0C"/>
    <w:rsid w:val="008661D2"/>
    <w:rsid w:val="00872DF1"/>
    <w:rsid w:val="00876450"/>
    <w:rsid w:val="00884081"/>
    <w:rsid w:val="00884ABF"/>
    <w:rsid w:val="00887AAB"/>
    <w:rsid w:val="00890BF0"/>
    <w:rsid w:val="0089636F"/>
    <w:rsid w:val="008979A9"/>
    <w:rsid w:val="00897B88"/>
    <w:rsid w:val="008A320E"/>
    <w:rsid w:val="008A62A3"/>
    <w:rsid w:val="008B051F"/>
    <w:rsid w:val="008B0CA4"/>
    <w:rsid w:val="008B250B"/>
    <w:rsid w:val="008B7188"/>
    <w:rsid w:val="008C1815"/>
    <w:rsid w:val="008C440B"/>
    <w:rsid w:val="008C6EB4"/>
    <w:rsid w:val="008C71F8"/>
    <w:rsid w:val="008C7304"/>
    <w:rsid w:val="008D07D0"/>
    <w:rsid w:val="008D197C"/>
    <w:rsid w:val="008D55B0"/>
    <w:rsid w:val="008E267B"/>
    <w:rsid w:val="008E5B77"/>
    <w:rsid w:val="008F4F21"/>
    <w:rsid w:val="008F6081"/>
    <w:rsid w:val="008F6211"/>
    <w:rsid w:val="008F7518"/>
    <w:rsid w:val="00903DFD"/>
    <w:rsid w:val="009049A9"/>
    <w:rsid w:val="009079AE"/>
    <w:rsid w:val="009101AB"/>
    <w:rsid w:val="00910BC3"/>
    <w:rsid w:val="00910DFD"/>
    <w:rsid w:val="009127C8"/>
    <w:rsid w:val="009152FA"/>
    <w:rsid w:val="009176DF"/>
    <w:rsid w:val="00917BA5"/>
    <w:rsid w:val="009203F3"/>
    <w:rsid w:val="009229D2"/>
    <w:rsid w:val="00925A7F"/>
    <w:rsid w:val="00936B64"/>
    <w:rsid w:val="0093743E"/>
    <w:rsid w:val="009423BF"/>
    <w:rsid w:val="009444A3"/>
    <w:rsid w:val="009449F9"/>
    <w:rsid w:val="00947168"/>
    <w:rsid w:val="009621D9"/>
    <w:rsid w:val="00962B63"/>
    <w:rsid w:val="00967676"/>
    <w:rsid w:val="00970BEC"/>
    <w:rsid w:val="00971EED"/>
    <w:rsid w:val="00972090"/>
    <w:rsid w:val="00977149"/>
    <w:rsid w:val="00980CED"/>
    <w:rsid w:val="00981C8F"/>
    <w:rsid w:val="009930B9"/>
    <w:rsid w:val="0099379B"/>
    <w:rsid w:val="009A01C0"/>
    <w:rsid w:val="009A1D9E"/>
    <w:rsid w:val="009A5AC0"/>
    <w:rsid w:val="009A6424"/>
    <w:rsid w:val="009B25D3"/>
    <w:rsid w:val="009B2997"/>
    <w:rsid w:val="009C22D9"/>
    <w:rsid w:val="009D2980"/>
    <w:rsid w:val="009D3AD6"/>
    <w:rsid w:val="009D4C44"/>
    <w:rsid w:val="009D56CF"/>
    <w:rsid w:val="009D71B0"/>
    <w:rsid w:val="009E000F"/>
    <w:rsid w:val="009E25BD"/>
    <w:rsid w:val="009E4579"/>
    <w:rsid w:val="009E5A19"/>
    <w:rsid w:val="009E633E"/>
    <w:rsid w:val="009E7A7F"/>
    <w:rsid w:val="009F0BEF"/>
    <w:rsid w:val="009F0C91"/>
    <w:rsid w:val="009F1348"/>
    <w:rsid w:val="009F21C8"/>
    <w:rsid w:val="009F5AB2"/>
    <w:rsid w:val="009F7193"/>
    <w:rsid w:val="00A023CC"/>
    <w:rsid w:val="00A05C71"/>
    <w:rsid w:val="00A0758C"/>
    <w:rsid w:val="00A0791C"/>
    <w:rsid w:val="00A10735"/>
    <w:rsid w:val="00A10DDB"/>
    <w:rsid w:val="00A13057"/>
    <w:rsid w:val="00A14123"/>
    <w:rsid w:val="00A21DF0"/>
    <w:rsid w:val="00A25295"/>
    <w:rsid w:val="00A2781F"/>
    <w:rsid w:val="00A32DAA"/>
    <w:rsid w:val="00A3458C"/>
    <w:rsid w:val="00A36C45"/>
    <w:rsid w:val="00A43A6D"/>
    <w:rsid w:val="00A4412C"/>
    <w:rsid w:val="00A47F27"/>
    <w:rsid w:val="00A51D5E"/>
    <w:rsid w:val="00A6136F"/>
    <w:rsid w:val="00A615C8"/>
    <w:rsid w:val="00A61933"/>
    <w:rsid w:val="00A63E28"/>
    <w:rsid w:val="00A642FC"/>
    <w:rsid w:val="00A661E2"/>
    <w:rsid w:val="00A66AFE"/>
    <w:rsid w:val="00A677AC"/>
    <w:rsid w:val="00A73E9C"/>
    <w:rsid w:val="00A75388"/>
    <w:rsid w:val="00A7752F"/>
    <w:rsid w:val="00A83EEE"/>
    <w:rsid w:val="00A87B1B"/>
    <w:rsid w:val="00A9024A"/>
    <w:rsid w:val="00A9554B"/>
    <w:rsid w:val="00A96CAB"/>
    <w:rsid w:val="00AA0628"/>
    <w:rsid w:val="00AA0E00"/>
    <w:rsid w:val="00AA3C72"/>
    <w:rsid w:val="00AA614A"/>
    <w:rsid w:val="00AA6847"/>
    <w:rsid w:val="00AA6901"/>
    <w:rsid w:val="00AB0BC7"/>
    <w:rsid w:val="00AB3E84"/>
    <w:rsid w:val="00AB42C8"/>
    <w:rsid w:val="00AC1569"/>
    <w:rsid w:val="00AC1C16"/>
    <w:rsid w:val="00AC423D"/>
    <w:rsid w:val="00AC4561"/>
    <w:rsid w:val="00AC4C12"/>
    <w:rsid w:val="00AC685B"/>
    <w:rsid w:val="00AC7CEE"/>
    <w:rsid w:val="00AD3161"/>
    <w:rsid w:val="00AD585D"/>
    <w:rsid w:val="00AD7480"/>
    <w:rsid w:val="00AE10DE"/>
    <w:rsid w:val="00AF2796"/>
    <w:rsid w:val="00B01F24"/>
    <w:rsid w:val="00B0230E"/>
    <w:rsid w:val="00B057D9"/>
    <w:rsid w:val="00B06188"/>
    <w:rsid w:val="00B12ED1"/>
    <w:rsid w:val="00B13530"/>
    <w:rsid w:val="00B1563D"/>
    <w:rsid w:val="00B162CF"/>
    <w:rsid w:val="00B1786A"/>
    <w:rsid w:val="00B367EA"/>
    <w:rsid w:val="00B40CF1"/>
    <w:rsid w:val="00B42FB8"/>
    <w:rsid w:val="00B44B6E"/>
    <w:rsid w:val="00B46C51"/>
    <w:rsid w:val="00B47B31"/>
    <w:rsid w:val="00B5324C"/>
    <w:rsid w:val="00B535D5"/>
    <w:rsid w:val="00B54415"/>
    <w:rsid w:val="00B63C1D"/>
    <w:rsid w:val="00B64581"/>
    <w:rsid w:val="00B64EA2"/>
    <w:rsid w:val="00B6676B"/>
    <w:rsid w:val="00B70390"/>
    <w:rsid w:val="00B72794"/>
    <w:rsid w:val="00B73FC6"/>
    <w:rsid w:val="00B76306"/>
    <w:rsid w:val="00B817E6"/>
    <w:rsid w:val="00B82B5C"/>
    <w:rsid w:val="00B86168"/>
    <w:rsid w:val="00B87E76"/>
    <w:rsid w:val="00B91D29"/>
    <w:rsid w:val="00BA3310"/>
    <w:rsid w:val="00BA4E3D"/>
    <w:rsid w:val="00BB0990"/>
    <w:rsid w:val="00BB40A2"/>
    <w:rsid w:val="00BB4333"/>
    <w:rsid w:val="00BB543E"/>
    <w:rsid w:val="00BD3258"/>
    <w:rsid w:val="00BD34BE"/>
    <w:rsid w:val="00BD40EA"/>
    <w:rsid w:val="00BD49C6"/>
    <w:rsid w:val="00BD4C2B"/>
    <w:rsid w:val="00BD6C12"/>
    <w:rsid w:val="00BE08C7"/>
    <w:rsid w:val="00BE20F3"/>
    <w:rsid w:val="00BE496B"/>
    <w:rsid w:val="00BE5582"/>
    <w:rsid w:val="00BE5C16"/>
    <w:rsid w:val="00BE6DA6"/>
    <w:rsid w:val="00BE7DE2"/>
    <w:rsid w:val="00BF1CC5"/>
    <w:rsid w:val="00BF45A9"/>
    <w:rsid w:val="00BF553F"/>
    <w:rsid w:val="00BF7E26"/>
    <w:rsid w:val="00C0231F"/>
    <w:rsid w:val="00C0369D"/>
    <w:rsid w:val="00C1059B"/>
    <w:rsid w:val="00C10C06"/>
    <w:rsid w:val="00C11D29"/>
    <w:rsid w:val="00C14DA7"/>
    <w:rsid w:val="00C17F26"/>
    <w:rsid w:val="00C24455"/>
    <w:rsid w:val="00C253B2"/>
    <w:rsid w:val="00C27034"/>
    <w:rsid w:val="00C30D4F"/>
    <w:rsid w:val="00C31ACA"/>
    <w:rsid w:val="00C3201C"/>
    <w:rsid w:val="00C323AB"/>
    <w:rsid w:val="00C353EF"/>
    <w:rsid w:val="00C35E47"/>
    <w:rsid w:val="00C36445"/>
    <w:rsid w:val="00C3754E"/>
    <w:rsid w:val="00C41D5A"/>
    <w:rsid w:val="00C4567B"/>
    <w:rsid w:val="00C47470"/>
    <w:rsid w:val="00C47AAD"/>
    <w:rsid w:val="00C51C37"/>
    <w:rsid w:val="00C559E4"/>
    <w:rsid w:val="00C55A5F"/>
    <w:rsid w:val="00C565FC"/>
    <w:rsid w:val="00C56BC2"/>
    <w:rsid w:val="00C626BC"/>
    <w:rsid w:val="00C64F3A"/>
    <w:rsid w:val="00C65882"/>
    <w:rsid w:val="00C658FA"/>
    <w:rsid w:val="00C66617"/>
    <w:rsid w:val="00C7408A"/>
    <w:rsid w:val="00C81E8A"/>
    <w:rsid w:val="00C83AD0"/>
    <w:rsid w:val="00C847A9"/>
    <w:rsid w:val="00C85285"/>
    <w:rsid w:val="00C91984"/>
    <w:rsid w:val="00C91AB3"/>
    <w:rsid w:val="00C92B96"/>
    <w:rsid w:val="00C93A38"/>
    <w:rsid w:val="00C94119"/>
    <w:rsid w:val="00C94529"/>
    <w:rsid w:val="00C9599E"/>
    <w:rsid w:val="00CA0FFF"/>
    <w:rsid w:val="00CA6FAA"/>
    <w:rsid w:val="00CB0481"/>
    <w:rsid w:val="00CB0CEA"/>
    <w:rsid w:val="00CB0CEE"/>
    <w:rsid w:val="00CB12ED"/>
    <w:rsid w:val="00CB160A"/>
    <w:rsid w:val="00CB6080"/>
    <w:rsid w:val="00CB699D"/>
    <w:rsid w:val="00CC13D8"/>
    <w:rsid w:val="00CC33CE"/>
    <w:rsid w:val="00CC5E99"/>
    <w:rsid w:val="00CC6117"/>
    <w:rsid w:val="00CD4833"/>
    <w:rsid w:val="00CD4C14"/>
    <w:rsid w:val="00CD5652"/>
    <w:rsid w:val="00CD56EF"/>
    <w:rsid w:val="00CD5C7C"/>
    <w:rsid w:val="00CD749B"/>
    <w:rsid w:val="00CE00C8"/>
    <w:rsid w:val="00CE1FF3"/>
    <w:rsid w:val="00CE42BE"/>
    <w:rsid w:val="00CE5B4A"/>
    <w:rsid w:val="00CE606E"/>
    <w:rsid w:val="00CE64D2"/>
    <w:rsid w:val="00CF0D63"/>
    <w:rsid w:val="00CF1012"/>
    <w:rsid w:val="00CF2BC8"/>
    <w:rsid w:val="00CF472B"/>
    <w:rsid w:val="00CF484A"/>
    <w:rsid w:val="00CF7B5F"/>
    <w:rsid w:val="00D04862"/>
    <w:rsid w:val="00D06822"/>
    <w:rsid w:val="00D1103B"/>
    <w:rsid w:val="00D124B8"/>
    <w:rsid w:val="00D12CF3"/>
    <w:rsid w:val="00D12E38"/>
    <w:rsid w:val="00D16AB7"/>
    <w:rsid w:val="00D20B04"/>
    <w:rsid w:val="00D222F0"/>
    <w:rsid w:val="00D227D4"/>
    <w:rsid w:val="00D2691A"/>
    <w:rsid w:val="00D279BF"/>
    <w:rsid w:val="00D308E9"/>
    <w:rsid w:val="00D34826"/>
    <w:rsid w:val="00D36C24"/>
    <w:rsid w:val="00D4375C"/>
    <w:rsid w:val="00D50201"/>
    <w:rsid w:val="00D50352"/>
    <w:rsid w:val="00D507B2"/>
    <w:rsid w:val="00D56B9B"/>
    <w:rsid w:val="00D575E3"/>
    <w:rsid w:val="00D614D6"/>
    <w:rsid w:val="00D61C41"/>
    <w:rsid w:val="00D642FF"/>
    <w:rsid w:val="00D644D2"/>
    <w:rsid w:val="00D64818"/>
    <w:rsid w:val="00D64D92"/>
    <w:rsid w:val="00D763B9"/>
    <w:rsid w:val="00D77991"/>
    <w:rsid w:val="00D8096D"/>
    <w:rsid w:val="00D85033"/>
    <w:rsid w:val="00D91BA8"/>
    <w:rsid w:val="00D9688F"/>
    <w:rsid w:val="00DB3094"/>
    <w:rsid w:val="00DB69EF"/>
    <w:rsid w:val="00DB768E"/>
    <w:rsid w:val="00DC199B"/>
    <w:rsid w:val="00DC3ADC"/>
    <w:rsid w:val="00DC67EC"/>
    <w:rsid w:val="00DD0402"/>
    <w:rsid w:val="00DD25CA"/>
    <w:rsid w:val="00DD4BAB"/>
    <w:rsid w:val="00DD4DF5"/>
    <w:rsid w:val="00DD4E97"/>
    <w:rsid w:val="00DD4FD3"/>
    <w:rsid w:val="00DD5F05"/>
    <w:rsid w:val="00DD76A5"/>
    <w:rsid w:val="00DE08EB"/>
    <w:rsid w:val="00DE1F00"/>
    <w:rsid w:val="00DE5A76"/>
    <w:rsid w:val="00DE6D6F"/>
    <w:rsid w:val="00DF0EEC"/>
    <w:rsid w:val="00DF349B"/>
    <w:rsid w:val="00DF3DEF"/>
    <w:rsid w:val="00DF5005"/>
    <w:rsid w:val="00E01286"/>
    <w:rsid w:val="00E03D78"/>
    <w:rsid w:val="00E05C7A"/>
    <w:rsid w:val="00E1327A"/>
    <w:rsid w:val="00E157E5"/>
    <w:rsid w:val="00E16E61"/>
    <w:rsid w:val="00E21C1C"/>
    <w:rsid w:val="00E22C5F"/>
    <w:rsid w:val="00E24D59"/>
    <w:rsid w:val="00E2764B"/>
    <w:rsid w:val="00E32331"/>
    <w:rsid w:val="00E32D44"/>
    <w:rsid w:val="00E365B1"/>
    <w:rsid w:val="00E36BD8"/>
    <w:rsid w:val="00E4287C"/>
    <w:rsid w:val="00E4322C"/>
    <w:rsid w:val="00E43E68"/>
    <w:rsid w:val="00E45649"/>
    <w:rsid w:val="00E509FD"/>
    <w:rsid w:val="00E530EE"/>
    <w:rsid w:val="00E547E4"/>
    <w:rsid w:val="00E552C4"/>
    <w:rsid w:val="00E556F9"/>
    <w:rsid w:val="00E561F5"/>
    <w:rsid w:val="00E60B93"/>
    <w:rsid w:val="00E61560"/>
    <w:rsid w:val="00E61F5E"/>
    <w:rsid w:val="00E659DA"/>
    <w:rsid w:val="00E6628E"/>
    <w:rsid w:val="00E67071"/>
    <w:rsid w:val="00E725DC"/>
    <w:rsid w:val="00E72708"/>
    <w:rsid w:val="00E729E1"/>
    <w:rsid w:val="00E75534"/>
    <w:rsid w:val="00E77537"/>
    <w:rsid w:val="00E778BC"/>
    <w:rsid w:val="00E8459A"/>
    <w:rsid w:val="00E8481C"/>
    <w:rsid w:val="00E93929"/>
    <w:rsid w:val="00EA0B7E"/>
    <w:rsid w:val="00EA23FD"/>
    <w:rsid w:val="00EB5692"/>
    <w:rsid w:val="00EB75DE"/>
    <w:rsid w:val="00EC09D8"/>
    <w:rsid w:val="00EC7E00"/>
    <w:rsid w:val="00ED299A"/>
    <w:rsid w:val="00ED2C83"/>
    <w:rsid w:val="00ED38B4"/>
    <w:rsid w:val="00ED39AF"/>
    <w:rsid w:val="00ED43CC"/>
    <w:rsid w:val="00ED4824"/>
    <w:rsid w:val="00ED5C48"/>
    <w:rsid w:val="00ED7A85"/>
    <w:rsid w:val="00EE02E1"/>
    <w:rsid w:val="00EE0987"/>
    <w:rsid w:val="00EE0C3A"/>
    <w:rsid w:val="00EE1748"/>
    <w:rsid w:val="00EE3E08"/>
    <w:rsid w:val="00EE3E90"/>
    <w:rsid w:val="00EE474A"/>
    <w:rsid w:val="00EE52B3"/>
    <w:rsid w:val="00EF02B4"/>
    <w:rsid w:val="00EF31E7"/>
    <w:rsid w:val="00F00843"/>
    <w:rsid w:val="00F017E5"/>
    <w:rsid w:val="00F0290D"/>
    <w:rsid w:val="00F02F94"/>
    <w:rsid w:val="00F05668"/>
    <w:rsid w:val="00F12A3D"/>
    <w:rsid w:val="00F13A9F"/>
    <w:rsid w:val="00F17017"/>
    <w:rsid w:val="00F21B00"/>
    <w:rsid w:val="00F3480E"/>
    <w:rsid w:val="00F351C0"/>
    <w:rsid w:val="00F415B9"/>
    <w:rsid w:val="00F41D9A"/>
    <w:rsid w:val="00F42FFE"/>
    <w:rsid w:val="00F46C19"/>
    <w:rsid w:val="00F47DE3"/>
    <w:rsid w:val="00F5646A"/>
    <w:rsid w:val="00F57BCE"/>
    <w:rsid w:val="00F60AB1"/>
    <w:rsid w:val="00F6154B"/>
    <w:rsid w:val="00F6444F"/>
    <w:rsid w:val="00F64E1F"/>
    <w:rsid w:val="00F70F1B"/>
    <w:rsid w:val="00F71FC4"/>
    <w:rsid w:val="00F74F64"/>
    <w:rsid w:val="00F75253"/>
    <w:rsid w:val="00F7655B"/>
    <w:rsid w:val="00F7794A"/>
    <w:rsid w:val="00F80D32"/>
    <w:rsid w:val="00F86DF6"/>
    <w:rsid w:val="00F930A9"/>
    <w:rsid w:val="00F94715"/>
    <w:rsid w:val="00F952CE"/>
    <w:rsid w:val="00FA2D31"/>
    <w:rsid w:val="00FA36C6"/>
    <w:rsid w:val="00FA4256"/>
    <w:rsid w:val="00FB0794"/>
    <w:rsid w:val="00FB222E"/>
    <w:rsid w:val="00FB54BD"/>
    <w:rsid w:val="00FB716A"/>
    <w:rsid w:val="00FC0986"/>
    <w:rsid w:val="00FD05A6"/>
    <w:rsid w:val="00FD5C86"/>
    <w:rsid w:val="00FD7675"/>
    <w:rsid w:val="00FE2A67"/>
    <w:rsid w:val="00FF3AB0"/>
    <w:rsid w:val="00FF4203"/>
    <w:rsid w:val="00FF51D4"/>
    <w:rsid w:val="00FF64B0"/>
    <w:rsid w:val="00FF7CB6"/>
    <w:rsid w:val="3D599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1e6f6,#e7d4f0,#d8bbe7,#c9ffdc,#00b140,#00a9e0"/>
    </o:shapedefaults>
    <o:shapelayout v:ext="edit">
      <o:idmap v:ext="edit" data="2"/>
    </o:shapelayout>
  </w:shapeDefaults>
  <w:decimalSymbol w:val=","/>
  <w:listSeparator w:val=";"/>
  <w14:docId w14:val="13C30FC0"/>
  <w15:docId w15:val="{503D3805-4018-4ABE-8789-9F50E2F4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2A9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Ttulo1">
    <w:name w:val="heading 1"/>
    <w:aliases w:val="Ipsen Heading 1"/>
    <w:basedOn w:val="Normal"/>
    <w:next w:val="Normal"/>
    <w:link w:val="Ttulo1Car"/>
    <w:qFormat/>
    <w:rsid w:val="0035373C"/>
    <w:pPr>
      <w:numPr>
        <w:numId w:val="15"/>
      </w:numPr>
      <w:spacing w:before="360" w:after="360"/>
      <w:outlineLvl w:val="0"/>
    </w:pPr>
    <w:rPr>
      <w:rFonts w:eastAsiaTheme="minorEastAsia" w:cstheme="minorBidi"/>
      <w:b/>
      <w:bCs/>
      <w:color w:val="0B4055"/>
      <w:kern w:val="22"/>
      <w:sz w:val="24"/>
      <w:szCs w:val="22"/>
      <w:lang w:bidi="en-US"/>
    </w:rPr>
  </w:style>
  <w:style w:type="paragraph" w:styleId="Ttulo2">
    <w:name w:val="heading 2"/>
    <w:aliases w:val="Ipsen Heading 2"/>
    <w:basedOn w:val="Normal"/>
    <w:next w:val="Normal"/>
    <w:link w:val="Ttulo2Car"/>
    <w:uiPriority w:val="9"/>
    <w:unhideWhenUsed/>
    <w:qFormat/>
    <w:rsid w:val="0035373C"/>
    <w:pPr>
      <w:numPr>
        <w:ilvl w:val="1"/>
        <w:numId w:val="15"/>
      </w:numPr>
      <w:spacing w:before="360" w:after="240"/>
      <w:outlineLvl w:val="1"/>
    </w:pPr>
    <w:rPr>
      <w:rFonts w:eastAsiaTheme="minorEastAsia" w:cstheme="minorBidi"/>
      <w:b/>
      <w:color w:val="0B4055"/>
      <w:sz w:val="24"/>
      <w:szCs w:val="22"/>
      <w:lang w:bidi="en-US"/>
    </w:rPr>
  </w:style>
  <w:style w:type="paragraph" w:styleId="Ttulo3">
    <w:name w:val="heading 3"/>
    <w:aliases w:val="Ipsen Heading 3"/>
    <w:basedOn w:val="Normal"/>
    <w:next w:val="Normal"/>
    <w:link w:val="Ttulo3Car"/>
    <w:unhideWhenUsed/>
    <w:qFormat/>
    <w:rsid w:val="003F1BA4"/>
    <w:pPr>
      <w:numPr>
        <w:ilvl w:val="2"/>
        <w:numId w:val="15"/>
      </w:numPr>
      <w:spacing w:before="240" w:after="120"/>
      <w:outlineLvl w:val="2"/>
    </w:pPr>
    <w:rPr>
      <w:rFonts w:eastAsiaTheme="minorEastAsia" w:cstheme="minorBidi"/>
      <w:szCs w:val="22"/>
      <w:lang w:bidi="en-US"/>
    </w:rPr>
  </w:style>
  <w:style w:type="paragraph" w:styleId="Ttulo4">
    <w:name w:val="heading 4"/>
    <w:aliases w:val="Ipsen Heading 4"/>
    <w:basedOn w:val="Normal"/>
    <w:next w:val="Normal"/>
    <w:link w:val="Ttulo4Car"/>
    <w:unhideWhenUsed/>
    <w:qFormat/>
    <w:rsid w:val="003F1BA4"/>
    <w:pPr>
      <w:numPr>
        <w:ilvl w:val="3"/>
        <w:numId w:val="15"/>
      </w:numPr>
      <w:spacing w:before="240" w:after="80"/>
      <w:outlineLvl w:val="3"/>
    </w:pPr>
    <w:rPr>
      <w:rFonts w:eastAsiaTheme="minorEastAsia" w:cstheme="minorBidi"/>
      <w:i/>
      <w:szCs w:val="22"/>
      <w:lang w:bidi="en-US"/>
    </w:rPr>
  </w:style>
  <w:style w:type="paragraph" w:styleId="Ttulo5">
    <w:name w:val="heading 5"/>
    <w:basedOn w:val="Normal"/>
    <w:next w:val="Normal"/>
    <w:link w:val="Ttulo5Car"/>
    <w:unhideWhenUsed/>
    <w:rsid w:val="003F1BA4"/>
    <w:pPr>
      <w:numPr>
        <w:ilvl w:val="4"/>
        <w:numId w:val="15"/>
      </w:numPr>
      <w:spacing w:before="120" w:after="40"/>
      <w:outlineLvl w:val="4"/>
    </w:pPr>
    <w:rPr>
      <w:rFonts w:eastAsiaTheme="minorEastAsia" w:cstheme="minorBidi"/>
      <w:b/>
      <w:i/>
      <w:szCs w:val="22"/>
      <w:lang w:bidi="en-US"/>
    </w:rPr>
  </w:style>
  <w:style w:type="paragraph" w:styleId="Ttulo6">
    <w:name w:val="heading 6"/>
    <w:basedOn w:val="Normal"/>
    <w:next w:val="Normal"/>
    <w:link w:val="Ttulo6Car"/>
    <w:unhideWhenUsed/>
    <w:rsid w:val="006C6357"/>
    <w:pPr>
      <w:numPr>
        <w:ilvl w:val="5"/>
        <w:numId w:val="15"/>
      </w:numPr>
      <w:spacing w:before="240" w:after="120"/>
      <w:outlineLvl w:val="5"/>
    </w:pPr>
    <w:rPr>
      <w:rFonts w:eastAsiaTheme="minorEastAsia" w:cstheme="minorBidi"/>
      <w:b/>
      <w:color w:val="00A9E0" w:themeColor="accent1"/>
      <w:sz w:val="28"/>
      <w:szCs w:val="22"/>
      <w:lang w:bidi="en-US"/>
    </w:rPr>
  </w:style>
  <w:style w:type="paragraph" w:styleId="Ttulo7">
    <w:name w:val="heading 7"/>
    <w:basedOn w:val="Normal"/>
    <w:next w:val="Normal"/>
    <w:link w:val="Ttulo7Car"/>
    <w:unhideWhenUsed/>
    <w:rsid w:val="006C6357"/>
    <w:pPr>
      <w:numPr>
        <w:ilvl w:val="6"/>
        <w:numId w:val="15"/>
      </w:numPr>
      <w:spacing w:before="240" w:after="120"/>
      <w:outlineLvl w:val="6"/>
    </w:pPr>
    <w:rPr>
      <w:rFonts w:eastAsiaTheme="minorEastAsia" w:cstheme="minorBidi"/>
      <w:b/>
      <w:color w:val="003865" w:themeColor="text2"/>
      <w:sz w:val="28"/>
      <w:szCs w:val="22"/>
      <w:lang w:bidi="en-US"/>
    </w:rPr>
  </w:style>
  <w:style w:type="paragraph" w:styleId="Ttulo8">
    <w:name w:val="heading 8"/>
    <w:basedOn w:val="Normal"/>
    <w:next w:val="Normal"/>
    <w:link w:val="Ttulo8Car"/>
    <w:unhideWhenUsed/>
    <w:rsid w:val="006C6357"/>
    <w:pPr>
      <w:numPr>
        <w:ilvl w:val="7"/>
        <w:numId w:val="15"/>
      </w:numPr>
      <w:spacing w:before="240" w:after="120"/>
      <w:outlineLvl w:val="7"/>
    </w:pPr>
    <w:rPr>
      <w:rFonts w:eastAsiaTheme="minorEastAsia" w:cstheme="minorBidi"/>
      <w:b/>
      <w:color w:val="404040" w:themeColor="text1" w:themeTint="BF"/>
      <w:sz w:val="28"/>
      <w:szCs w:val="18"/>
      <w:lang w:bidi="en-US"/>
    </w:rPr>
  </w:style>
  <w:style w:type="paragraph" w:styleId="Ttulo9">
    <w:name w:val="heading 9"/>
    <w:basedOn w:val="Normal"/>
    <w:next w:val="Normal"/>
    <w:link w:val="Ttulo9Car"/>
    <w:unhideWhenUsed/>
    <w:rsid w:val="00081036"/>
    <w:pPr>
      <w:numPr>
        <w:ilvl w:val="8"/>
        <w:numId w:val="15"/>
      </w:numPr>
      <w:spacing w:before="300" w:line="276" w:lineRule="auto"/>
      <w:outlineLvl w:val="8"/>
    </w:pPr>
    <w:rPr>
      <w:rFonts w:asciiTheme="minorHAnsi" w:eastAsiaTheme="minorEastAsia" w:hAnsiTheme="minorHAnsi" w:cstheme="minorBidi"/>
      <w:i/>
      <w:caps/>
      <w:spacing w:val="10"/>
      <w:sz w:val="18"/>
      <w:szCs w:val="18"/>
      <w:lang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Ipsen Heading 1 Car"/>
    <w:basedOn w:val="Fuentedeprrafopredeter"/>
    <w:link w:val="Ttulo1"/>
    <w:rsid w:val="0035373C"/>
    <w:rPr>
      <w:rFonts w:ascii="Times New Roman" w:eastAsiaTheme="minorEastAsia" w:hAnsi="Times New Roman"/>
      <w:b/>
      <w:bCs/>
      <w:color w:val="0B4055"/>
      <w:kern w:val="22"/>
      <w:sz w:val="24"/>
      <w:lang w:bidi="en-US"/>
    </w:rPr>
  </w:style>
  <w:style w:type="character" w:customStyle="1" w:styleId="Ttulo2Car">
    <w:name w:val="Título 2 Car"/>
    <w:aliases w:val="Ipsen Heading 2 Car"/>
    <w:basedOn w:val="Fuentedeprrafopredeter"/>
    <w:link w:val="Ttulo2"/>
    <w:uiPriority w:val="9"/>
    <w:rsid w:val="0035373C"/>
    <w:rPr>
      <w:rFonts w:ascii="Times New Roman" w:eastAsiaTheme="minorEastAsia" w:hAnsi="Times New Roman"/>
      <w:b/>
      <w:color w:val="0B4055"/>
      <w:sz w:val="24"/>
      <w:lang w:bidi="en-US"/>
    </w:rPr>
  </w:style>
  <w:style w:type="character" w:customStyle="1" w:styleId="Ttulo3Car">
    <w:name w:val="Título 3 Car"/>
    <w:aliases w:val="Ipsen Heading 3 Car"/>
    <w:basedOn w:val="Fuentedeprrafopredeter"/>
    <w:link w:val="Ttulo3"/>
    <w:rsid w:val="003F1BA4"/>
    <w:rPr>
      <w:rFonts w:ascii="Times New Roman" w:eastAsiaTheme="minorEastAsia" w:hAnsi="Times New Roman"/>
      <w:lang w:bidi="en-US"/>
    </w:rPr>
  </w:style>
  <w:style w:type="character" w:customStyle="1" w:styleId="Ttulo4Car">
    <w:name w:val="Título 4 Car"/>
    <w:aliases w:val="Ipsen Heading 4 Car"/>
    <w:basedOn w:val="Fuentedeprrafopredeter"/>
    <w:link w:val="Ttulo4"/>
    <w:rsid w:val="003F1BA4"/>
    <w:rPr>
      <w:rFonts w:ascii="Times New Roman" w:eastAsiaTheme="minorEastAsia" w:hAnsi="Times New Roman"/>
      <w:i/>
      <w:lang w:bidi="en-US"/>
    </w:rPr>
  </w:style>
  <w:style w:type="paragraph" w:styleId="Encabezado">
    <w:name w:val="header"/>
    <w:basedOn w:val="Normal"/>
    <w:link w:val="EncabezadoCar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EncabezadoCar">
    <w:name w:val="Encabezado Car"/>
    <w:basedOn w:val="Fuentedeprrafopredeter"/>
    <w:link w:val="Encabezado"/>
    <w:rsid w:val="00CD56EF"/>
  </w:style>
  <w:style w:type="paragraph" w:styleId="Piedepgina">
    <w:name w:val="footer"/>
    <w:basedOn w:val="Normal"/>
    <w:link w:val="PiedepginaCar"/>
    <w:uiPriority w:val="99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56EF"/>
  </w:style>
  <w:style w:type="paragraph" w:styleId="Textodeglobo">
    <w:name w:val="Balloon Text"/>
    <w:basedOn w:val="Normal"/>
    <w:link w:val="TextodegloboCar"/>
    <w:uiPriority w:val="99"/>
    <w:semiHidden/>
    <w:unhideWhenUsed/>
    <w:rsid w:val="00CD56EF"/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56E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E5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rsid w:val="003F1BA4"/>
    <w:rPr>
      <w:rFonts w:ascii="Times New Roman" w:eastAsiaTheme="minorEastAsia" w:hAnsi="Times New Roman"/>
      <w:b/>
      <w:i/>
      <w:lang w:bidi="en-US"/>
    </w:rPr>
  </w:style>
  <w:style w:type="character" w:customStyle="1" w:styleId="Ttulo6Car">
    <w:name w:val="Título 6 Car"/>
    <w:basedOn w:val="Fuentedeprrafopredeter"/>
    <w:link w:val="Ttulo6"/>
    <w:uiPriority w:val="9"/>
    <w:rsid w:val="006C6357"/>
    <w:rPr>
      <w:rFonts w:ascii="Arial" w:eastAsiaTheme="minorEastAsia" w:hAnsi="Arial"/>
      <w:b/>
      <w:color w:val="00A9E0" w:themeColor="accent1"/>
      <w:sz w:val="28"/>
      <w:lang w:val="en-GB" w:bidi="en-US"/>
    </w:rPr>
  </w:style>
  <w:style w:type="character" w:customStyle="1" w:styleId="Ttulo7Car">
    <w:name w:val="Título 7 Car"/>
    <w:basedOn w:val="Fuentedeprrafopredeter"/>
    <w:link w:val="Ttulo7"/>
    <w:uiPriority w:val="9"/>
    <w:rsid w:val="006C6357"/>
    <w:rPr>
      <w:rFonts w:ascii="Arial" w:eastAsiaTheme="minorEastAsia" w:hAnsi="Arial"/>
      <w:b/>
      <w:color w:val="003865" w:themeColor="text2"/>
      <w:sz w:val="28"/>
      <w:lang w:val="en-GB" w:bidi="en-US"/>
    </w:rPr>
  </w:style>
  <w:style w:type="character" w:customStyle="1" w:styleId="Ttulo8Car">
    <w:name w:val="Título 8 Car"/>
    <w:basedOn w:val="Fuentedeprrafopredeter"/>
    <w:link w:val="Ttulo8"/>
    <w:uiPriority w:val="9"/>
    <w:rsid w:val="006C6357"/>
    <w:rPr>
      <w:rFonts w:ascii="Arial" w:eastAsiaTheme="minorEastAsia" w:hAnsi="Arial"/>
      <w:b/>
      <w:color w:val="404040" w:themeColor="text1" w:themeTint="BF"/>
      <w:sz w:val="28"/>
      <w:szCs w:val="18"/>
      <w:lang w:val="en-GB" w:bidi="en-US"/>
    </w:rPr>
  </w:style>
  <w:style w:type="character" w:customStyle="1" w:styleId="Ttulo9Car">
    <w:name w:val="Título 9 Car"/>
    <w:basedOn w:val="Fuentedeprrafopredeter"/>
    <w:link w:val="Ttulo9"/>
    <w:uiPriority w:val="9"/>
    <w:rsid w:val="00081036"/>
    <w:rPr>
      <w:rFonts w:eastAsiaTheme="minorEastAsia"/>
      <w:i/>
      <w:caps/>
      <w:spacing w:val="10"/>
      <w:sz w:val="18"/>
      <w:szCs w:val="18"/>
      <w:lang w:val="en-GB" w:bidi="en-US"/>
    </w:rPr>
  </w:style>
  <w:style w:type="paragraph" w:styleId="Textosinformato">
    <w:name w:val="Plain Text"/>
    <w:basedOn w:val="Normal"/>
    <w:link w:val="TextosinformatoCar"/>
    <w:unhideWhenUsed/>
    <w:rsid w:val="00081036"/>
    <w:pPr>
      <w:spacing w:before="200"/>
    </w:pPr>
    <w:rPr>
      <w:rFonts w:ascii="Consolas" w:eastAsiaTheme="minorEastAsia" w:hAnsi="Consolas" w:cstheme="minorBidi"/>
      <w:sz w:val="21"/>
      <w:szCs w:val="21"/>
      <w:lang w:bidi="en-US"/>
    </w:rPr>
  </w:style>
  <w:style w:type="character" w:customStyle="1" w:styleId="TextosinformatoCar">
    <w:name w:val="Texto sin formato Car"/>
    <w:basedOn w:val="Fuentedeprrafopredeter"/>
    <w:link w:val="Textosinformato"/>
    <w:rsid w:val="00081036"/>
    <w:rPr>
      <w:rFonts w:ascii="Consolas" w:eastAsiaTheme="minorEastAsia" w:hAnsi="Consolas"/>
      <w:sz w:val="21"/>
      <w:szCs w:val="21"/>
      <w:lang w:bidi="en-US"/>
    </w:rPr>
  </w:style>
  <w:style w:type="paragraph" w:customStyle="1" w:styleId="Normal0">
    <w:name w:val="[Normal]"/>
    <w:rsid w:val="00081036"/>
    <w:pPr>
      <w:widowControl w:val="0"/>
      <w:autoSpaceDE w:val="0"/>
      <w:autoSpaceDN w:val="0"/>
      <w:adjustRightInd w:val="0"/>
      <w:spacing w:before="200" w:after="0" w:line="240" w:lineRule="auto"/>
    </w:pPr>
    <w:rPr>
      <w:rFonts w:ascii="Arial" w:eastAsiaTheme="minorEastAsia" w:hAnsi="Arial" w:cs="Arial"/>
      <w:sz w:val="24"/>
      <w:szCs w:val="24"/>
      <w:lang w:bidi="en-US"/>
    </w:rPr>
  </w:style>
  <w:style w:type="paragraph" w:customStyle="1" w:styleId="Default">
    <w:name w:val="Default"/>
    <w:rsid w:val="00081036"/>
    <w:pPr>
      <w:autoSpaceDE w:val="0"/>
      <w:autoSpaceDN w:val="0"/>
      <w:adjustRightInd w:val="0"/>
      <w:spacing w:before="200" w:after="0" w:line="240" w:lineRule="auto"/>
    </w:pPr>
    <w:rPr>
      <w:rFonts w:ascii="Calibri" w:eastAsiaTheme="minorEastAsia" w:hAnsi="Calibri" w:cs="Calibri"/>
      <w:color w:val="000000"/>
      <w:sz w:val="24"/>
      <w:szCs w:val="24"/>
      <w:lang w:bidi="en-US"/>
    </w:rPr>
  </w:style>
  <w:style w:type="paragraph" w:styleId="Textoindependiente2">
    <w:name w:val="Body Text 2"/>
    <w:basedOn w:val="Normal"/>
    <w:link w:val="Textoindependiente2Car"/>
    <w:rsid w:val="00081036"/>
    <w:pPr>
      <w:spacing w:before="200" w:after="120" w:line="480" w:lineRule="auto"/>
    </w:pPr>
    <w:rPr>
      <w:sz w:val="24"/>
      <w:lang w:bidi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081036"/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extoindependiente">
    <w:name w:val="Body Text"/>
    <w:basedOn w:val="Normal"/>
    <w:link w:val="TextoindependienteCar"/>
    <w:unhideWhenUsed/>
    <w:rsid w:val="00081036"/>
    <w:pPr>
      <w:spacing w:before="200" w:after="120" w:line="276" w:lineRule="auto"/>
    </w:pPr>
    <w:rPr>
      <w:rFonts w:asciiTheme="minorHAnsi" w:eastAsiaTheme="minorEastAsia" w:hAnsiTheme="minorHAnsi" w:cstheme="minorBidi"/>
      <w:lang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81036"/>
    <w:rPr>
      <w:rFonts w:eastAsiaTheme="minorEastAsia"/>
      <w:sz w:val="20"/>
      <w:szCs w:val="20"/>
      <w:lang w:bidi="en-US"/>
    </w:rPr>
  </w:style>
  <w:style w:type="character" w:styleId="Hipervnculo">
    <w:name w:val="Hyperlink"/>
    <w:basedOn w:val="Fuentedeprrafopredeter"/>
    <w:uiPriority w:val="99"/>
    <w:rsid w:val="00081036"/>
    <w:rPr>
      <w:color w:val="0000FF"/>
      <w:u w:val="single"/>
    </w:rPr>
  </w:style>
  <w:style w:type="paragraph" w:styleId="NormalWeb">
    <w:name w:val="Normal (Web)"/>
    <w:basedOn w:val="Normal"/>
    <w:rsid w:val="00081036"/>
    <w:pPr>
      <w:spacing w:before="100" w:after="100"/>
    </w:pPr>
    <w:rPr>
      <w:color w:val="FFFFFF"/>
      <w:sz w:val="24"/>
      <w:lang w:bidi="en-US"/>
    </w:rPr>
  </w:style>
  <w:style w:type="paragraph" w:styleId="Prrafodelista">
    <w:name w:val="List Paragraph"/>
    <w:basedOn w:val="Normal"/>
    <w:uiPriority w:val="34"/>
    <w:qFormat/>
    <w:rsid w:val="0035373C"/>
    <w:pPr>
      <w:numPr>
        <w:numId w:val="20"/>
      </w:numPr>
      <w:tabs>
        <w:tab w:val="left" w:pos="720"/>
      </w:tabs>
      <w:spacing w:before="60" w:after="60"/>
      <w:contextualSpacing/>
    </w:pPr>
    <w:rPr>
      <w:rFonts w:eastAsiaTheme="minorEastAsia" w:cstheme="minorBidi"/>
      <w:lang w:bidi="en-US"/>
    </w:rPr>
  </w:style>
  <w:style w:type="paragraph" w:customStyle="1" w:styleId="Style3">
    <w:name w:val="Style3"/>
    <w:basedOn w:val="Ttulo2"/>
    <w:link w:val="Style3Char"/>
    <w:rsid w:val="00081036"/>
    <w:rPr>
      <w:rFonts w:ascii="Tw Cen MT" w:hAnsi="Tw Cen MT" w:cs="Times New Roman"/>
      <w:bCs/>
      <w:i/>
      <w:iCs/>
      <w:color w:val="9999FF"/>
    </w:rPr>
  </w:style>
  <w:style w:type="character" w:customStyle="1" w:styleId="Style3Char">
    <w:name w:val="Style3 Char"/>
    <w:basedOn w:val="Fuentedeprrafopredeter"/>
    <w:link w:val="Style3"/>
    <w:rsid w:val="00081036"/>
    <w:rPr>
      <w:rFonts w:ascii="Tw Cen MT" w:eastAsiaTheme="minorEastAsia" w:hAnsi="Tw Cen MT" w:cs="Times New Roman"/>
      <w:b/>
      <w:bCs/>
      <w:i/>
      <w:iCs/>
      <w:color w:val="9999FF"/>
      <w:sz w:val="32"/>
      <w:lang w:val="en-GB" w:bidi="en-US"/>
    </w:rPr>
  </w:style>
  <w:style w:type="paragraph" w:styleId="Sinespaciado">
    <w:name w:val="No Spacing"/>
    <w:basedOn w:val="Normal"/>
    <w:link w:val="SinespaciadoCar"/>
    <w:uiPriority w:val="1"/>
    <w:rsid w:val="0072126A"/>
    <w:rPr>
      <w:rFonts w:asciiTheme="minorHAnsi" w:eastAsiaTheme="minorEastAsia" w:hAnsiTheme="minorHAnsi" w:cstheme="minorBidi"/>
      <w:lang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126A"/>
    <w:rPr>
      <w:rFonts w:eastAsiaTheme="minorEastAsia"/>
      <w:szCs w:val="20"/>
      <w:lang w:bidi="en-US"/>
    </w:rPr>
  </w:style>
  <w:style w:type="paragraph" w:styleId="Ttulo">
    <w:name w:val="Title"/>
    <w:basedOn w:val="Normal"/>
    <w:next w:val="Normal"/>
    <w:link w:val="TtuloCar"/>
    <w:uiPriority w:val="10"/>
    <w:qFormat/>
    <w:rsid w:val="00081036"/>
    <w:pPr>
      <w:spacing w:before="720" w:after="200" w:line="276" w:lineRule="auto"/>
    </w:pPr>
    <w:rPr>
      <w:rFonts w:asciiTheme="minorHAnsi" w:eastAsiaTheme="minorEastAsia" w:hAnsiTheme="minorHAnsi" w:cstheme="minorBidi"/>
      <w:caps/>
      <w:color w:val="00A9E0" w:themeColor="accent1"/>
      <w:spacing w:val="10"/>
      <w:kern w:val="28"/>
      <w:sz w:val="52"/>
      <w:szCs w:val="52"/>
      <w:lang w:bidi="en-US"/>
    </w:rPr>
  </w:style>
  <w:style w:type="character" w:customStyle="1" w:styleId="TtuloCar">
    <w:name w:val="Título Car"/>
    <w:basedOn w:val="Fuentedeprrafopredeter"/>
    <w:link w:val="Ttulo"/>
    <w:uiPriority w:val="10"/>
    <w:rsid w:val="00081036"/>
    <w:rPr>
      <w:rFonts w:eastAsiaTheme="minorEastAsia"/>
      <w:caps/>
      <w:color w:val="00A9E0" w:themeColor="accent1"/>
      <w:spacing w:val="10"/>
      <w:kern w:val="28"/>
      <w:sz w:val="52"/>
      <w:szCs w:val="52"/>
      <w:lang w:bidi="en-US"/>
    </w:rPr>
  </w:style>
  <w:style w:type="paragraph" w:styleId="Subttulo">
    <w:name w:val="Subtitle"/>
    <w:basedOn w:val="Normal"/>
    <w:next w:val="Normal"/>
    <w:link w:val="SubttuloCar"/>
    <w:uiPriority w:val="11"/>
    <w:rsid w:val="00081036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  <w:sz w:val="24"/>
      <w:szCs w:val="24"/>
      <w:lang w:bidi="en-US"/>
    </w:rPr>
  </w:style>
  <w:style w:type="character" w:customStyle="1" w:styleId="SubttuloCar">
    <w:name w:val="Subtítulo Car"/>
    <w:basedOn w:val="Fuentedeprrafopredeter"/>
    <w:link w:val="Subttulo"/>
    <w:uiPriority w:val="11"/>
    <w:rsid w:val="00081036"/>
    <w:rPr>
      <w:rFonts w:eastAsiaTheme="minorEastAsia"/>
      <w:caps/>
      <w:color w:val="595959" w:themeColor="text1" w:themeTint="A6"/>
      <w:spacing w:val="10"/>
      <w:sz w:val="24"/>
      <w:szCs w:val="24"/>
      <w:lang w:bidi="en-US"/>
    </w:rPr>
  </w:style>
  <w:style w:type="character" w:styleId="Textoennegrita">
    <w:name w:val="Strong"/>
    <w:uiPriority w:val="22"/>
    <w:rsid w:val="00081036"/>
    <w:rPr>
      <w:b/>
      <w:bCs/>
    </w:rPr>
  </w:style>
  <w:style w:type="character" w:styleId="nfasis">
    <w:name w:val="Emphasis"/>
    <w:aliases w:val="Photo-Graph Caption"/>
    <w:uiPriority w:val="20"/>
    <w:rsid w:val="006C6357"/>
    <w:rPr>
      <w:rFonts w:ascii="Arial" w:hAnsi="Arial"/>
      <w:b/>
      <w:dstrike w:val="0"/>
      <w:color w:val="404040" w:themeColor="text1" w:themeTint="BF"/>
      <w:spacing w:val="0"/>
      <w:w w:val="100"/>
      <w:kern w:val="0"/>
      <w:sz w:val="20"/>
      <w:vertAlign w:val="baseline"/>
    </w:rPr>
  </w:style>
  <w:style w:type="paragraph" w:styleId="Cita">
    <w:name w:val="Quote"/>
    <w:basedOn w:val="Normal"/>
    <w:next w:val="Normal"/>
    <w:link w:val="CitaCar"/>
    <w:uiPriority w:val="29"/>
    <w:rsid w:val="00081036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lang w:bidi="en-US"/>
    </w:rPr>
  </w:style>
  <w:style w:type="character" w:customStyle="1" w:styleId="CitaCar">
    <w:name w:val="Cita Car"/>
    <w:basedOn w:val="Fuentedeprrafopredeter"/>
    <w:link w:val="Cita"/>
    <w:uiPriority w:val="29"/>
    <w:rsid w:val="00081036"/>
    <w:rPr>
      <w:rFonts w:eastAsiaTheme="minorEastAsia"/>
      <w:i/>
      <w:iCs/>
      <w:sz w:val="20"/>
      <w:szCs w:val="20"/>
      <w:lang w:bidi="en-US"/>
    </w:rPr>
  </w:style>
  <w:style w:type="paragraph" w:styleId="Citadestacada">
    <w:name w:val="Intense Quote"/>
    <w:basedOn w:val="Normal"/>
    <w:next w:val="Normal"/>
    <w:link w:val="CitadestacadaCar"/>
    <w:uiPriority w:val="30"/>
    <w:rsid w:val="00081036"/>
    <w:pPr>
      <w:pBdr>
        <w:top w:val="single" w:sz="4" w:space="10" w:color="00A9E0" w:themeColor="accent1"/>
        <w:left w:val="single" w:sz="4" w:space="10" w:color="00A9E0" w:themeColor="accent1"/>
      </w:pBdr>
      <w:spacing w:before="200" w:line="276" w:lineRule="auto"/>
      <w:ind w:left="1296" w:right="1152"/>
    </w:pPr>
    <w:rPr>
      <w:rFonts w:asciiTheme="minorHAnsi" w:eastAsiaTheme="minorEastAsia" w:hAnsiTheme="minorHAnsi" w:cstheme="minorBidi"/>
      <w:i/>
      <w:iCs/>
      <w:color w:val="00A9E0" w:themeColor="accent1"/>
      <w:lang w:bidi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036"/>
    <w:rPr>
      <w:rFonts w:eastAsiaTheme="minorEastAsia"/>
      <w:i/>
      <w:iCs/>
      <w:color w:val="00A9E0" w:themeColor="accent1"/>
      <w:sz w:val="20"/>
      <w:szCs w:val="20"/>
      <w:lang w:bidi="en-US"/>
    </w:rPr>
  </w:style>
  <w:style w:type="character" w:styleId="nfasissutil">
    <w:name w:val="Subtle Emphasis"/>
    <w:uiPriority w:val="19"/>
    <w:rsid w:val="00081036"/>
    <w:rPr>
      <w:i/>
      <w:iCs/>
      <w:color w:val="00536F" w:themeColor="accent1" w:themeShade="7F"/>
    </w:rPr>
  </w:style>
  <w:style w:type="character" w:styleId="nfasisintenso">
    <w:name w:val="Intense Emphasis"/>
    <w:uiPriority w:val="21"/>
    <w:rsid w:val="00081036"/>
    <w:rPr>
      <w:b/>
      <w:bCs/>
      <w:caps/>
      <w:color w:val="00536F" w:themeColor="accent1" w:themeShade="7F"/>
      <w:spacing w:val="10"/>
    </w:rPr>
  </w:style>
  <w:style w:type="character" w:styleId="Referenciasutil">
    <w:name w:val="Subtle Reference"/>
    <w:uiPriority w:val="31"/>
    <w:rsid w:val="00081036"/>
    <w:rPr>
      <w:b/>
      <w:bCs/>
      <w:color w:val="00A9E0" w:themeColor="accent1"/>
    </w:rPr>
  </w:style>
  <w:style w:type="character" w:styleId="Referenciaintensa">
    <w:name w:val="Intense Reference"/>
    <w:uiPriority w:val="32"/>
    <w:rsid w:val="00081036"/>
    <w:rPr>
      <w:b/>
      <w:bCs/>
      <w:i/>
      <w:iCs/>
      <w:caps/>
      <w:color w:val="00A9E0" w:themeColor="accent1"/>
    </w:rPr>
  </w:style>
  <w:style w:type="character" w:styleId="Ttulodellibro">
    <w:name w:val="Book Title"/>
    <w:uiPriority w:val="33"/>
    <w:rsid w:val="00081036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rsid w:val="000810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00" w:line="276" w:lineRule="auto"/>
    </w:pPr>
    <w:rPr>
      <w:rFonts w:eastAsiaTheme="minorEastAsia" w:cstheme="minorBidi"/>
      <w:b/>
      <w:sz w:val="24"/>
      <w:lang w:bidi="en-US"/>
    </w:rPr>
  </w:style>
  <w:style w:type="paragraph" w:styleId="TDC2">
    <w:name w:val="toc 2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lang w:bidi="en-US"/>
    </w:rPr>
  </w:style>
  <w:style w:type="paragraph" w:styleId="TDC3">
    <w:name w:val="toc 3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i/>
      <w:lang w:bidi="en-US"/>
    </w:rPr>
  </w:style>
  <w:style w:type="paragraph" w:customStyle="1" w:styleId="handbooktextsubheader">
    <w:name w:val="handbook text subheader"/>
    <w:basedOn w:val="Normal"/>
    <w:rsid w:val="00081036"/>
    <w:pPr>
      <w:spacing w:before="195" w:line="260" w:lineRule="exact"/>
    </w:pPr>
    <w:rPr>
      <w:rFonts w:ascii="Palatino" w:hAnsi="Palatino"/>
      <w:b/>
      <w:i/>
      <w:snapToGrid w:val="0"/>
    </w:rPr>
  </w:style>
  <w:style w:type="character" w:customStyle="1" w:styleId="TextocomentarioCar">
    <w:name w:val="Texto comentario Car"/>
    <w:basedOn w:val="Fuentedeprrafopredeter"/>
    <w:link w:val="Textocomentario"/>
    <w:rsid w:val="00081036"/>
    <w:rPr>
      <w:rFonts w:eastAsiaTheme="minorEastAsia"/>
      <w:sz w:val="20"/>
      <w:szCs w:val="20"/>
      <w:lang w:bidi="en-US"/>
    </w:rPr>
  </w:style>
  <w:style w:type="paragraph" w:styleId="Textocomentario">
    <w:name w:val="annotation text"/>
    <w:basedOn w:val="Normal"/>
    <w:link w:val="TextocomentarioCar"/>
    <w:unhideWhenUsed/>
    <w:rsid w:val="00081036"/>
    <w:pPr>
      <w:spacing w:before="200" w:after="200"/>
    </w:pPr>
    <w:rPr>
      <w:rFonts w:asciiTheme="minorHAnsi" w:eastAsiaTheme="minorEastAsia" w:hAnsiTheme="minorHAnsi" w:cstheme="minorBidi"/>
      <w:lang w:bidi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1036"/>
    <w:rPr>
      <w:rFonts w:eastAsiaTheme="minorEastAsia"/>
      <w:b/>
      <w:bCs/>
      <w:sz w:val="20"/>
      <w:szCs w:val="20"/>
      <w:lang w:bidi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1036"/>
    <w:rPr>
      <w:b/>
      <w:bCs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customStyle="1" w:styleId="f1">
    <w:name w:val="f1"/>
    <w:basedOn w:val="Normal"/>
    <w:rsid w:val="00081036"/>
    <w:pPr>
      <w:spacing w:before="240"/>
    </w:pPr>
    <w:rPr>
      <w:rFonts w:ascii="Century Schoolbook" w:hAnsi="Century Schoolbook"/>
      <w:sz w:val="24"/>
    </w:rPr>
  </w:style>
  <w:style w:type="paragraph" w:customStyle="1" w:styleId="h1">
    <w:name w:val="h1"/>
    <w:basedOn w:val="Normal"/>
    <w:rsid w:val="00081036"/>
    <w:pPr>
      <w:keepNext/>
      <w:spacing w:before="240"/>
      <w:ind w:left="720" w:hanging="720"/>
    </w:pPr>
    <w:rPr>
      <w:rFonts w:ascii="Century Schoolbook" w:hAnsi="Century Schoolbook"/>
      <w:sz w:val="24"/>
    </w:rPr>
  </w:style>
  <w:style w:type="paragraph" w:customStyle="1" w:styleId="bul1">
    <w:name w:val="bul1"/>
    <w:basedOn w:val="Normal"/>
    <w:rsid w:val="00081036"/>
    <w:pPr>
      <w:numPr>
        <w:numId w:val="2"/>
      </w:numPr>
      <w:spacing w:before="240"/>
    </w:pPr>
    <w:rPr>
      <w:rFonts w:ascii="Century Schoolbook" w:hAnsi="Century Schoolbook"/>
      <w:sz w:val="24"/>
    </w:rPr>
  </w:style>
  <w:style w:type="paragraph" w:customStyle="1" w:styleId="handbooktext">
    <w:name w:val="handbook text"/>
    <w:basedOn w:val="Normal"/>
    <w:rsid w:val="00081036"/>
    <w:pPr>
      <w:snapToGrid w:val="0"/>
      <w:spacing w:before="195" w:line="260" w:lineRule="exact"/>
    </w:pPr>
    <w:rPr>
      <w:rFonts w:ascii="Palatino" w:eastAsia="Calibri" w:hAnsi="Palatino"/>
      <w:szCs w:val="22"/>
    </w:rPr>
  </w:style>
  <w:style w:type="numbering" w:customStyle="1" w:styleId="Style1">
    <w:name w:val="Style1"/>
    <w:uiPriority w:val="99"/>
    <w:rsid w:val="00E03D78"/>
    <w:pPr>
      <w:numPr>
        <w:numId w:val="3"/>
      </w:numPr>
    </w:pPr>
  </w:style>
  <w:style w:type="paragraph" w:styleId="Bibliografa">
    <w:name w:val="Bibliography"/>
    <w:basedOn w:val="Normal"/>
    <w:next w:val="Normal"/>
    <w:uiPriority w:val="37"/>
    <w:semiHidden/>
    <w:unhideWhenUsed/>
    <w:rsid w:val="000A2485"/>
  </w:style>
  <w:style w:type="paragraph" w:styleId="Textodebloque">
    <w:name w:val="Block Text"/>
    <w:basedOn w:val="Normal"/>
    <w:uiPriority w:val="99"/>
    <w:semiHidden/>
    <w:unhideWhenUsed/>
    <w:rsid w:val="000A2485"/>
    <w:pPr>
      <w:pBdr>
        <w:top w:val="single" w:sz="2" w:space="10" w:color="00A9E0" w:themeColor="accent1"/>
        <w:left w:val="single" w:sz="2" w:space="10" w:color="00A9E0" w:themeColor="accent1"/>
        <w:bottom w:val="single" w:sz="2" w:space="10" w:color="00A9E0" w:themeColor="accent1"/>
        <w:right w:val="single" w:sz="2" w:space="10" w:color="00A9E0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00A9E0" w:themeColor="accent1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0A2485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A2485"/>
    <w:pPr>
      <w:spacing w:before="0" w:after="0" w:line="240" w:lineRule="auto"/>
      <w:ind w:firstLine="360"/>
    </w:pPr>
    <w:rPr>
      <w:rFonts w:ascii="Arial" w:eastAsia="Times New Roman" w:hAnsi="Arial" w:cs="Times New Roman"/>
      <w:lang w:bidi="ar-SA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A2485"/>
    <w:rPr>
      <w:rFonts w:ascii="Arial" w:eastAsia="Times New Roman" w:hAnsi="Arial" w:cs="Times New Roman"/>
      <w:sz w:val="20"/>
      <w:szCs w:val="20"/>
      <w:lang w:bidi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A2485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A2485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A2485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A2485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485"/>
    <w:pPr>
      <w:spacing w:after="200"/>
    </w:pPr>
    <w:rPr>
      <w:b/>
      <w:bCs/>
      <w:color w:val="00A9E0" w:themeColor="accent1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0A2485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0A2485"/>
  </w:style>
  <w:style w:type="character" w:customStyle="1" w:styleId="FechaCar">
    <w:name w:val="Fecha Car"/>
    <w:basedOn w:val="Fuentedeprrafopredeter"/>
    <w:link w:val="Fech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0A2485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A2485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0A248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0A2485"/>
    <w:rPr>
      <w:rFonts w:asciiTheme="majorHAnsi" w:eastAsiaTheme="majorEastAsia" w:hAnsiTheme="majorHAnsi" w:cstheme="majorBidi"/>
      <w:sz w:val="20"/>
    </w:rPr>
  </w:style>
  <w:style w:type="paragraph" w:styleId="Textonotapie">
    <w:name w:val="footnote text"/>
    <w:basedOn w:val="Normal"/>
    <w:link w:val="TextonotapieCar"/>
    <w:semiHidden/>
    <w:unhideWhenUsed/>
    <w:rsid w:val="000A2485"/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0A2485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0A2485"/>
    <w:rPr>
      <w:rFonts w:ascii="Arial" w:eastAsia="Times New Roman" w:hAnsi="Arial" w:cs="Times New Roman"/>
      <w:i/>
      <w:iCs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2485"/>
    <w:rPr>
      <w:rFonts w:ascii="Consolas" w:hAnsi="Consolas" w:cs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A2485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0A2485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0A2485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0A2485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0A2485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0A2485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0A2485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0A2485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0A2485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0A2485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semiHidden/>
    <w:unhideWhenUsed/>
    <w:rsid w:val="000A2485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0A2485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0A2485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0A2485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0A2485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A2485"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0A2485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0A2485"/>
    <w:pPr>
      <w:numPr>
        <w:numId w:val="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0A2485"/>
    <w:pPr>
      <w:numPr>
        <w:numId w:val="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0A2485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0A2485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0A2485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0A2485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0A2485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0A2485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0A2485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0A2485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0A2485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0A2485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0A2485"/>
    <w:pPr>
      <w:numPr>
        <w:numId w:val="14"/>
      </w:numPr>
      <w:contextualSpacing/>
    </w:pPr>
  </w:style>
  <w:style w:type="paragraph" w:styleId="Textomacro">
    <w:name w:val="macro"/>
    <w:link w:val="TextomacroCar"/>
    <w:uiPriority w:val="99"/>
    <w:semiHidden/>
    <w:unhideWhenUsed/>
    <w:rsid w:val="000A248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0A248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0A248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granormal">
    <w:name w:val="Normal Indent"/>
    <w:basedOn w:val="Normal"/>
    <w:uiPriority w:val="99"/>
    <w:semiHidden/>
    <w:unhideWhenUsed/>
    <w:rsid w:val="000A2485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0A2485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0A2485"/>
  </w:style>
  <w:style w:type="character" w:customStyle="1" w:styleId="SaludoCar">
    <w:name w:val="Saludo Car"/>
    <w:basedOn w:val="Fuentedeprrafopredeter"/>
    <w:link w:val="Salud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">
    <w:name w:val="Signature"/>
    <w:basedOn w:val="Normal"/>
    <w:link w:val="FirmaCar"/>
    <w:uiPriority w:val="99"/>
    <w:semiHidden/>
    <w:unhideWhenUsed/>
    <w:rsid w:val="000A2485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0A2485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0A2485"/>
  </w:style>
  <w:style w:type="paragraph" w:styleId="Encabezadodelista">
    <w:name w:val="toa heading"/>
    <w:basedOn w:val="Normal"/>
    <w:next w:val="Normal"/>
    <w:uiPriority w:val="99"/>
    <w:semiHidden/>
    <w:unhideWhenUsed/>
    <w:rsid w:val="000A248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A2485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0A2485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0A2485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0A2485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0A2485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0A2485"/>
    <w:pPr>
      <w:spacing w:after="100"/>
      <w:ind w:left="1760"/>
    </w:pPr>
  </w:style>
  <w:style w:type="paragraph" w:customStyle="1" w:styleId="TableText">
    <w:name w:val="TableText"/>
    <w:basedOn w:val="Normal"/>
    <w:rsid w:val="000653BC"/>
    <w:pPr>
      <w:suppressAutoHyphens/>
      <w:spacing w:before="60" w:after="60"/>
    </w:pPr>
  </w:style>
  <w:style w:type="paragraph" w:customStyle="1" w:styleId="TableHeader">
    <w:name w:val="TableHeader"/>
    <w:basedOn w:val="Normal"/>
    <w:rsid w:val="000653BC"/>
    <w:pPr>
      <w:suppressAutoHyphens/>
      <w:spacing w:before="60" w:after="60"/>
    </w:pPr>
    <w:rPr>
      <w:b/>
    </w:rPr>
  </w:style>
  <w:style w:type="paragraph" w:customStyle="1" w:styleId="SAS8">
    <w:name w:val="SAS:8"/>
    <w:basedOn w:val="Normal"/>
    <w:rsid w:val="0070381A"/>
    <w:pPr>
      <w:spacing w:line="150" w:lineRule="exact"/>
    </w:pPr>
    <w:rPr>
      <w:rFonts w:ascii="Courier New" w:hAnsi="Courier New"/>
      <w:spacing w:val="-10"/>
      <w:sz w:val="16"/>
    </w:rPr>
  </w:style>
  <w:style w:type="paragraph" w:customStyle="1" w:styleId="TextAr9">
    <w:name w:val="Text:Ar9"/>
    <w:basedOn w:val="Normal"/>
    <w:rsid w:val="0070381A"/>
    <w:rPr>
      <w:sz w:val="18"/>
    </w:rPr>
  </w:style>
  <w:style w:type="character" w:styleId="Refdenotaalpie">
    <w:name w:val="footnote reference"/>
    <w:basedOn w:val="Fuentedeprrafopredeter"/>
    <w:semiHidden/>
    <w:rsid w:val="0070381A"/>
    <w:rPr>
      <w:vertAlign w:val="superscript"/>
    </w:rPr>
  </w:style>
  <w:style w:type="paragraph" w:customStyle="1" w:styleId="SOPPARA">
    <w:name w:val="SOP PARA"/>
    <w:basedOn w:val="Normal"/>
    <w:rsid w:val="00AB0BC7"/>
    <w:pPr>
      <w:ind w:left="1174" w:hanging="720"/>
    </w:pPr>
    <w:rPr>
      <w:sz w:val="24"/>
      <w:lang w:val="en-GB"/>
    </w:rPr>
  </w:style>
  <w:style w:type="character" w:styleId="Refdecomentario">
    <w:name w:val="annotation reference"/>
    <w:basedOn w:val="Fuentedeprrafopredeter"/>
    <w:uiPriority w:val="99"/>
    <w:semiHidden/>
    <w:unhideWhenUsed/>
    <w:rsid w:val="0072224B"/>
    <w:rPr>
      <w:sz w:val="16"/>
      <w:szCs w:val="16"/>
    </w:rPr>
  </w:style>
  <w:style w:type="paragraph" w:styleId="Revisin">
    <w:name w:val="Revision"/>
    <w:hidden/>
    <w:uiPriority w:val="99"/>
    <w:semiHidden/>
    <w:rsid w:val="00C323AB"/>
    <w:pPr>
      <w:spacing w:after="0" w:line="240" w:lineRule="auto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sheikh\My%20Documents\SOPs\QMS%20Documentaiton\Final%20for%20Signature\SOP%20Template.dotx" TargetMode="External"/></Relationships>
</file>

<file path=word/theme/theme1.xml><?xml version="1.0" encoding="utf-8"?>
<a:theme xmlns:a="http://schemas.openxmlformats.org/drawingml/2006/main" name="Office Theme">
  <a:themeElements>
    <a:clrScheme name="BTG Branded Colors">
      <a:dk1>
        <a:sysClr val="windowText" lastClr="000000"/>
      </a:dk1>
      <a:lt1>
        <a:sysClr val="window" lastClr="FFFFFF"/>
      </a:lt1>
      <a:dk2>
        <a:srgbClr val="003865"/>
      </a:dk2>
      <a:lt2>
        <a:srgbClr val="EEECE1"/>
      </a:lt2>
      <a:accent1>
        <a:srgbClr val="00A9E0"/>
      </a:accent1>
      <a:accent2>
        <a:srgbClr val="84BD00"/>
      </a:accent2>
      <a:accent3>
        <a:srgbClr val="FFA300"/>
      </a:accent3>
      <a:accent4>
        <a:srgbClr val="C5299B"/>
      </a:accent4>
      <a:accent5>
        <a:srgbClr val="93328E"/>
      </a:accent5>
      <a:accent6>
        <a:srgbClr val="FFCD00"/>
      </a:accent6>
      <a:hlink>
        <a:srgbClr val="00A9E0"/>
      </a:hlink>
      <a:folHlink>
        <a:srgbClr val="FFA300"/>
      </a:folHlink>
    </a:clrScheme>
    <a:fontScheme name="BTG Secondary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1F4A21D4678D499B82472BD06746BF" ma:contentTypeVersion="13" ma:contentTypeDescription="Create a new document." ma:contentTypeScope="" ma:versionID="f3c8b4d22ec823cc76163c46de3df5c8">
  <xsd:schema xmlns:xsd="http://www.w3.org/2001/XMLSchema" xmlns:xs="http://www.w3.org/2001/XMLSchema" xmlns:p="http://schemas.microsoft.com/office/2006/metadata/properties" xmlns:ns2="a96d7c79-e417-43c8-b247-a9bea165cf53" xmlns:ns3="5a62f564-6c95-44c7-9852-f816516ef194" targetNamespace="http://schemas.microsoft.com/office/2006/metadata/properties" ma:root="true" ma:fieldsID="f534863a24fac4f8203974ffe0da04ca" ns2:_="" ns3:_="">
    <xsd:import namespace="a96d7c79-e417-43c8-b247-a9bea165cf53"/>
    <xsd:import namespace="5a62f564-6c95-44c7-9852-f816516ef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d7c79-e417-43c8-b247-a9bea165c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072c8d-48d9-43cf-8065-2623599aeb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f564-6c95-44c7-9852-f816516ef19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e3b8e86-1fb7-4136-be63-56049e72aa76}" ma:internalName="TaxCatchAll" ma:showField="CatchAllData" ma:web="5a62f564-6c95-44c7-9852-f816516ef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a96d7c79-e417-43c8-b247-a9bea165cf53">
      <Terms xmlns="http://schemas.microsoft.com/office/infopath/2007/PartnerControls"/>
    </lcf76f155ced4ddcb4097134ff3c332f>
    <TaxCatchAll xmlns="5a62f564-6c95-44c7-9852-f816516ef194" xsi:nil="true"/>
  </documentManagement>
</p:properties>
</file>

<file path=customXml/itemProps1.xml><?xml version="1.0" encoding="utf-8"?>
<ds:datastoreItem xmlns:ds="http://schemas.openxmlformats.org/officeDocument/2006/customXml" ds:itemID="{E9307DF0-3AC8-4F54-B40D-28CE5F7A0E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81A552-6BA8-4F0D-824D-C94E04369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6d7c79-e417-43c8-b247-a9bea165cf53"/>
    <ds:schemaRef ds:uri="5a62f564-6c95-44c7-9852-f816516ef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B46028-D2F7-4AF4-9E70-087825343A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7F544A-CE7D-4D6F-8580-BD72B3D3E929}">
  <ds:schemaRefs>
    <ds:schemaRef ds:uri="http://schemas.microsoft.com/office/2006/metadata/properties"/>
    <ds:schemaRef ds:uri="a96d7c79-e417-43c8-b247-a9bea165cf53"/>
    <ds:schemaRef ds:uri="http://schemas.microsoft.com/office/infopath/2007/PartnerControls"/>
    <ds:schemaRef ds:uri="5a62f564-6c95-44c7-9852-f816516ef1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SOP Template.dotx</Template>
  <TotalTime>174</TotalTime>
  <Pages>4</Pages>
  <Words>931</Words>
  <Characters>5125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Management of QS Docs</vt:lpstr>
      <vt:lpstr>Management of QS Docs</vt:lpstr>
    </vt:vector>
  </TitlesOfParts>
  <Company>Microsoft</Company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QS Docs</dc:title>
  <dc:subject>BTG</dc:subject>
  <dc:creator>Araf Sheikh</dc:creator>
  <cp:lastModifiedBy>Brayan Jimenez</cp:lastModifiedBy>
  <cp:revision>37</cp:revision>
  <cp:lastPrinted>2012-02-29T10:26:00Z</cp:lastPrinted>
  <dcterms:created xsi:type="dcterms:W3CDTF">2024-06-14T17:17:00Z</dcterms:created>
  <dcterms:modified xsi:type="dcterms:W3CDTF">2024-06-14T20:42:00Z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0x010100A21F4A21D4678D499B82472BD06746BF</vt:lpwstr>
  </property>
  <property fmtid="{D5CDD505-2E9C-101B-9397-08002B2CF9AE}" pid="3" name="_dlc_DocIdItemGuid">
    <vt:lpwstr>c755bdcd-cb71-425e-93c0-eaacee178b57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AuthorIds_UIVersion_1024">
    <vt:lpwstr>6195</vt:lpwstr>
  </property>
  <property fmtid="{D5CDD505-2E9C-101B-9397-08002B2CF9AE}" pid="9" name="BibliographyTitle">
    <vt:lpwstr>References</vt:lpwstr>
  </property>
</Properties>
</file>