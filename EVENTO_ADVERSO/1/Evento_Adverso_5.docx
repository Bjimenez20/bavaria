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5"/>
        <w:gridCol w:w="4590"/>
      </w:tblGrid>
      <w:tr w:rsidR="00546B29" w:rsidRPr="00546B29" w14:paraId="73304A46" w14:textId="77777777" w:rsidTr="009E5A19">
        <w:tc>
          <w:tcPr>
            <w:tcW w:w="5395" w:type="dxa"/>
            <w:tcBorders>
              <w:bottom w:val="single" w:sz="4" w:space="0" w:color="auto"/>
            </w:tcBorders>
            <w:shd w:val="clear" w:color="auto" w:fill="auto"/>
          </w:tcPr>
          <w:p w14:paraId="45A6B0E1" w14:textId="258DF466" w:rsidR="00546B29" w:rsidRPr="00546B29" w:rsidRDefault="00546B29" w:rsidP="009E5A19">
            <w:pPr>
              <w:jc w:val="center"/>
              <w:rPr>
                <w:b/>
                <w:noProof/>
                <w:color w:val="0B4055"/>
                <w:szCs w:val="22"/>
              </w:rPr>
            </w:pPr>
            <w:bookmarkStart w:id="0" w:name="_Toc501618719"/>
            <w:bookmarkStart w:id="1" w:name="_Toc501618718"/>
            <w:r w:rsidRPr="00546B29">
              <w:rPr>
                <w:b/>
                <w:noProof/>
                <w:color w:val="0B4055"/>
                <w:szCs w:val="22"/>
              </w:rPr>
              <w:t>Associated Procedure / Instruction Ref</w:t>
            </w:r>
            <w:r w:rsidR="003D5BEA">
              <w:rPr>
                <w:b/>
                <w:noProof/>
                <w:color w:val="0B4055"/>
                <w:szCs w:val="22"/>
              </w:rPr>
              <w:t>:</w:t>
            </w:r>
          </w:p>
        </w:tc>
        <w:tc>
          <w:tcPr>
            <w:tcW w:w="4590" w:type="dxa"/>
            <w:tcBorders>
              <w:bottom w:val="single" w:sz="4" w:space="0" w:color="auto"/>
            </w:tcBorders>
            <w:shd w:val="clear" w:color="auto" w:fill="auto"/>
          </w:tcPr>
          <w:p w14:paraId="26DC7990" w14:textId="77777777" w:rsidR="00546B29" w:rsidRPr="00546B29" w:rsidRDefault="00546B29" w:rsidP="009E5A19">
            <w:pPr>
              <w:jc w:val="center"/>
              <w:rPr>
                <w:b/>
                <w:noProof/>
                <w:color w:val="0B4055"/>
                <w:szCs w:val="22"/>
              </w:rPr>
            </w:pPr>
            <w:r w:rsidRPr="00546B29">
              <w:rPr>
                <w:b/>
                <w:noProof/>
                <w:color w:val="0B4055"/>
                <w:szCs w:val="22"/>
              </w:rPr>
              <w:t>132663-SOP</w:t>
            </w:r>
          </w:p>
        </w:tc>
      </w:tr>
      <w:tr w:rsidR="00546B29" w:rsidRPr="00546B29" w14:paraId="29C85FC9" w14:textId="77777777" w:rsidTr="009E5A19">
        <w:tc>
          <w:tcPr>
            <w:tcW w:w="5395" w:type="dxa"/>
            <w:tcBorders>
              <w:bottom w:val="single" w:sz="4" w:space="0" w:color="auto"/>
            </w:tcBorders>
            <w:shd w:val="clear" w:color="auto" w:fill="auto"/>
          </w:tcPr>
          <w:p w14:paraId="1E9E4BC7" w14:textId="39C2D9C0" w:rsidR="00546B29" w:rsidRPr="00546B29" w:rsidRDefault="00546B29" w:rsidP="009E5A19">
            <w:pPr>
              <w:jc w:val="center"/>
              <w:rPr>
                <w:b/>
                <w:noProof/>
                <w:color w:val="0B4055"/>
                <w:szCs w:val="22"/>
              </w:rPr>
            </w:pPr>
            <w:r w:rsidRPr="00546B29">
              <w:rPr>
                <w:b/>
                <w:noProof/>
                <w:color w:val="0B4055"/>
                <w:szCs w:val="22"/>
              </w:rPr>
              <w:t>Form Reference</w:t>
            </w:r>
            <w:r w:rsidR="003D5BEA">
              <w:rPr>
                <w:b/>
                <w:noProof/>
                <w:color w:val="0B4055"/>
                <w:szCs w:val="22"/>
              </w:rPr>
              <w:t xml:space="preserve"> and Version</w:t>
            </w:r>
          </w:p>
        </w:tc>
        <w:tc>
          <w:tcPr>
            <w:tcW w:w="4590" w:type="dxa"/>
            <w:tcBorders>
              <w:bottom w:val="single" w:sz="4" w:space="0" w:color="auto"/>
            </w:tcBorders>
            <w:shd w:val="clear" w:color="auto" w:fill="auto"/>
          </w:tcPr>
          <w:p w14:paraId="39CDDDF2" w14:textId="02F9C5AB" w:rsidR="00546B29" w:rsidRPr="00546B29" w:rsidRDefault="00546B29" w:rsidP="009E5A19">
            <w:pPr>
              <w:jc w:val="center"/>
              <w:rPr>
                <w:rFonts w:eastAsia="Arial"/>
                <w:b/>
                <w:szCs w:val="22"/>
                <w:highlight w:val="yellow"/>
              </w:rPr>
            </w:pPr>
            <w:r w:rsidRPr="00546B29">
              <w:rPr>
                <w:b/>
                <w:noProof/>
                <w:color w:val="0B4055"/>
                <w:szCs w:val="22"/>
              </w:rPr>
              <w:t xml:space="preserve">132665-FOR </w:t>
            </w:r>
            <w:r w:rsidR="003D5BEA">
              <w:rPr>
                <w:b/>
                <w:noProof/>
                <w:color w:val="0B4055"/>
                <w:szCs w:val="22"/>
              </w:rPr>
              <w:t>V</w:t>
            </w:r>
            <w:r w:rsidR="00006CCE">
              <w:rPr>
                <w:b/>
                <w:noProof/>
                <w:color w:val="0B4055"/>
                <w:szCs w:val="22"/>
              </w:rPr>
              <w:t>7</w:t>
            </w:r>
            <w:r w:rsidR="005E3F3C">
              <w:rPr>
                <w:b/>
                <w:noProof/>
                <w:color w:val="0B4055"/>
                <w:szCs w:val="22"/>
              </w:rPr>
              <w:t>.0</w:t>
            </w:r>
          </w:p>
        </w:tc>
      </w:tr>
    </w:tbl>
    <w:p w14:paraId="46799C06" w14:textId="77777777" w:rsidR="00546B29" w:rsidRPr="009E5A19" w:rsidRDefault="00546B29" w:rsidP="009E5A19">
      <w:pPr>
        <w:rPr>
          <w:vanish/>
        </w:rPr>
      </w:pPr>
    </w:p>
    <w:tbl>
      <w:tblPr>
        <w:tblW w:w="21878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985"/>
        <w:gridCol w:w="308"/>
        <w:gridCol w:w="542"/>
        <w:gridCol w:w="851"/>
        <w:gridCol w:w="173"/>
        <w:gridCol w:w="852"/>
        <w:gridCol w:w="1243"/>
        <w:gridCol w:w="313"/>
        <w:gridCol w:w="288"/>
        <w:gridCol w:w="567"/>
        <w:gridCol w:w="995"/>
        <w:gridCol w:w="425"/>
        <w:gridCol w:w="1415"/>
        <w:gridCol w:w="3987"/>
        <w:gridCol w:w="3965"/>
        <w:gridCol w:w="3969"/>
      </w:tblGrid>
      <w:tr w:rsidR="00860072" w:rsidRPr="00546B29" w14:paraId="10C097FA" w14:textId="77777777" w:rsidTr="009E5A19">
        <w:trPr>
          <w:gridAfter w:val="3"/>
          <w:wAfter w:w="11921" w:type="dxa"/>
          <w:trHeight w:val="837"/>
        </w:trPr>
        <w:tc>
          <w:tcPr>
            <w:tcW w:w="9957" w:type="dxa"/>
            <w:gridSpan w:val="13"/>
            <w:tcBorders>
              <w:bottom w:val="single" w:sz="4" w:space="0" w:color="auto"/>
            </w:tcBorders>
            <w:shd w:val="clear" w:color="auto" w:fill="4BACC6"/>
          </w:tcPr>
          <w:p w14:paraId="42636341" w14:textId="0EC9DE5F" w:rsidR="00860072" w:rsidRPr="00546B29" w:rsidRDefault="00860072" w:rsidP="009E5A19">
            <w:pPr>
              <w:tabs>
                <w:tab w:val="left" w:pos="2181"/>
              </w:tabs>
              <w:ind w:right="-32"/>
              <w:rPr>
                <w:sz w:val="15"/>
                <w:szCs w:val="15"/>
                <w:lang w:val="en-GB"/>
              </w:rPr>
            </w:pPr>
            <w:r w:rsidRPr="00546B29">
              <w:rPr>
                <w:sz w:val="15"/>
                <w:szCs w:val="15"/>
                <w:lang w:val="en-GB"/>
              </w:rPr>
              <w:tab/>
            </w:r>
          </w:p>
          <w:p w14:paraId="79E37C9E" w14:textId="128D219A" w:rsidR="00860072" w:rsidRPr="00546B29" w:rsidRDefault="00860072" w:rsidP="009E5A19">
            <w:pPr>
              <w:shd w:val="clear" w:color="auto" w:fill="4BACC6"/>
              <w:jc w:val="left"/>
              <w:rPr>
                <w:rStyle w:val="TtuloCar"/>
                <w:rFonts w:eastAsia="Times New Roman"/>
                <w:b/>
                <w:bCs/>
                <w:caps w:val="0"/>
                <w:color w:val="auto"/>
                <w:spacing w:val="0"/>
                <w:sz w:val="22"/>
                <w:szCs w:val="27"/>
                <w:lang w:val="en-GB" w:eastAsia="fr-FR" w:bidi="ar-SA"/>
              </w:rPr>
            </w:pPr>
            <w:r w:rsidRPr="00546B29">
              <w:rPr>
                <w:noProof/>
                <w:lang w:val="en-GB" w:eastAsia="en-GB"/>
              </w:rPr>
              <w:drawing>
                <wp:inline distT="0" distB="0" distL="0" distR="0" wp14:anchorId="01D76730" wp14:editId="0C9790AA">
                  <wp:extent cx="927100" cy="279400"/>
                  <wp:effectExtent l="0" t="0" r="6350" b="635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71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6B29">
              <w:rPr>
                <w:rStyle w:val="TtuloCar"/>
                <w:rFonts w:eastAsia="Times New Roman"/>
                <w:b/>
                <w:bCs/>
                <w:caps w:val="0"/>
                <w:color w:val="auto"/>
                <w:spacing w:val="0"/>
                <w:sz w:val="22"/>
                <w:szCs w:val="27"/>
                <w:lang w:val="en-GB" w:eastAsia="fr-FR" w:bidi="ar-SA"/>
              </w:rPr>
              <w:t>Adverse Events and Special Situations Reporting Form for PDCS</w:t>
            </w:r>
          </w:p>
          <w:p w14:paraId="2730A898" w14:textId="77777777" w:rsidR="00860072" w:rsidRPr="00546B29" w:rsidRDefault="00860072" w:rsidP="009E5A19">
            <w:pPr>
              <w:autoSpaceDE w:val="0"/>
              <w:autoSpaceDN w:val="0"/>
              <w:adjustRightInd w:val="0"/>
              <w:jc w:val="left"/>
              <w:rPr>
                <w:sz w:val="13"/>
                <w:szCs w:val="13"/>
                <w:lang w:val="en-GB"/>
              </w:rPr>
            </w:pPr>
            <w:r w:rsidRPr="00546B29">
              <w:rPr>
                <w:color w:val="000000"/>
                <w:sz w:val="13"/>
                <w:szCs w:val="13"/>
                <w:lang w:val="en-GB" w:eastAsia="en-GB"/>
              </w:rPr>
              <w:t xml:space="preserve">Please complete as many details as possible and </w:t>
            </w:r>
            <w:r w:rsidRPr="00546B29">
              <w:rPr>
                <w:b/>
                <w:bCs/>
                <w:color w:val="000000"/>
                <w:sz w:val="13"/>
                <w:szCs w:val="13"/>
                <w:lang w:val="en-GB" w:eastAsia="en-GB"/>
              </w:rPr>
              <w:t xml:space="preserve">forward it to IPSEN contact immediately/within 24 hours/agreed timelines </w:t>
            </w:r>
            <w:r w:rsidRPr="00546B29">
              <w:rPr>
                <w:color w:val="000000"/>
                <w:sz w:val="13"/>
                <w:szCs w:val="13"/>
                <w:lang w:val="en-GB" w:eastAsia="en-GB"/>
              </w:rPr>
              <w:t xml:space="preserve">of becoming aware </w:t>
            </w:r>
            <w:r w:rsidRPr="00546B29">
              <w:rPr>
                <w:bCs/>
                <w:color w:val="000000"/>
                <w:sz w:val="13"/>
                <w:szCs w:val="13"/>
                <w:lang w:val="en-GB" w:eastAsia="en-GB"/>
              </w:rPr>
              <w:t>AE/PC/Safety Information</w:t>
            </w:r>
          </w:p>
        </w:tc>
      </w:tr>
      <w:tr w:rsidR="00BD34BE" w:rsidRPr="00546B29" w14:paraId="024F97A6" w14:textId="77777777" w:rsidTr="009E5A19">
        <w:trPr>
          <w:gridAfter w:val="3"/>
          <w:wAfter w:w="11921" w:type="dxa"/>
          <w:cantSplit/>
          <w:trHeight w:val="761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3139B" w14:textId="75A7B711" w:rsidR="00BD34BE" w:rsidRPr="00546B29" w:rsidRDefault="00BD34BE" w:rsidP="009E5A19">
            <w:pPr>
              <w:rPr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SOURCE TYPE</w:t>
            </w:r>
            <w:r w:rsidRPr="00546B29">
              <w:rPr>
                <w:sz w:val="16"/>
                <w:szCs w:val="16"/>
                <w:lang w:val="en-GB"/>
              </w:rPr>
              <w:t>:</w:t>
            </w:r>
          </w:p>
          <w:p w14:paraId="70640D94" w14:textId="77777777" w:rsidR="00BD34BE" w:rsidRPr="00546B29" w:rsidRDefault="00BD34BE" w:rsidP="009E5A19">
            <w:pPr>
              <w:rPr>
                <w:b/>
                <w:sz w:val="16"/>
                <w:szCs w:val="16"/>
                <w:u w:val="single"/>
                <w:lang w:val="en-GB"/>
              </w:rPr>
            </w:pPr>
          </w:p>
          <w:p w14:paraId="7BC38CCF" w14:textId="60F0CF54" w:rsidR="00BD34BE" w:rsidRPr="00546B29" w:rsidRDefault="00876450" w:rsidP="009E5A19">
            <w:pPr>
              <w:tabs>
                <w:tab w:val="left" w:pos="2048"/>
                <w:tab w:val="left" w:pos="4175"/>
                <w:tab w:val="left" w:pos="6726"/>
                <w:tab w:val="right" w:pos="10209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☐ </w:t>
            </w:r>
            <w:r w:rsidR="00BD34BE" w:rsidRPr="00546B29">
              <w:rPr>
                <w:sz w:val="16"/>
                <w:szCs w:val="16"/>
                <w:lang w:val="en-GB"/>
              </w:rPr>
              <w:t xml:space="preserve">Early </w:t>
            </w:r>
            <w:r w:rsidR="00280594" w:rsidRPr="00546B29">
              <w:rPr>
                <w:sz w:val="16"/>
                <w:szCs w:val="16"/>
                <w:lang w:val="en-GB"/>
              </w:rPr>
              <w:t xml:space="preserve">Access </w:t>
            </w:r>
            <w:r w:rsidR="00280594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BD34BE" w:rsidRPr="00546B29">
              <w:rPr>
                <w:sz w:val="16"/>
                <w:szCs w:val="16"/>
                <w:lang w:val="en-GB"/>
              </w:rPr>
              <w:t>Patient Support</w:t>
            </w:r>
            <w:r w:rsidR="00280594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☑ </w:t>
            </w:r>
            <w:r w:rsidR="00BD34BE" w:rsidRPr="00546B29">
              <w:rPr>
                <w:sz w:val="16"/>
                <w:szCs w:val="16"/>
                <w:lang w:val="en-GB"/>
              </w:rPr>
              <w:t>Market Research</w:t>
            </w:r>
            <w:r w:rsidR="00280594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>☐ </w:t>
            </w:r>
            <w:r w:rsidR="00BD34BE" w:rsidRPr="00546B29">
              <w:rPr>
                <w:sz w:val="16"/>
                <w:szCs w:val="16"/>
                <w:lang w:val="en-GB"/>
              </w:rPr>
              <w:t>Other (specify)</w:t>
            </w:r>
            <w:r w:rsidR="000F1381">
              <w:rPr>
                <w:sz w:val="16"/>
                <w:szCs w:val="16"/>
                <w:lang w:val="en-GB"/>
              </w:rPr>
              <w:t>:</w:t>
            </w:r>
            <w:r w:rsidR="00BD34BE" w:rsidRPr="00546B29">
              <w:rPr>
                <w:sz w:val="16"/>
                <w:szCs w:val="16"/>
                <w:lang w:val="en-GB"/>
              </w:rPr>
              <w:t xml:space="preserve"> _____________ </w:t>
            </w:r>
          </w:p>
          <w:p w14:paraId="17FDE53A" w14:textId="04CE07B0" w:rsidR="00BD34BE" w:rsidRPr="00546B29" w:rsidRDefault="00BD34BE" w:rsidP="009E5A19">
            <w:pPr>
              <w:rPr>
                <w:sz w:val="16"/>
                <w:szCs w:val="16"/>
                <w:lang w:val="en-GB"/>
              </w:rPr>
            </w:pPr>
          </w:p>
        </w:tc>
      </w:tr>
      <w:tr w:rsidR="007C00B7" w:rsidRPr="00805517" w14:paraId="06CB60A5" w14:textId="77777777" w:rsidTr="009E5A19">
        <w:trPr>
          <w:gridAfter w:val="3"/>
          <w:wAfter w:w="11921" w:type="dxa"/>
          <w:cantSplit/>
          <w:trHeight w:val="683"/>
        </w:trPr>
        <w:tc>
          <w:tcPr>
            <w:tcW w:w="47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7969E9" w14:textId="30118CE3" w:rsidR="00BD34BE" w:rsidRPr="00546B29" w:rsidRDefault="00BD34BE" w:rsidP="009E5A19">
            <w:pPr>
              <w:spacing w:before="60"/>
              <w:rPr>
                <w:sz w:val="15"/>
                <w:szCs w:val="15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Date of First Notification (Day 0)</w:t>
            </w:r>
            <w:r w:rsidRPr="00546B29">
              <w:rPr>
                <w:sz w:val="16"/>
                <w:szCs w:val="16"/>
                <w:lang w:val="en-GB"/>
              </w:rPr>
              <w:t xml:space="preserve"> </w:t>
            </w:r>
            <w:r w:rsidR="00805517">
              <w:rPr>
                <w:sz w:val="15"/>
                <w:szCs w:val="15"/>
                <w:lang w:val="en-GB"/>
              </w:rPr>
              <w:t>19-junio-2024</w:t>
            </w:r>
            <w:r w:rsidRPr="00546B29">
              <w:rPr>
                <w:sz w:val="15"/>
                <w:szCs w:val="15"/>
                <w:lang w:val="en-GB"/>
              </w:rPr>
              <w:t xml:space="preserve">  </w:t>
            </w:r>
          </w:p>
          <w:p w14:paraId="46E0E8BD" w14:textId="77777777" w:rsidR="00BD34BE" w:rsidRPr="00546B29" w:rsidRDefault="00BD34BE" w:rsidP="009E5A19">
            <w:pPr>
              <w:rPr>
                <w:sz w:val="15"/>
                <w:szCs w:val="15"/>
                <w:lang w:val="en-GB"/>
              </w:rPr>
            </w:pPr>
          </w:p>
          <w:p w14:paraId="3D4D6404" w14:textId="77777777" w:rsidR="00BD34BE" w:rsidRPr="00546B29" w:rsidRDefault="00BD34BE" w:rsidP="009E5A19">
            <w:pPr>
              <w:rPr>
                <w:sz w:val="15"/>
                <w:szCs w:val="15"/>
                <w:lang w:val="en-GB"/>
              </w:rPr>
            </w:pPr>
          </w:p>
          <w:p w14:paraId="5D02C09F" w14:textId="77777777" w:rsidR="00BD34BE" w:rsidRPr="00546B29" w:rsidRDefault="00BD34BE" w:rsidP="009E5A19">
            <w:pPr>
              <w:rPr>
                <w:b/>
                <w:bCs/>
                <w:sz w:val="14"/>
                <w:szCs w:val="14"/>
                <w:lang w:val="en-GB"/>
              </w:rPr>
            </w:pPr>
            <w:r w:rsidRPr="00546B29">
              <w:rPr>
                <w:sz w:val="14"/>
                <w:szCs w:val="14"/>
                <w:lang w:val="en-GB"/>
              </w:rPr>
              <w:t>(date first aware of the adverse event/safety information by a company employee/contractor)</w:t>
            </w:r>
          </w:p>
        </w:tc>
        <w:tc>
          <w:tcPr>
            <w:tcW w:w="52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05E440" w14:textId="0C7C3B1E" w:rsidR="00805517" w:rsidRDefault="00BD34BE" w:rsidP="00805517">
            <w:pPr>
              <w:spacing w:before="60"/>
              <w:rPr>
                <w:b/>
                <w:sz w:val="16"/>
                <w:szCs w:val="16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STUDY/PROGRAMME NUMBER (UNIQUE ID):</w:t>
            </w:r>
            <w:r w:rsidR="00805517">
              <w:rPr>
                <w:b/>
                <w:sz w:val="16"/>
                <w:szCs w:val="16"/>
                <w:lang w:val="en-GB"/>
              </w:rPr>
              <w:t xml:space="preserve"> </w:t>
            </w:r>
            <w:r w:rsidR="00805517" w:rsidRPr="00805517">
              <w:rPr>
                <w:bCs/>
                <w:sz w:val="16"/>
                <w:szCs w:val="16"/>
                <w:lang w:val="en-GB"/>
              </w:rPr>
              <w:t>PSP-L-0017</w:t>
            </w:r>
          </w:p>
          <w:p w14:paraId="07B4937E" w14:textId="77777777" w:rsidR="00805517" w:rsidRPr="00805517" w:rsidRDefault="00805517" w:rsidP="00805517">
            <w:pPr>
              <w:spacing w:before="60"/>
              <w:rPr>
                <w:b/>
                <w:sz w:val="16"/>
                <w:szCs w:val="16"/>
              </w:rPr>
            </w:pPr>
          </w:p>
          <w:p w14:paraId="5D84F37D" w14:textId="77777777" w:rsidR="00805517" w:rsidRDefault="00805517" w:rsidP="009E5A19">
            <w:pPr>
              <w:rPr>
                <w:b/>
                <w:sz w:val="15"/>
                <w:szCs w:val="15"/>
                <w:lang w:val="en-GB"/>
              </w:rPr>
            </w:pPr>
          </w:p>
          <w:p w14:paraId="57B646EA" w14:textId="507DFDBE" w:rsidR="00BD34BE" w:rsidRPr="00805517" w:rsidRDefault="00BD34BE" w:rsidP="009E5A19">
            <w:pPr>
              <w:rPr>
                <w:sz w:val="14"/>
                <w:szCs w:val="14"/>
                <w:lang w:val="en-GB"/>
              </w:rPr>
            </w:pPr>
            <w:r w:rsidRPr="00546B29">
              <w:rPr>
                <w:sz w:val="14"/>
                <w:szCs w:val="14"/>
                <w:lang w:val="en-GB"/>
              </w:rPr>
              <w:t>(Must be completed for all Solicited reports)</w:t>
            </w:r>
          </w:p>
        </w:tc>
      </w:tr>
      <w:tr w:rsidR="00BD34BE" w:rsidRPr="00546B29" w14:paraId="1F9788E2" w14:textId="77777777" w:rsidTr="009E5A19">
        <w:trPr>
          <w:gridAfter w:val="3"/>
          <w:wAfter w:w="11921" w:type="dxa"/>
          <w:cantSplit/>
          <w:trHeight w:val="234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347410E" w14:textId="5F3A57E4" w:rsidR="00BD34BE" w:rsidRPr="00546B29" w:rsidRDefault="00BD34BE" w:rsidP="009E5A19">
            <w:pPr>
              <w:pStyle w:val="Textocomentario"/>
              <w:rPr>
                <w:rFonts w:ascii="Times New Roman" w:hAnsi="Times New Roman" w:cs="Times New Roman"/>
                <w:b/>
                <w:sz w:val="15"/>
                <w:szCs w:val="15"/>
              </w:rPr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I) PATIENT Details (Identifier)</w:t>
            </w:r>
          </w:p>
        </w:tc>
      </w:tr>
      <w:tr w:rsidR="00980CED" w:rsidRPr="00546B29" w14:paraId="77ADD28B" w14:textId="77777777" w:rsidTr="002103D9">
        <w:trPr>
          <w:gridAfter w:val="3"/>
          <w:wAfter w:w="11921" w:type="dxa"/>
          <w:cantSplit/>
          <w:trHeight w:val="403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E0EA53D" w14:textId="2345234A" w:rsidR="00980CED" w:rsidRPr="00546B29" w:rsidRDefault="00980CED" w:rsidP="009E5A19">
            <w:pPr>
              <w:pStyle w:val="Textocomentario"/>
              <w:spacing w:before="60"/>
              <w:rPr>
                <w:sz w:val="16"/>
                <w:szCs w:val="16"/>
                <w:lang w:val="en-GB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1.Patient Initials/Number</w:t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br/>
              <w:t>ALG</w:t>
            </w:r>
          </w:p>
        </w:tc>
        <w:tc>
          <w:tcPr>
            <w:tcW w:w="1874" w:type="dxa"/>
            <w:gridSpan w:val="4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64BA5FC" w14:textId="77777777" w:rsidR="005C6D2E" w:rsidRDefault="00980CED" w:rsidP="005C6D2E">
            <w:pPr>
              <w:pStyle w:val="Textocomentario"/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2. Date of Birth:</w:t>
            </w:r>
          </w:p>
          <w:p w14:paraId="1A5968D9" w14:textId="4EB524A5" w:rsidR="00980CED" w:rsidRDefault="00805517" w:rsidP="005C6D2E">
            <w:pPr>
              <w:pStyle w:val="Textocomentario"/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805517">
              <w:rPr>
                <w:rFonts w:ascii="Times New Roman" w:hAnsi="Times New Roman" w:cs="Times New Roman"/>
                <w:sz w:val="16"/>
                <w:szCs w:val="16"/>
              </w:rPr>
              <w:t>25-febrero-1958</w:t>
            </w:r>
          </w:p>
          <w:p w14:paraId="6EC224D4" w14:textId="731811FD" w:rsidR="00980CED" w:rsidRPr="00546B29" w:rsidRDefault="00980CED" w:rsidP="009E5A19">
            <w:pPr>
              <w:pStyle w:val="Textocomentario"/>
              <w:spacing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/>
          </w:tcPr>
          <w:p w14:paraId="5A054BD5" w14:textId="77777777" w:rsidR="00590005" w:rsidRDefault="00980CED" w:rsidP="009E5A19">
            <w:pPr>
              <w:pStyle w:val="Textocomentario"/>
              <w:spacing w:before="60" w:after="0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Age at time of event:</w:t>
            </w:r>
          </w:p>
          <w:p w14:paraId="230A1581" w14:textId="3B46D730" w:rsidR="00980CED" w:rsidRPr="00546B29" w:rsidRDefault="00805517" w:rsidP="00037E35">
            <w:pPr>
              <w:pStyle w:val="Textocomentario"/>
              <w:spacing w:before="60" w:after="0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66</w:t>
            </w:r>
            <w:r w:rsidR="00590005">
              <w:rPr>
                <w:rFonts w:ascii="Times New Roman" w:hAnsi="Times New Roman" w:cs="Times New Roman"/>
                <w:sz w:val="16"/>
                <w:szCs w:val="16"/>
              </w:rPr>
              <w:t xml:space="preserve"> AÑOS</w:t>
            </w:r>
          </w:p>
        </w:tc>
        <w:tc>
          <w:tcPr>
            <w:tcW w:w="116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334A39" w14:textId="77777777" w:rsidR="00980CED" w:rsidRDefault="00980CED" w:rsidP="009E5A19">
            <w:pPr>
              <w:pStyle w:val="Textocomentario"/>
              <w:tabs>
                <w:tab w:val="left" w:pos="599"/>
              </w:tabs>
              <w:spacing w:before="60"/>
              <w:ind w:right="-10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. Gender </w:t>
            </w:r>
          </w:p>
          <w:p w14:paraId="794D4386" w14:textId="2A0A01E8" w:rsidR="00980CED" w:rsidRDefault="00980CED" w:rsidP="009E5A19">
            <w:pPr>
              <w:pStyle w:val="Textocomentario"/>
              <w:tabs>
                <w:tab w:val="left" w:pos="599"/>
              </w:tabs>
              <w:spacing w:before="0"/>
              <w:ind w:right="-109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Male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</w:p>
          <w:p w14:paraId="6640FC69" w14:textId="46E6D03B" w:rsidR="00980CED" w:rsidRPr="00910DFD" w:rsidRDefault="00980CED" w:rsidP="009E5A19">
            <w:pPr>
              <w:pStyle w:val="Textocomentario"/>
              <w:tabs>
                <w:tab w:val="left" w:pos="599"/>
              </w:tabs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Female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805517">
              <w:rPr>
                <w:rFonts w:ascii="Times New Roman" w:hAnsi="Times New Roman" w:cs="Times New Roman"/>
                <w:sz w:val="16"/>
                <w:szCs w:val="16"/>
              </w:rPr>
              <w:t>☑</w:t>
            </w:r>
          </w:p>
        </w:tc>
        <w:tc>
          <w:tcPr>
            <w:tcW w:w="14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9B676EE" w14:textId="16B96464" w:rsidR="00980CED" w:rsidRPr="00546B29" w:rsidRDefault="00980CED" w:rsidP="009E5A19">
            <w:pPr>
              <w:pStyle w:val="Textocomentario"/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. Weight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:</w:t>
            </w:r>
          </w:p>
          <w:p w14:paraId="571317DF" w14:textId="4770748A" w:rsidR="00980CED" w:rsidRPr="00546B29" w:rsidRDefault="00972090" w:rsidP="00412DCA">
            <w:pPr>
              <w:pStyle w:val="Textocomentario"/>
              <w:spacing w:after="0"/>
              <w:ind w:right="3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 w:rsidR="00980CED" w:rsidRPr="00546B29">
              <w:rPr>
                <w:rFonts w:ascii="Times New Roman" w:hAnsi="Times New Roman" w:cs="Times New Roman"/>
                <w:sz w:val="16"/>
                <w:szCs w:val="16"/>
              </w:rPr>
              <w:t>kg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A489B78" w14:textId="4EC09A8E" w:rsidR="00980CED" w:rsidRPr="00546B29" w:rsidRDefault="00980CED" w:rsidP="00412DCA">
            <w:pPr>
              <w:pStyle w:val="Textocomentario"/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.Height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:</w:t>
            </w:r>
            <w:r w:rsidR="00412DCA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412DCA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972090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cm</w:t>
            </w:r>
          </w:p>
        </w:tc>
      </w:tr>
      <w:tr w:rsidR="00980CED" w:rsidRPr="00546B29" w14:paraId="74B39FA7" w14:textId="77777777" w:rsidTr="002103D9">
        <w:trPr>
          <w:gridAfter w:val="3"/>
          <w:wAfter w:w="11921" w:type="dxa"/>
          <w:cantSplit/>
          <w:trHeight w:val="220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0CDDC8" w14:textId="77777777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  <w:tc>
          <w:tcPr>
            <w:tcW w:w="3969" w:type="dxa"/>
            <w:gridSpan w:val="6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9E3A86" w14:textId="443B1895" w:rsidR="00980CED" w:rsidRDefault="00980CED" w:rsidP="009E5A19">
            <w:pPr>
              <w:spacing w:before="20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Age Group* </w:t>
            </w:r>
            <w:r w:rsidRPr="00B20CE2">
              <w:rPr>
                <w:sz w:val="16"/>
                <w:szCs w:val="16"/>
              </w:rPr>
              <w:t>(</w:t>
            </w:r>
            <w:r w:rsidRPr="00DC47EF">
              <w:rPr>
                <w:sz w:val="16"/>
                <w:szCs w:val="16"/>
              </w:rPr>
              <w:t>Specify</w:t>
            </w:r>
            <w:r>
              <w:rPr>
                <w:sz w:val="16"/>
                <w:szCs w:val="16"/>
              </w:rPr>
              <w:t>:</w:t>
            </w:r>
            <w:r w:rsidRPr="00DC47EF">
              <w:rPr>
                <w:sz w:val="16"/>
                <w:szCs w:val="16"/>
              </w:rPr>
              <w:t xml:space="preserve"> Neonate, </w:t>
            </w:r>
            <w:r>
              <w:rPr>
                <w:sz w:val="16"/>
                <w:szCs w:val="16"/>
              </w:rPr>
              <w:t>I</w:t>
            </w:r>
            <w:r w:rsidRPr="00DC47EF">
              <w:rPr>
                <w:sz w:val="16"/>
                <w:szCs w:val="16"/>
              </w:rPr>
              <w:t>nfant, Child, Adolescent, Adult, Elderly</w:t>
            </w:r>
            <w:r>
              <w:rPr>
                <w:sz w:val="16"/>
                <w:szCs w:val="16"/>
              </w:rPr>
              <w:t xml:space="preserve">): </w:t>
            </w:r>
            <w:r w:rsidR="005E06EA">
              <w:rPr>
                <w:sz w:val="16"/>
                <w:szCs w:val="16"/>
              </w:rPr>
              <w:t>ADULTO</w:t>
            </w:r>
          </w:p>
          <w:p w14:paraId="0DA51F18" w14:textId="1082F92F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  <w:tc>
          <w:tcPr>
            <w:tcW w:w="116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A6A29B" w14:textId="77777777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  <w:tc>
          <w:tcPr>
            <w:tcW w:w="142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B8C158" w14:textId="77777777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  <w:tc>
          <w:tcPr>
            <w:tcW w:w="1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45FAD0" w14:textId="29319711" w:rsidR="00980CED" w:rsidRPr="009229D2" w:rsidRDefault="00980CED" w:rsidP="009E5A19">
            <w:pPr>
              <w:jc w:val="left"/>
              <w:rPr>
                <w:i/>
                <w:iCs/>
                <w:color w:val="000000"/>
                <w:sz w:val="14"/>
                <w:szCs w:val="12"/>
                <w:lang w:val="en-GB"/>
              </w:rPr>
            </w:pPr>
          </w:p>
        </w:tc>
      </w:tr>
      <w:tr w:rsidR="00860072" w:rsidRPr="00546B29" w14:paraId="71996E1F" w14:textId="77777777" w:rsidTr="009E5A19">
        <w:trPr>
          <w:gridAfter w:val="3"/>
          <w:wAfter w:w="11921" w:type="dxa"/>
          <w:cantSplit/>
          <w:trHeight w:val="220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342C6F" w14:textId="4D6D9477" w:rsidR="00860072" w:rsidRPr="009229D2" w:rsidRDefault="001C6F5B" w:rsidP="009E5A19">
            <w:pPr>
              <w:jc w:val="left"/>
              <w:rPr>
                <w:b/>
                <w:i/>
                <w:iCs/>
                <w:sz w:val="16"/>
                <w:szCs w:val="16"/>
                <w:lang w:val="en-GB"/>
              </w:rPr>
            </w:pP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 xml:space="preserve">* 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Neonate = from day of birth plus 27 days, Infant = from 1 month (28 days) to 23 months, Child = from 2 years to 11 years</w:t>
            </w: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 xml:space="preserve">, 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Adolescent = from 12 years to less than 18</w:t>
            </w:r>
            <w:r w:rsidR="00456D51">
              <w:rPr>
                <w:i/>
                <w:iCs/>
                <w:color w:val="000000"/>
                <w:sz w:val="14"/>
                <w:szCs w:val="12"/>
                <w:lang w:val="en-GB"/>
              </w:rPr>
              <w:t> 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years</w:t>
            </w: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 xml:space="preserve">, 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Adult = from 18 years to 64 years</w:t>
            </w: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 xml:space="preserve">, </w:t>
            </w:r>
            <w:r w:rsidR="00CE00C8"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Elderly = from 65 years</w:t>
            </w:r>
            <w:r w:rsidRPr="009229D2">
              <w:rPr>
                <w:i/>
                <w:iCs/>
                <w:color w:val="000000"/>
                <w:sz w:val="14"/>
                <w:szCs w:val="12"/>
                <w:lang w:val="en-GB"/>
              </w:rPr>
              <w:t>)</w:t>
            </w:r>
          </w:p>
        </w:tc>
      </w:tr>
      <w:tr w:rsidR="007C00B7" w:rsidRPr="00546B29" w14:paraId="46805C90" w14:textId="77777777" w:rsidTr="009E5A19">
        <w:trPr>
          <w:gridAfter w:val="3"/>
          <w:wAfter w:w="11921" w:type="dxa"/>
          <w:cantSplit/>
          <w:trHeight w:val="220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028C0FC" w14:textId="76F3ABF5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5"/>
                <w:szCs w:val="15"/>
              </w:rPr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II) SUSPECTED MEDICINAL PRODUCT</w:t>
            </w:r>
          </w:p>
        </w:tc>
      </w:tr>
      <w:tr w:rsidR="001321C5" w:rsidRPr="00546B29" w14:paraId="7BFE27FB" w14:textId="77777777" w:rsidTr="00F65277">
        <w:trPr>
          <w:gridAfter w:val="3"/>
          <w:wAfter w:w="11921" w:type="dxa"/>
          <w:cantSplit/>
          <w:trHeight w:val="692"/>
        </w:trPr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101018" w14:textId="77777777" w:rsidR="007C00B7" w:rsidRDefault="007C00B7" w:rsidP="009E5A19">
            <w:pPr>
              <w:spacing w:before="60"/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 xml:space="preserve">1.Trade Name </w:t>
            </w:r>
            <w:r w:rsidRPr="009229D2">
              <w:rPr>
                <w:sz w:val="16"/>
                <w:szCs w:val="16"/>
                <w:lang w:val="en-GB"/>
              </w:rPr>
              <w:t>(</w:t>
            </w:r>
            <w:r w:rsidRPr="009229D2">
              <w:rPr>
                <w:i/>
                <w:sz w:val="16"/>
                <w:szCs w:val="16"/>
                <w:lang w:val="en-GB"/>
              </w:rPr>
              <w:t>INN/Generic Name</w:t>
            </w:r>
            <w:r w:rsidRPr="009229D2">
              <w:rPr>
                <w:sz w:val="16"/>
                <w:szCs w:val="16"/>
                <w:lang w:val="en-GB"/>
              </w:rPr>
              <w:t>)</w:t>
            </w:r>
          </w:p>
          <w:p w14:paraId="1F215FE7" w14:textId="77777777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77F5F44D" w14:textId="2651822A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Somatuline</w:t>
            </w:r>
          </w:p>
        </w:tc>
        <w:tc>
          <w:tcPr>
            <w:tcW w:w="25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429658" w14:textId="77777777" w:rsidR="007C00B7" w:rsidRDefault="007C00B7" w:rsidP="009E5A19">
            <w:pPr>
              <w:spacing w:before="60"/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>2. Batch No. and Expiry Date</w:t>
            </w:r>
          </w:p>
          <w:p w14:paraId="24065B09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66EA2105" w14:textId="791BF8ED" w:rsid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Prueba</w:t>
            </w:r>
          </w:p>
          <w:p w14:paraId="78C75536" w14:textId="2CAB8757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36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618DFD" w14:textId="77777777" w:rsidR="005E161B" w:rsidRDefault="007C00B7" w:rsidP="009E5A19">
            <w:pPr>
              <w:spacing w:before="60"/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>3. Sample Available</w:t>
            </w:r>
          </w:p>
          <w:p w14:paraId="121CF560" w14:textId="782F3D1A" w:rsidR="007C00B7" w:rsidRPr="00D77991" w:rsidRDefault="005E06EA" w:rsidP="009E5A19">
            <w:pPr>
              <w:spacing w:before="6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☑ </w:t>
            </w:r>
            <w:r w:rsidR="007C00B7" w:rsidRPr="009229D2">
              <w:rPr>
                <w:sz w:val="16"/>
                <w:szCs w:val="16"/>
                <w:lang w:val="en-GB"/>
              </w:rPr>
              <w:t>Yes</w:t>
            </w:r>
            <w:r w:rsidR="005E161B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>☐ </w:t>
            </w:r>
            <w:r w:rsidR="007C00B7" w:rsidRPr="009229D2">
              <w:rPr>
                <w:sz w:val="16"/>
                <w:szCs w:val="16"/>
                <w:lang w:val="en-GB"/>
              </w:rPr>
              <w:t>No</w:t>
            </w:r>
          </w:p>
        </w:tc>
      </w:tr>
      <w:tr w:rsidR="001321C5" w:rsidRPr="00546B29" w14:paraId="5DE55917" w14:textId="77777777" w:rsidTr="00F65277">
        <w:trPr>
          <w:gridAfter w:val="3"/>
          <w:wAfter w:w="11921" w:type="dxa"/>
          <w:cantSplit/>
          <w:trHeight w:val="732"/>
        </w:trPr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FD6274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 xml:space="preserve">4. Dose </w:t>
            </w:r>
            <w:r w:rsidRPr="009229D2">
              <w:rPr>
                <w:sz w:val="16"/>
                <w:szCs w:val="16"/>
                <w:lang w:val="en-GB"/>
              </w:rPr>
              <w:t>(specify units)</w:t>
            </w:r>
          </w:p>
          <w:p w14:paraId="2AB51B57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6050CCA8" w14:textId="7AF222A0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60 MGS</w:t>
            </w:r>
          </w:p>
        </w:tc>
        <w:tc>
          <w:tcPr>
            <w:tcW w:w="25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6231B2" w14:textId="77777777" w:rsidR="007C00B7" w:rsidRDefault="007C00B7" w:rsidP="009E5A19">
            <w:pPr>
              <w:rPr>
                <w:b/>
                <w:bCs/>
                <w:sz w:val="16"/>
                <w:szCs w:val="16"/>
                <w:lang w:val="en-GB"/>
              </w:rPr>
            </w:pPr>
            <w:r w:rsidRPr="009229D2">
              <w:rPr>
                <w:sz w:val="16"/>
                <w:szCs w:val="16"/>
                <w:lang w:val="en-GB"/>
              </w:rPr>
              <w:t>5</w:t>
            </w:r>
            <w:r w:rsidRPr="00D77991">
              <w:rPr>
                <w:b/>
                <w:bCs/>
                <w:sz w:val="16"/>
                <w:szCs w:val="16"/>
                <w:lang w:val="en-GB"/>
              </w:rPr>
              <w:t xml:space="preserve">. </w:t>
            </w:r>
            <w:r w:rsidRPr="00D77991">
              <w:rPr>
                <w:sz w:val="16"/>
                <w:szCs w:val="16"/>
                <w:lang w:val="en-GB"/>
              </w:rPr>
              <w:t xml:space="preserve">Frequency </w:t>
            </w:r>
          </w:p>
          <w:p w14:paraId="73D0C29D" w14:textId="77777777" w:rsidR="005C48CD" w:rsidRDefault="005C48CD" w:rsidP="005C48CD">
            <w:pPr>
              <w:rPr>
                <w:b/>
                <w:bCs/>
                <w:sz w:val="16"/>
                <w:szCs w:val="16"/>
                <w:lang w:val="en-GB"/>
              </w:rPr>
            </w:pPr>
          </w:p>
          <w:p w14:paraId="16C82845" w14:textId="1439722A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CADA 30 DIAS</w:t>
            </w:r>
          </w:p>
        </w:tc>
        <w:tc>
          <w:tcPr>
            <w:tcW w:w="36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DF69E9E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9229D2">
              <w:rPr>
                <w:sz w:val="16"/>
                <w:szCs w:val="16"/>
                <w:lang w:val="en-GB"/>
              </w:rPr>
              <w:t>6.</w:t>
            </w:r>
            <w:r w:rsidRPr="00D77991">
              <w:rPr>
                <w:b/>
                <w:bCs/>
                <w:sz w:val="16"/>
                <w:szCs w:val="16"/>
                <w:lang w:val="en-GB"/>
              </w:rPr>
              <w:t xml:space="preserve"> </w:t>
            </w:r>
            <w:r w:rsidRPr="00D77991">
              <w:rPr>
                <w:sz w:val="16"/>
                <w:szCs w:val="16"/>
                <w:lang w:val="en-GB"/>
              </w:rPr>
              <w:t>Route of administration</w:t>
            </w:r>
            <w:r w:rsidRPr="00D77991">
              <w:rPr>
                <w:b/>
                <w:bCs/>
                <w:sz w:val="16"/>
                <w:szCs w:val="16"/>
                <w:lang w:val="en-GB"/>
              </w:rPr>
              <w:t xml:space="preserve"> </w:t>
            </w:r>
          </w:p>
          <w:p w14:paraId="41872E0F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17BD8D60" w14:textId="43ECB67B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Prueba</w:t>
            </w:r>
          </w:p>
        </w:tc>
      </w:tr>
      <w:tr w:rsidR="001321C5" w:rsidRPr="00546B29" w14:paraId="3E067D2A" w14:textId="77777777" w:rsidTr="00F65277">
        <w:trPr>
          <w:gridAfter w:val="3"/>
          <w:wAfter w:w="11921" w:type="dxa"/>
          <w:cantSplit/>
          <w:trHeight w:val="698"/>
        </w:trPr>
        <w:tc>
          <w:tcPr>
            <w:tcW w:w="36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54AFE6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 xml:space="preserve">7. </w:t>
            </w:r>
            <w:r w:rsidRPr="009229D2">
              <w:rPr>
                <w:sz w:val="16"/>
                <w:szCs w:val="16"/>
                <w:lang w:val="en-GB"/>
              </w:rPr>
              <w:t>Diagnosis/Indication</w:t>
            </w:r>
          </w:p>
          <w:p w14:paraId="4D9C58E1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505D1253" w14:textId="78A54DFC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Acromegalia</w:t>
            </w:r>
          </w:p>
        </w:tc>
        <w:tc>
          <w:tcPr>
            <w:tcW w:w="25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6B6C4B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 xml:space="preserve">8. Treatment Start date  </w:t>
            </w:r>
          </w:p>
          <w:p w14:paraId="0D4BE754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1D94D2B8" w14:textId="33A942A1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07-junio-2011</w:t>
            </w:r>
          </w:p>
        </w:tc>
        <w:tc>
          <w:tcPr>
            <w:tcW w:w="36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541FE7" w14:textId="77777777" w:rsidR="007C00B7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>9. Treatment End date (or mention continuing)</w:t>
            </w:r>
          </w:p>
          <w:p w14:paraId="44C54460" w14:textId="77777777" w:rsidR="005C48CD" w:rsidRDefault="005C48CD" w:rsidP="005C48CD">
            <w:pPr>
              <w:rPr>
                <w:sz w:val="16"/>
                <w:szCs w:val="16"/>
                <w:lang w:val="en-GB"/>
              </w:rPr>
            </w:pPr>
          </w:p>
          <w:p w14:paraId="7164AB24" w14:textId="748991D9" w:rsidR="005C48CD" w:rsidRPr="005C48CD" w:rsidRDefault="005C48CD" w:rsidP="005C48C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19-junio-2024</w:t>
            </w:r>
          </w:p>
        </w:tc>
      </w:tr>
      <w:tr w:rsidR="007C00B7" w:rsidRPr="00546B29" w14:paraId="063245CC" w14:textId="77777777" w:rsidTr="009E5A19">
        <w:trPr>
          <w:gridAfter w:val="3"/>
          <w:wAfter w:w="11921" w:type="dxa"/>
          <w:cantSplit/>
          <w:trHeight w:val="979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FC7C1E" w14:textId="17F26CA1" w:rsidR="007C00B7" w:rsidRPr="00D77991" w:rsidRDefault="007C00B7" w:rsidP="009E5A19">
            <w:pPr>
              <w:rPr>
                <w:sz w:val="16"/>
                <w:szCs w:val="16"/>
                <w:lang w:val="en-GB"/>
              </w:rPr>
            </w:pPr>
            <w:r w:rsidRPr="00D77991">
              <w:rPr>
                <w:sz w:val="16"/>
                <w:szCs w:val="16"/>
                <w:lang w:val="en-GB"/>
              </w:rPr>
              <w:t>10. Any other information:</w:t>
            </w:r>
            <w:r w:rsidR="001E6B0A">
              <w:rPr>
                <w:sz w:val="16"/>
                <w:szCs w:val="16"/>
                <w:lang w:val="en-GB"/>
              </w:rPr>
              <w:t xml:space="preserve"> Es una prueba en desarrollo</w:t>
            </w:r>
          </w:p>
        </w:tc>
      </w:tr>
      <w:tr w:rsidR="00903DFD" w:rsidRPr="00546B29" w14:paraId="0E33F54E" w14:textId="77777777" w:rsidTr="009E5A19">
        <w:trPr>
          <w:cantSplit/>
          <w:trHeight w:val="267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9E57B25" w14:textId="321917C4" w:rsidR="00903DFD" w:rsidRPr="00546B29" w:rsidRDefault="00903DFD" w:rsidP="009E5A19">
            <w:pPr>
              <w:pStyle w:val="Textocomentario"/>
              <w:ind w:right="-25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III) MAIN EVENT</w:t>
            </w:r>
          </w:p>
        </w:tc>
        <w:tc>
          <w:tcPr>
            <w:tcW w:w="3987" w:type="dxa"/>
          </w:tcPr>
          <w:p w14:paraId="23B221B2" w14:textId="77777777" w:rsidR="00903DFD" w:rsidRPr="00546B29" w:rsidRDefault="00903DFD" w:rsidP="009E5A19">
            <w:pPr>
              <w:spacing w:after="200" w:line="276" w:lineRule="auto"/>
              <w:jc w:val="left"/>
            </w:pPr>
          </w:p>
        </w:tc>
        <w:tc>
          <w:tcPr>
            <w:tcW w:w="3965" w:type="dxa"/>
          </w:tcPr>
          <w:p w14:paraId="03C368AF" w14:textId="77777777" w:rsidR="00903DFD" w:rsidRPr="00546B29" w:rsidRDefault="00903DFD" w:rsidP="009E5A19">
            <w:pPr>
              <w:spacing w:after="200" w:line="276" w:lineRule="auto"/>
              <w:jc w:val="left"/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93ABD5" w14:textId="77777777" w:rsidR="00903DFD" w:rsidRPr="00546B29" w:rsidRDefault="00903DFD" w:rsidP="009E5A19">
            <w:pPr>
              <w:pStyle w:val="Textocomentario"/>
              <w:spacing w:after="24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C00B7" w:rsidRPr="00546B29" w14:paraId="61D846AC" w14:textId="77777777" w:rsidTr="002103D9">
        <w:trPr>
          <w:gridAfter w:val="3"/>
          <w:wAfter w:w="11921" w:type="dxa"/>
          <w:cantSplit/>
          <w:trHeight w:val="772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EBF9414" w14:textId="1F394E60" w:rsidR="007C00B7" w:rsidRDefault="007C00B7" w:rsidP="009E5A19">
            <w:pPr>
              <w:pStyle w:val="Textocomentario"/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1.a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Onset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Date</w:t>
            </w:r>
            <w:r w:rsidR="00037E35">
              <w:rPr>
                <w:rFonts w:ascii="Times New Roman" w:hAnsi="Times New Roman" w:cs="Times New Roman"/>
                <w:sz w:val="16"/>
                <w:szCs w:val="16"/>
              </w:rPr>
              <w:br/>
            </w:r>
          </w:p>
          <w:p w14:paraId="6586778C" w14:textId="3071E2B5" w:rsidR="007C00B7" w:rsidRPr="00546B29" w:rsidRDefault="0047052C" w:rsidP="009E5A19">
            <w:pPr>
              <w:pStyle w:val="Textocomentario"/>
              <w:spacing w:before="0" w:after="24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19-junio-2024</w:t>
            </w:r>
          </w:p>
        </w:tc>
        <w:tc>
          <w:tcPr>
            <w:tcW w:w="27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A5249A" w14:textId="25F272E7" w:rsidR="007C00B7" w:rsidRPr="002103D9" w:rsidRDefault="007C00B7" w:rsidP="009E5A19">
            <w:pPr>
              <w:pStyle w:val="Textocomentario"/>
              <w:spacing w:before="60" w:after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1.b Event S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top Date (if applicable) or </w:t>
            </w:r>
            <w:r w:rsidR="0047052C">
              <w:rPr>
                <w:rFonts w:ascii="Times New Roman" w:hAnsi="Times New Roman" w:cs="Times New Roman"/>
                <w:b/>
                <w:sz w:val="16"/>
                <w:szCs w:val="16"/>
              </w:rPr>
              <w:br/>
            </w:r>
            <w:r w:rsidR="002103D9"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Mention Ongoing</w:t>
            </w:r>
            <w:r w:rsidR="002103D9">
              <w:rPr>
                <w:rFonts w:ascii="Times New Roman" w:hAnsi="Times New Roman" w:cs="Times New Roman"/>
                <w:b/>
                <w:sz w:val="16"/>
                <w:szCs w:val="16"/>
              </w:rPr>
              <w:br/>
            </w:r>
            <w:r w:rsidR="0047052C" w:rsidRPr="0047052C">
              <w:rPr>
                <w:rFonts w:ascii="Times New Roman" w:hAnsi="Times New Roman" w:cs="Times New Roman"/>
                <w:bCs/>
                <w:sz w:val="16"/>
                <w:szCs w:val="16"/>
              </w:rPr>
              <w:t>19-junio-2024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6CD02A" w14:textId="77777777" w:rsidR="007C00B7" w:rsidRDefault="007C00B7" w:rsidP="009E5A19">
            <w:pPr>
              <w:pStyle w:val="Textocomentario"/>
              <w:spacing w:before="60" w:after="24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1.c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Duration</w:t>
            </w:r>
          </w:p>
          <w:p w14:paraId="447A139E" w14:textId="423A6D89" w:rsidR="0047052C" w:rsidRPr="0047052C" w:rsidRDefault="0047052C" w:rsidP="0047052C">
            <w:pPr>
              <w:rPr>
                <w:lang w:bidi="en-US"/>
              </w:rPr>
            </w:pPr>
            <w:r w:rsidRPr="0047052C">
              <w:rPr>
                <w:sz w:val="16"/>
                <w:szCs w:val="14"/>
                <w:lang w:bidi="en-US"/>
              </w:rPr>
              <w:t>6</w:t>
            </w:r>
          </w:p>
        </w:tc>
        <w:tc>
          <w:tcPr>
            <w:tcW w:w="40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4F6EFD" w14:textId="5EA99E32" w:rsidR="007C00B7" w:rsidRPr="00546B29" w:rsidRDefault="007C00B7" w:rsidP="009E5A19">
            <w:pPr>
              <w:pStyle w:val="Textocomentario"/>
              <w:spacing w:before="60" w:after="24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1.d 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Event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>abated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after use stopped</w:t>
            </w:r>
          </w:p>
          <w:p w14:paraId="7461AA89" w14:textId="5881D530" w:rsidR="007C00B7" w:rsidRPr="00546B29" w:rsidRDefault="0047052C" w:rsidP="009E5A19">
            <w:pPr>
              <w:pStyle w:val="Textocomentario"/>
              <w:tabs>
                <w:tab w:val="left" w:pos="1313"/>
                <w:tab w:val="left" w:pos="2447"/>
              </w:tabs>
              <w:spacing w:after="1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>Y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es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☑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</w:tr>
      <w:tr w:rsidR="00583446" w:rsidRPr="00546B29" w14:paraId="5E3983E1" w14:textId="77777777" w:rsidTr="00F65277">
        <w:trPr>
          <w:gridAfter w:val="3"/>
          <w:wAfter w:w="11921" w:type="dxa"/>
          <w:cantSplit/>
          <w:trHeight w:val="621"/>
        </w:trPr>
        <w:tc>
          <w:tcPr>
            <w:tcW w:w="595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1C2CE5" w14:textId="02931906" w:rsidR="007C00B7" w:rsidRPr="00546B29" w:rsidRDefault="007C00B7" w:rsidP="009E5A19">
            <w:pPr>
              <w:pStyle w:val="Textocomentario"/>
              <w:tabs>
                <w:tab w:val="left" w:pos="1860"/>
              </w:tabs>
              <w:spacing w:before="60"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1.h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Event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term</w:t>
            </w:r>
          </w:p>
          <w:p w14:paraId="52859603" w14:textId="5007EFD3" w:rsidR="007C00B7" w:rsidRDefault="008A320E" w:rsidP="009E5A19">
            <w:pPr>
              <w:pStyle w:val="Textocomentario"/>
              <w:spacing w:before="0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Es una prueba en desarrollo</w:t>
            </w:r>
          </w:p>
          <w:p w14:paraId="3BABEC9E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3EBA0B8A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3F1D55D2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2D7CB48C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0C784214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159FA480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648A3EA0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36C12A84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3D24B997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6234BE74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415F77AE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58837D22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71D723C7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27766C14" w14:textId="77777777" w:rsidR="003956DC" w:rsidRPr="003956DC" w:rsidRDefault="003956DC" w:rsidP="009E5A19">
            <w:pPr>
              <w:rPr>
                <w:lang w:bidi="en-US"/>
              </w:rPr>
            </w:pPr>
          </w:p>
          <w:p w14:paraId="70F3230E" w14:textId="658481DA" w:rsidR="003956DC" w:rsidRPr="003956DC" w:rsidRDefault="003956DC" w:rsidP="009E5A19">
            <w:pPr>
              <w:rPr>
                <w:lang w:bidi="en-US"/>
              </w:rPr>
            </w:pPr>
          </w:p>
        </w:tc>
        <w:tc>
          <w:tcPr>
            <w:tcW w:w="40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94D66F" w14:textId="77777777" w:rsidR="007C00B7" w:rsidRPr="00546B29" w:rsidRDefault="007C00B7" w:rsidP="009E5A19">
            <w:pPr>
              <w:pStyle w:val="Textocomentario"/>
              <w:spacing w:before="60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gramStart"/>
            <w:r w:rsidRPr="00546B29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1.e  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Event</w:t>
            </w:r>
            <w:proofErr w:type="gramEnd"/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>reappeared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after reintroduction</w:t>
            </w:r>
          </w:p>
          <w:p w14:paraId="7AF32E06" w14:textId="25EE5482" w:rsidR="007C00B7" w:rsidRPr="00546B29" w:rsidRDefault="008A320E" w:rsidP="009E5A19">
            <w:pPr>
              <w:pStyle w:val="Textocomentario"/>
              <w:tabs>
                <w:tab w:val="left" w:pos="1313"/>
                <w:tab w:val="left" w:pos="2447"/>
              </w:tabs>
              <w:spacing w:after="1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☑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</w:tr>
      <w:tr w:rsidR="00583446" w:rsidRPr="00546B29" w14:paraId="31154F0C" w14:textId="77777777" w:rsidTr="00F65277">
        <w:trPr>
          <w:gridAfter w:val="3"/>
          <w:wAfter w:w="11921" w:type="dxa"/>
          <w:cantSplit/>
          <w:trHeight w:val="3241"/>
        </w:trPr>
        <w:tc>
          <w:tcPr>
            <w:tcW w:w="59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853790" w14:textId="06B1A315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0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B16D93" w14:textId="77777777" w:rsidR="007C00B7" w:rsidRPr="00546B29" w:rsidRDefault="007C00B7" w:rsidP="009E5A19">
            <w:pPr>
              <w:pStyle w:val="Textocomentario"/>
              <w:spacing w:before="60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1.f  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Has</w:t>
            </w:r>
            <w:proofErr w:type="gramEnd"/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this drug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>previously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been used </w:t>
            </w:r>
          </w:p>
          <w:p w14:paraId="75C56735" w14:textId="4D6E1525" w:rsidR="007C00B7" w:rsidRPr="00546B29" w:rsidRDefault="008A320E" w:rsidP="009E5A19">
            <w:pPr>
              <w:pStyle w:val="Textocomentario"/>
              <w:tabs>
                <w:tab w:val="left" w:pos="1313"/>
                <w:tab w:val="left" w:pos="2447"/>
              </w:tabs>
              <w:spacing w:after="1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☑ </w:t>
            </w:r>
            <w:r w:rsidR="00903DFD"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903DFD" w:rsidRPr="00546B29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  <w:r w:rsidR="00903DFD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903DFD" w:rsidRPr="00546B29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</w:tr>
      <w:tr w:rsidR="000C3ECD" w:rsidRPr="00546B29" w14:paraId="518450FA" w14:textId="77777777" w:rsidTr="00F65277">
        <w:trPr>
          <w:gridAfter w:val="3"/>
          <w:wAfter w:w="11921" w:type="dxa"/>
          <w:cantSplit/>
          <w:trHeight w:val="3109"/>
        </w:trPr>
        <w:tc>
          <w:tcPr>
            <w:tcW w:w="5954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863D54" w14:textId="5DB7EDD7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40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EB7B4F" w14:textId="77777777" w:rsidR="007C00B7" w:rsidRPr="00546B29" w:rsidRDefault="007C00B7" w:rsidP="009E5A19">
            <w:pPr>
              <w:pStyle w:val="Textocomentario"/>
              <w:spacing w:before="120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proofErr w:type="gramStart"/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1.g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>Seriousness</w:t>
            </w:r>
            <w:proofErr w:type="gramEnd"/>
            <w:r w:rsidRPr="00546B29"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  <w:t xml:space="preserve"> of the event per Reporter</w:t>
            </w:r>
            <w:r w:rsidRPr="00546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</w:t>
            </w:r>
          </w:p>
          <w:p w14:paraId="5DE65D97" w14:textId="694D6447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Non serious event</w:t>
            </w:r>
          </w:p>
          <w:p w14:paraId="69A1462A" w14:textId="08BDFC4B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Death - Date of </w:t>
            </w:r>
            <w:r w:rsidR="001F6C04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death: </w:t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/>
            </w:r>
          </w:p>
          <w:p w14:paraId="6B0DB111" w14:textId="192BFC77" w:rsidR="007C00B7" w:rsidRPr="00546B29" w:rsidRDefault="000070FA" w:rsidP="009E5A19">
            <w:pPr>
              <w:pStyle w:val="Textocomentario"/>
              <w:tabs>
                <w:tab w:val="left" w:pos="602"/>
                <w:tab w:val="left" w:pos="2729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Autopsy performed </w:t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 w:rsidR="001B436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  <w:r w:rsidR="000D4A56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  <w:p w14:paraId="074EC407" w14:textId="38C955C3" w:rsidR="007C00B7" w:rsidRPr="00546B29" w:rsidRDefault="000070FA" w:rsidP="009E5A19">
            <w:pPr>
              <w:pStyle w:val="Textocomentario"/>
              <w:tabs>
                <w:tab w:val="left" w:pos="602"/>
                <w:tab w:val="left" w:pos="2729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Cause of Death</w:t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: </w:t>
            </w:r>
          </w:p>
          <w:p w14:paraId="73C2F4EA" w14:textId="590CF093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Life threatening</w:t>
            </w:r>
          </w:p>
          <w:p w14:paraId="193AB3F0" w14:textId="5D53AAA0" w:rsidR="007C00B7" w:rsidRPr="00546B29" w:rsidRDefault="000070FA" w:rsidP="009E5A19">
            <w:pPr>
              <w:pStyle w:val="Textocomentario"/>
              <w:tabs>
                <w:tab w:val="left" w:pos="321"/>
              </w:tabs>
              <w:ind w:hanging="321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</w:r>
            <w:r w:rsidR="00000000"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522FF2"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Inpatient </w:t>
            </w:r>
            <w:proofErr w:type="spellStart"/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hospitalisation</w:t>
            </w:r>
            <w:proofErr w:type="spellEnd"/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or prolongation of existing</w:t>
            </w:r>
            <w:r w:rsidR="00522FF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hospitalisation</w:t>
            </w:r>
            <w:proofErr w:type="spellEnd"/>
          </w:p>
          <w:p w14:paraId="7C15CCA2" w14:textId="318DA3ED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Persistent or significant disability/Incapacity  </w:t>
            </w:r>
          </w:p>
          <w:p w14:paraId="6B5869DF" w14:textId="341DDDA7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☑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Congenital anomaly/birth defect</w:t>
            </w:r>
          </w:p>
          <w:p w14:paraId="39E27624" w14:textId="713FFAB3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 w:rsidR="000070FA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Other Serious (Medically important event)</w:t>
            </w:r>
          </w:p>
          <w:p w14:paraId="3FDB0CBC" w14:textId="0D3EF2B1" w:rsidR="007C00B7" w:rsidRPr="00546B29" w:rsidRDefault="00522FF2" w:rsidP="009E5A19">
            <w:pPr>
              <w:pStyle w:val="Textocomentario"/>
              <w:tabs>
                <w:tab w:val="left" w:pos="32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“Require intervention” (only for devices)</w:t>
            </w:r>
          </w:p>
        </w:tc>
      </w:tr>
      <w:tr w:rsidR="00583446" w:rsidRPr="00546B29" w14:paraId="7821EA08" w14:textId="77777777" w:rsidTr="00F65277">
        <w:trPr>
          <w:gridAfter w:val="3"/>
          <w:wAfter w:w="11921" w:type="dxa"/>
          <w:cantSplit/>
          <w:trHeight w:val="1968"/>
        </w:trPr>
        <w:tc>
          <w:tcPr>
            <w:tcW w:w="595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236800" w14:textId="142676F8" w:rsidR="007C00B7" w:rsidRPr="00546B29" w:rsidRDefault="007C00B7" w:rsidP="009E5A19">
            <w:pPr>
              <w:pStyle w:val="Textocomentario"/>
              <w:tabs>
                <w:tab w:val="left" w:pos="1772"/>
                <w:tab w:val="left" w:pos="276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1.i   Treatment for AE</w:t>
            </w:r>
            <w:r w:rsidR="00BE7DE2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Yes</w:t>
            </w:r>
            <w:r w:rsidR="00BE7DE2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0809E8">
              <w:rPr>
                <w:rFonts w:ascii="Times New Roman" w:hAnsi="Times New Roman" w:cs="Times New Roman"/>
                <w:sz w:val="16"/>
                <w:szCs w:val="16"/>
              </w:rPr>
              <w:t>☑ 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  <w:p w14:paraId="2999FCCB" w14:textId="154BBE07" w:rsidR="007C00B7" w:rsidRPr="00F60AB1" w:rsidRDefault="007C00B7" w:rsidP="009E5A19">
            <w:pPr>
              <w:pStyle w:val="Textocomentario"/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Treatment Details:</w:t>
            </w:r>
            <w:r w:rsidR="00F8094E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F8094E" w:rsidRPr="00F8094E">
              <w:rPr>
                <w:rFonts w:ascii="Times New Roman" w:hAnsi="Times New Roman" w:cs="Times New Roman"/>
                <w:bCs/>
                <w:sz w:val="16"/>
                <w:szCs w:val="16"/>
              </w:rPr>
              <w:t>Es una prueba en desarrollo</w:t>
            </w:r>
          </w:p>
          <w:p w14:paraId="20E3DAC6" w14:textId="1383C36D" w:rsidR="007C00B7" w:rsidRPr="00F60AB1" w:rsidRDefault="007C00B7" w:rsidP="009E5A19">
            <w:pPr>
              <w:rPr>
                <w:lang w:bidi="en-US"/>
              </w:rPr>
            </w:pPr>
          </w:p>
        </w:tc>
        <w:tc>
          <w:tcPr>
            <w:tcW w:w="40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58EB34" w14:textId="77777777" w:rsidR="00CD749B" w:rsidRPr="00546B29" w:rsidRDefault="00CD749B" w:rsidP="009E5A19">
            <w:pPr>
              <w:pStyle w:val="Textocomentari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1.h  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Outcome</w:t>
            </w:r>
          </w:p>
          <w:p w14:paraId="5543F69E" w14:textId="403BD32D" w:rsidR="00CD749B" w:rsidRPr="00546B29" w:rsidRDefault="00560D39" w:rsidP="009E5A19">
            <w:pPr>
              <w:pStyle w:val="Textocomentario"/>
              <w:tabs>
                <w:tab w:val="left" w:pos="187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☐ </w:t>
            </w:r>
            <w:r w:rsidR="00CD749B" w:rsidRPr="00546B29">
              <w:rPr>
                <w:rFonts w:ascii="Times New Roman" w:hAnsi="Times New Roman" w:cs="Times New Roman"/>
                <w:sz w:val="16"/>
                <w:szCs w:val="16"/>
              </w:rPr>
              <w:t>Not recovered</w:t>
            </w:r>
            <w:r w:rsidR="00BE7DE2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☑ </w:t>
            </w:r>
            <w:r w:rsidR="00CD749B" w:rsidRPr="00546B29">
              <w:rPr>
                <w:rFonts w:ascii="Times New Roman" w:hAnsi="Times New Roman" w:cs="Times New Roman"/>
                <w:sz w:val="16"/>
                <w:szCs w:val="16"/>
              </w:rPr>
              <w:t>Recovering</w:t>
            </w:r>
          </w:p>
          <w:p w14:paraId="2B58E53D" w14:textId="6B89A0DF" w:rsidR="00CD749B" w:rsidRPr="00546B29" w:rsidRDefault="00560D39" w:rsidP="009E5A19">
            <w:pPr>
              <w:pStyle w:val="Textocomentario"/>
              <w:tabs>
                <w:tab w:val="left" w:pos="187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☐ </w:t>
            </w:r>
            <w:r w:rsidR="00CD749B" w:rsidRPr="00546B29">
              <w:rPr>
                <w:rFonts w:ascii="Times New Roman" w:hAnsi="Times New Roman" w:cs="Times New Roman"/>
                <w:sz w:val="16"/>
                <w:szCs w:val="16"/>
              </w:rPr>
              <w:t>Recovered with sequelae</w:t>
            </w:r>
            <w:r w:rsidR="00BE7DE2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☐ </w:t>
            </w:r>
            <w:r w:rsidR="00CD749B" w:rsidRPr="00546B29">
              <w:rPr>
                <w:rFonts w:ascii="Times New Roman" w:hAnsi="Times New Roman" w:cs="Times New Roman"/>
                <w:sz w:val="16"/>
                <w:szCs w:val="16"/>
              </w:rPr>
              <w:t>Recovered without sequelae</w:t>
            </w:r>
          </w:p>
          <w:p w14:paraId="604CA9FB" w14:textId="069B2CDC" w:rsidR="007C00B7" w:rsidRPr="00546B29" w:rsidRDefault="00560D39" w:rsidP="009E5A19">
            <w:pPr>
              <w:pStyle w:val="Textocomentario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☐ </w:t>
            </w:r>
            <w:r w:rsidR="00CD749B" w:rsidRPr="00546B29">
              <w:rPr>
                <w:rFonts w:ascii="Times New Roman" w:hAnsi="Times New Roman" w:cs="Times New Roman"/>
                <w:sz w:val="16"/>
                <w:szCs w:val="16"/>
              </w:rPr>
              <w:t>Unknown</w:t>
            </w:r>
          </w:p>
        </w:tc>
      </w:tr>
      <w:tr w:rsidR="00142072" w:rsidRPr="00546B29" w14:paraId="192BDB43" w14:textId="77777777" w:rsidTr="009E5A19">
        <w:trPr>
          <w:gridAfter w:val="3"/>
          <w:wAfter w:w="11921" w:type="dxa"/>
          <w:cantSplit/>
          <w:trHeight w:val="1497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C64570" w14:textId="77777777" w:rsidR="00142072" w:rsidRDefault="00142072" w:rsidP="009E5A19">
            <w:pPr>
              <w:pStyle w:val="Textocomentari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2. 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Relevant tests/Laboratory data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, including dates (</w:t>
            </w:r>
            <w:r w:rsidRPr="00546B29">
              <w:rPr>
                <w:rFonts w:ascii="Times New Roman" w:hAnsi="Times New Roman" w:cs="Times New Roman"/>
                <w:i/>
                <w:sz w:val="16"/>
                <w:szCs w:val="16"/>
              </w:rPr>
              <w:t>please attach if possible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14:paraId="2026985F" w14:textId="315AB44B" w:rsidR="00F8094E" w:rsidRDefault="00F8094E" w:rsidP="00F8094E">
            <w:pPr>
              <w:rPr>
                <w:rFonts w:eastAsiaTheme="minorEastAsia"/>
                <w:sz w:val="16"/>
                <w:szCs w:val="16"/>
                <w:lang w:bidi="en-US"/>
              </w:rPr>
            </w:pPr>
            <w:r>
              <w:rPr>
                <w:rFonts w:eastAsiaTheme="minorEastAsia"/>
                <w:sz w:val="16"/>
                <w:szCs w:val="16"/>
                <w:lang w:bidi="en-US"/>
              </w:rPr>
              <w:t>Es una prueba en desarrollo</w:t>
            </w:r>
          </w:p>
          <w:p w14:paraId="55397AE1" w14:textId="03B048F6" w:rsidR="00F8094E" w:rsidRPr="00F8094E" w:rsidRDefault="00F8094E" w:rsidP="00F8094E">
            <w:pPr>
              <w:tabs>
                <w:tab w:val="left" w:pos="6071"/>
              </w:tabs>
              <w:rPr>
                <w:lang w:bidi="en-US"/>
              </w:rPr>
            </w:pPr>
            <w:r>
              <w:rPr>
                <w:lang w:bidi="en-US"/>
              </w:rPr>
              <w:tab/>
            </w:r>
          </w:p>
        </w:tc>
      </w:tr>
      <w:tr w:rsidR="00453C55" w:rsidRPr="00546B29" w14:paraId="064FF914" w14:textId="77777777" w:rsidTr="009E5A19">
        <w:trPr>
          <w:gridAfter w:val="3"/>
          <w:wAfter w:w="11921" w:type="dxa"/>
          <w:cantSplit/>
          <w:trHeight w:val="1656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E5DD39" w14:textId="77777777" w:rsidR="00453C55" w:rsidRDefault="00142072" w:rsidP="009E5A19">
            <w:pPr>
              <w:pStyle w:val="Textocomentari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3.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Medical history i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n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cluding pre-existing conditions</w:t>
            </w:r>
          </w:p>
          <w:p w14:paraId="4743924A" w14:textId="323FC69A" w:rsidR="00F8094E" w:rsidRPr="00F8094E" w:rsidRDefault="00F8094E" w:rsidP="00F8094E">
            <w:pPr>
              <w:rPr>
                <w:lang w:bidi="en-US"/>
              </w:rPr>
            </w:pPr>
            <w:r w:rsidRPr="00F8094E">
              <w:rPr>
                <w:sz w:val="16"/>
                <w:szCs w:val="14"/>
                <w:lang w:bidi="en-US"/>
              </w:rPr>
              <w:t>Es una prueba en desarrollo</w:t>
            </w:r>
          </w:p>
        </w:tc>
      </w:tr>
      <w:tr w:rsidR="00087E9A" w:rsidRPr="00546B29" w14:paraId="4C2EA072" w14:textId="77777777" w:rsidTr="009E5A19">
        <w:trPr>
          <w:gridAfter w:val="3"/>
          <w:wAfter w:w="11921" w:type="dxa"/>
          <w:cantSplit/>
          <w:trHeight w:val="937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7A9F62" w14:textId="77777777" w:rsidR="00087E9A" w:rsidRPr="00546B29" w:rsidRDefault="00087E9A" w:rsidP="009E5A19">
            <w:pPr>
              <w:pStyle w:val="Textocomentario"/>
              <w:spacing w:after="12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4.  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Reporter’s Causality</w:t>
            </w:r>
          </w:p>
          <w:p w14:paraId="62575A43" w14:textId="370A8CCE" w:rsidR="00087E9A" w:rsidRPr="00546B29" w:rsidRDefault="00087E9A" w:rsidP="009E5A19">
            <w:pPr>
              <w:tabs>
                <w:tab w:val="left" w:pos="5174"/>
                <w:tab w:val="left" w:pos="6166"/>
                <w:tab w:val="left" w:pos="7158"/>
              </w:tabs>
              <w:rPr>
                <w:sz w:val="16"/>
                <w:szCs w:val="16"/>
              </w:rPr>
            </w:pPr>
            <w:r w:rsidRPr="00546B29">
              <w:rPr>
                <w:sz w:val="16"/>
                <w:szCs w:val="16"/>
                <w:lang w:val="en-GB"/>
              </w:rPr>
              <w:t>Does the Reporter consider that the event was possibly related to the drug?</w:t>
            </w:r>
            <w:r w:rsidR="00142072">
              <w:rPr>
                <w:sz w:val="16"/>
                <w:szCs w:val="16"/>
                <w:lang w:val="en-GB"/>
              </w:rPr>
              <w:t xml:space="preserve"> </w:t>
            </w:r>
            <w:r w:rsidR="00BE7DE2">
              <w:rPr>
                <w:sz w:val="16"/>
                <w:szCs w:val="16"/>
                <w:lang w:val="en-GB"/>
              </w:rPr>
              <w:tab/>
            </w:r>
            <w:r w:rsidR="00142072">
              <w:rPr>
                <w:sz w:val="16"/>
                <w:szCs w:val="16"/>
                <w:lang w:val="en-GB"/>
              </w:rPr>
              <w:t xml:space="preserve"> </w:t>
            </w:r>
            <w:r w:rsidR="00F8094E">
              <w:rPr>
                <w:sz w:val="16"/>
                <w:szCs w:val="16"/>
              </w:rPr>
              <w:t>☑ </w:t>
            </w:r>
            <w:r w:rsidRPr="00546B29">
              <w:rPr>
                <w:sz w:val="16"/>
                <w:szCs w:val="16"/>
              </w:rPr>
              <w:t>YES</w:t>
            </w:r>
            <w:r>
              <w:rPr>
                <w:sz w:val="16"/>
                <w:szCs w:val="16"/>
              </w:rPr>
              <w:tab/>
            </w:r>
            <w:r w:rsidR="00F8094E">
              <w:rPr>
                <w:sz w:val="16"/>
                <w:szCs w:val="16"/>
              </w:rPr>
              <w:t>☐ </w:t>
            </w:r>
            <w:r w:rsidRPr="00546B29">
              <w:rPr>
                <w:sz w:val="16"/>
                <w:szCs w:val="16"/>
              </w:rPr>
              <w:t>NO</w:t>
            </w:r>
            <w:r>
              <w:rPr>
                <w:sz w:val="16"/>
                <w:szCs w:val="16"/>
              </w:rPr>
              <w:tab/>
            </w:r>
            <w:r w:rsidR="00F8094E">
              <w:rPr>
                <w:sz w:val="16"/>
                <w:szCs w:val="16"/>
              </w:rPr>
              <w:t>☐ </w:t>
            </w:r>
            <w:r w:rsidRPr="00546B29">
              <w:rPr>
                <w:sz w:val="16"/>
                <w:szCs w:val="16"/>
              </w:rPr>
              <w:t>Unknown</w:t>
            </w:r>
          </w:p>
        </w:tc>
      </w:tr>
      <w:tr w:rsidR="00142072" w:rsidRPr="00546B29" w14:paraId="1B84FEBD" w14:textId="77777777" w:rsidTr="009E5A19">
        <w:trPr>
          <w:gridAfter w:val="3"/>
          <w:wAfter w:w="11921" w:type="dxa"/>
          <w:cantSplit/>
          <w:trHeight w:val="813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3ED559" w14:textId="65BDC96C" w:rsidR="00142072" w:rsidRPr="00546B29" w:rsidRDefault="00142072" w:rsidP="009E5A19">
            <w:pPr>
              <w:pStyle w:val="Textocomentario"/>
              <w:tabs>
                <w:tab w:val="left" w:pos="2602"/>
                <w:tab w:val="left" w:pos="3615"/>
                <w:tab w:val="left" w:pos="4465"/>
                <w:tab w:val="left" w:pos="5741"/>
              </w:tabs>
              <w:spacing w:after="120"/>
              <w:rPr>
                <w:sz w:val="16"/>
                <w:szCs w:val="16"/>
                <w:lang w:val="en-GB"/>
              </w:rPr>
            </w:pPr>
            <w:r w:rsidRPr="0014207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5. </w:t>
            </w:r>
            <w:r w:rsidRPr="0014207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Was the patient pregnant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 xml:space="preserve">?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5C14CD"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5C14CD">
              <w:rPr>
                <w:rFonts w:ascii="Times New Roman" w:hAnsi="Times New Roman" w:cs="Times New Roman"/>
                <w:sz w:val="16"/>
                <w:szCs w:val="16"/>
              </w:rPr>
              <w:t>☑ 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5C14CD"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>Unknown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5C14CD">
              <w:rPr>
                <w:rFonts w:ascii="Times New Roman" w:hAnsi="Times New Roman" w:cs="Times New Roman"/>
                <w:sz w:val="16"/>
                <w:szCs w:val="16"/>
              </w:rPr>
              <w:t>☐ </w:t>
            </w:r>
            <w:r w:rsidRPr="00142072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  <w:p w14:paraId="4FDE3ADD" w14:textId="5C860CEC" w:rsidR="00142072" w:rsidRPr="00546B29" w:rsidRDefault="00660878" w:rsidP="009E5A19">
            <w:pPr>
              <w:tabs>
                <w:tab w:val="left" w:pos="2622"/>
              </w:tabs>
              <w:spacing w:after="200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GB"/>
              </w:rPr>
              <w:tab/>
            </w:r>
            <w:r w:rsidR="00142072" w:rsidRPr="00546B29">
              <w:rPr>
                <w:sz w:val="16"/>
                <w:szCs w:val="16"/>
                <w:lang w:val="en-GB"/>
              </w:rPr>
              <w:t>If yes, gestation period</w:t>
            </w:r>
            <w:r w:rsidR="00BE7DE2">
              <w:rPr>
                <w:sz w:val="16"/>
                <w:szCs w:val="16"/>
                <w:lang w:val="en-GB"/>
              </w:rPr>
              <w:t>:</w:t>
            </w:r>
            <w:r w:rsidR="00142072" w:rsidRPr="00546B29">
              <w:rPr>
                <w:sz w:val="16"/>
                <w:szCs w:val="16"/>
                <w:lang w:val="en-GB"/>
              </w:rPr>
              <w:t xml:space="preserve"> </w:t>
            </w:r>
            <w:r w:rsidR="005C14CD">
              <w:rPr>
                <w:sz w:val="16"/>
                <w:szCs w:val="16"/>
                <w:lang w:val="en-GB"/>
              </w:rPr>
              <w:t>_________________</w:t>
            </w:r>
            <w:r w:rsidR="00142072" w:rsidRPr="00546B29">
              <w:rPr>
                <w:sz w:val="16"/>
                <w:szCs w:val="16"/>
                <w:lang w:val="en-GB"/>
              </w:rPr>
              <w:t xml:space="preserve"> weeks</w:t>
            </w:r>
          </w:p>
        </w:tc>
      </w:tr>
      <w:tr w:rsidR="007C00B7" w:rsidRPr="00546B29" w14:paraId="7DA75C6A" w14:textId="77777777" w:rsidTr="009E5A19">
        <w:trPr>
          <w:gridAfter w:val="3"/>
          <w:wAfter w:w="11921" w:type="dxa"/>
          <w:cantSplit/>
          <w:trHeight w:val="392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72F82B" w14:textId="66CBBFB3" w:rsidR="007C00B7" w:rsidRPr="00546B29" w:rsidRDefault="007C00B7" w:rsidP="009E5A19">
            <w:pPr>
              <w:pStyle w:val="Textocomentario"/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IV) SPECIAL SITUATIONS</w:t>
            </w:r>
          </w:p>
        </w:tc>
      </w:tr>
      <w:tr w:rsidR="007C00B7" w:rsidRPr="00546B29" w14:paraId="1905200B" w14:textId="77777777" w:rsidTr="009E5A19">
        <w:trPr>
          <w:gridAfter w:val="3"/>
          <w:wAfter w:w="11921" w:type="dxa"/>
          <w:cantSplit/>
          <w:trHeight w:val="1425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D1411E" w14:textId="4358F835" w:rsidR="00080C43" w:rsidRDefault="002D38FB" w:rsidP="009E5A19">
            <w:pPr>
              <w:pStyle w:val="Textocomentario"/>
              <w:tabs>
                <w:tab w:val="left" w:pos="7017"/>
                <w:tab w:val="left" w:pos="8434"/>
              </w:tabs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</w:pP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Pregnancy (maternal exposure or paternal exposure (including potential alteration of spermatozoids))</w:t>
            </w:r>
            <w:r w:rsidR="007C00B7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Breastfeeding</w:t>
            </w:r>
            <w:r w:rsidR="006148B5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☑ </w:t>
            </w:r>
            <w:r w:rsidR="00080C43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Overdose</w:t>
            </w:r>
          </w:p>
          <w:p w14:paraId="532C1557" w14:textId="4AA5A7AF" w:rsidR="007C00B7" w:rsidRPr="00C66617" w:rsidRDefault="002D38FB" w:rsidP="009E5A19">
            <w:pPr>
              <w:pStyle w:val="Textocomentario"/>
              <w:tabs>
                <w:tab w:val="left" w:pos="0"/>
                <w:tab w:val="left" w:pos="1063"/>
                <w:tab w:val="left" w:pos="2197"/>
                <w:tab w:val="left" w:pos="4040"/>
                <w:tab w:val="left" w:pos="5861"/>
                <w:tab w:val="left" w:pos="8159"/>
              </w:tabs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</w:pPr>
            <w:r>
              <w:rPr>
                <w:sz w:val="16"/>
                <w:szCs w:val="16"/>
                <w:lang w:val="en-GB"/>
              </w:rPr>
              <w:t xml:space="preserve">☐ </w:t>
            </w:r>
            <w:r w:rsidR="006148B5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Misuse</w:t>
            </w:r>
            <w:r w:rsidR="00080C43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6148B5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Abuse</w:t>
            </w:r>
            <w:r w:rsidR="00CB699D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  <w:t xml:space="preserve"> </w:t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Medication Error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Lack of Efficacy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>☐</w:t>
            </w:r>
            <w:r w:rsidR="006148B5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 Occupational exposure </w:t>
            </w:r>
            <w:r w:rsidR="006148B5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6148B5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Drug interaction</w:t>
            </w:r>
          </w:p>
          <w:p w14:paraId="59B1E759" w14:textId="44AE15CF" w:rsidR="007C00B7" w:rsidRPr="00367C40" w:rsidRDefault="002D38FB" w:rsidP="009E5A19">
            <w:pPr>
              <w:pStyle w:val="Textocomentario"/>
              <w:tabs>
                <w:tab w:val="left" w:pos="1347"/>
                <w:tab w:val="left" w:pos="4607"/>
                <w:tab w:val="left" w:pos="6875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☐ </w:t>
            </w:r>
            <w:r w:rsidR="00080C43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Off-label Use</w:t>
            </w:r>
            <w:r w:rsidR="00080C43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 w:rsidR="00080C43" w:rsidRPr="00C66617">
              <w:rPr>
                <w:sz w:val="16"/>
                <w:szCs w:val="16"/>
                <w:lang w:val="en-GB"/>
              </w:rPr>
              <w:t xml:space="preserve"> </w:t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Suspected transmission of infectious agent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Unexpected beneficial event</w:t>
            </w:r>
            <w:r w:rsidR="00514502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 w:rsidR="00514502">
              <w:rPr>
                <w:sz w:val="16"/>
                <w:szCs w:val="16"/>
                <w:lang w:val="en-GB"/>
              </w:rPr>
              <w:t xml:space="preserve"> ☐ </w:t>
            </w:r>
            <w:r w:rsidR="006148B5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Other, </w:t>
            </w:r>
            <w:r w:rsidR="00340F12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specify: _________________</w:t>
            </w:r>
          </w:p>
        </w:tc>
      </w:tr>
      <w:tr w:rsidR="000C3ECD" w:rsidRPr="006221A9" w14:paraId="17EF6B9A" w14:textId="77777777" w:rsidTr="009E5A19">
        <w:trPr>
          <w:gridAfter w:val="3"/>
          <w:wAfter w:w="11921" w:type="dxa"/>
          <w:cantSplit/>
          <w:trHeight w:val="422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C1496A" w14:textId="77777777" w:rsidR="007C00B7" w:rsidRDefault="007C00B7" w:rsidP="009E5A19">
            <w:pPr>
              <w:rPr>
                <w:b/>
                <w:bCs/>
                <w:sz w:val="15"/>
                <w:szCs w:val="15"/>
                <w:lang w:val="en-GB"/>
              </w:rPr>
            </w:pPr>
          </w:p>
          <w:p w14:paraId="2A2BC290" w14:textId="3F3A32EC" w:rsidR="007C00B7" w:rsidRDefault="007C00B7" w:rsidP="009E5A19">
            <w:pPr>
              <w:rPr>
                <w:b/>
                <w:bCs/>
                <w:sz w:val="16"/>
                <w:szCs w:val="16"/>
                <w:lang w:val="en-GB"/>
              </w:rPr>
            </w:pPr>
            <w:r w:rsidRPr="00C66617">
              <w:rPr>
                <w:b/>
                <w:bCs/>
                <w:sz w:val="16"/>
                <w:szCs w:val="16"/>
                <w:lang w:val="en-GB"/>
              </w:rPr>
              <w:t xml:space="preserve">V) </w:t>
            </w:r>
            <w:r w:rsidRPr="003533B1">
              <w:rPr>
                <w:b/>
                <w:bCs/>
                <w:sz w:val="16"/>
                <w:szCs w:val="16"/>
                <w:lang w:val="en-GB"/>
              </w:rPr>
              <w:t>QUALITY DEFECT ISSUE</w:t>
            </w:r>
            <w:r w:rsidR="00EE0987">
              <w:rPr>
                <w:b/>
                <w:bCs/>
                <w:sz w:val="16"/>
                <w:szCs w:val="16"/>
                <w:lang w:val="en-GB"/>
              </w:rPr>
              <w:t xml:space="preserve"> </w:t>
            </w:r>
            <w:r w:rsidRPr="003533B1">
              <w:rPr>
                <w:b/>
                <w:bCs/>
                <w:sz w:val="16"/>
                <w:szCs w:val="16"/>
                <w:lang w:val="en-GB"/>
              </w:rPr>
              <w:t>/</w:t>
            </w:r>
            <w:r w:rsidR="00EE0987">
              <w:rPr>
                <w:b/>
                <w:bCs/>
                <w:sz w:val="16"/>
                <w:szCs w:val="16"/>
                <w:lang w:val="en-GB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GB"/>
              </w:rPr>
              <w:t xml:space="preserve">SUSPECTED </w:t>
            </w:r>
            <w:r w:rsidRPr="003533B1">
              <w:rPr>
                <w:b/>
                <w:bCs/>
                <w:sz w:val="16"/>
                <w:szCs w:val="16"/>
                <w:lang w:val="en-GB"/>
              </w:rPr>
              <w:t>FALSIFIED</w:t>
            </w:r>
            <w:r>
              <w:rPr>
                <w:b/>
                <w:bCs/>
                <w:sz w:val="16"/>
                <w:szCs w:val="16"/>
                <w:lang w:val="en-GB"/>
              </w:rPr>
              <w:t>/COUNTERFEIT MEDICINAL PRODUCT</w:t>
            </w:r>
          </w:p>
          <w:p w14:paraId="1F86F846" w14:textId="2369BAB0" w:rsidR="007C00B7" w:rsidRPr="00C66617" w:rsidRDefault="007C00B7" w:rsidP="009E5A19">
            <w:pPr>
              <w:rPr>
                <w:b/>
                <w:bCs/>
                <w:sz w:val="15"/>
                <w:szCs w:val="15"/>
                <w:lang w:val="en-GB"/>
              </w:rPr>
            </w:pPr>
          </w:p>
        </w:tc>
      </w:tr>
      <w:tr w:rsidR="007C00B7" w:rsidRPr="00546B29" w14:paraId="1669B8D2" w14:textId="77777777" w:rsidTr="009E5A19">
        <w:trPr>
          <w:gridAfter w:val="3"/>
          <w:wAfter w:w="11921" w:type="dxa"/>
          <w:cantSplit/>
          <w:trHeight w:val="283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B4AD51" w14:textId="1A9095D1" w:rsidR="007C00B7" w:rsidRPr="00546B29" w:rsidRDefault="00F65277" w:rsidP="009E5A19">
            <w:pPr>
              <w:pStyle w:val="Textocomentario"/>
              <w:tabs>
                <w:tab w:val="left" w:pos="4930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☑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Event </w:t>
            </w:r>
            <w:r w:rsidR="007C00B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related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to a quality defect issue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ab/>
            </w:r>
            <w:r>
              <w:rPr>
                <w:sz w:val="16"/>
                <w:szCs w:val="16"/>
                <w:lang w:val="en-GB"/>
              </w:rPr>
              <w:t>☐ 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Event </w:t>
            </w:r>
            <w:r w:rsidR="007C00B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related t</w:t>
            </w:r>
            <w:r w:rsidR="007C00B7" w:rsidRPr="00C6661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>o a suspected falsified/counterfeit</w:t>
            </w:r>
            <w:r w:rsidR="007C00B7">
              <w:rPr>
                <w:rFonts w:ascii="Times New Roman" w:eastAsia="Times New Roman" w:hAnsi="Times New Roman" w:cs="Times New Roman"/>
                <w:sz w:val="16"/>
                <w:szCs w:val="16"/>
                <w:lang w:val="en-GB" w:bidi="ar-SA"/>
              </w:rPr>
              <w:t xml:space="preserve"> medicinal product</w:t>
            </w:r>
          </w:p>
        </w:tc>
      </w:tr>
      <w:tr w:rsidR="00C66617" w:rsidRPr="00546B29" w14:paraId="1C2580CB" w14:textId="33B8495D" w:rsidTr="009E5A19">
        <w:trPr>
          <w:gridAfter w:val="3"/>
          <w:wAfter w:w="11921" w:type="dxa"/>
          <w:cantSplit/>
          <w:trHeight w:val="394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74AB103F" w14:textId="60EC07DF" w:rsidR="00C66617" w:rsidRPr="00546B29" w:rsidRDefault="00C66617" w:rsidP="009E5A19">
            <w:pPr>
              <w:rPr>
                <w:b/>
                <w:bCs/>
                <w:sz w:val="15"/>
                <w:szCs w:val="15"/>
                <w:lang w:val="en-GB"/>
              </w:rPr>
            </w:pPr>
          </w:p>
          <w:p w14:paraId="060EADF0" w14:textId="77777777" w:rsidR="00C66617" w:rsidRDefault="00C66617" w:rsidP="009E5A19">
            <w:pPr>
              <w:rPr>
                <w:b/>
                <w:bCs/>
                <w:sz w:val="16"/>
                <w:szCs w:val="16"/>
                <w:lang w:val="en-GB"/>
              </w:rPr>
            </w:pPr>
            <w:r w:rsidRPr="00546B29">
              <w:rPr>
                <w:b/>
                <w:bCs/>
                <w:sz w:val="16"/>
                <w:szCs w:val="16"/>
                <w:lang w:val="en-GB"/>
              </w:rPr>
              <w:t>V</w:t>
            </w:r>
            <w:r>
              <w:rPr>
                <w:b/>
                <w:bCs/>
                <w:sz w:val="16"/>
                <w:szCs w:val="16"/>
                <w:lang w:val="en-GB"/>
              </w:rPr>
              <w:t>I</w:t>
            </w:r>
            <w:r w:rsidRPr="00546B29">
              <w:rPr>
                <w:b/>
                <w:bCs/>
                <w:sz w:val="16"/>
                <w:szCs w:val="16"/>
                <w:lang w:val="en-GB"/>
              </w:rPr>
              <w:t>) CO-SUSPECT (S) &amp; CONCOMITANT (C) DRUGS</w:t>
            </w:r>
          </w:p>
          <w:p w14:paraId="619B4150" w14:textId="5246ED69" w:rsidR="00C66617" w:rsidRPr="00546B29" w:rsidRDefault="00C66617" w:rsidP="009E5A19">
            <w:pPr>
              <w:rPr>
                <w:sz w:val="15"/>
                <w:szCs w:val="15"/>
                <w:lang w:val="en-GB"/>
              </w:rPr>
            </w:pPr>
          </w:p>
        </w:tc>
      </w:tr>
      <w:tr w:rsidR="005278BC" w:rsidRPr="00546B29" w14:paraId="0D5CC2AE" w14:textId="77777777" w:rsidTr="002103D9">
        <w:trPr>
          <w:gridAfter w:val="3"/>
          <w:wAfter w:w="11921" w:type="dxa"/>
          <w:cantSplit/>
          <w:trHeight w:val="247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5CAA058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Drug</w:t>
            </w:r>
          </w:p>
          <w:p w14:paraId="29763D71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(</w:t>
            </w:r>
            <w:r w:rsidRPr="00546B29">
              <w:rPr>
                <w:b/>
                <w:i/>
                <w:sz w:val="16"/>
                <w:szCs w:val="16"/>
                <w:lang w:val="en-GB"/>
              </w:rPr>
              <w:t>including dosage form</w:t>
            </w:r>
            <w:r w:rsidRPr="00546B29">
              <w:rPr>
                <w:b/>
                <w:sz w:val="16"/>
                <w:szCs w:val="16"/>
                <w:lang w:val="en-GB"/>
              </w:rPr>
              <w:t>)</w:t>
            </w: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81FD9FD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Route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8FA92C1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Daily dose</w:t>
            </w:r>
          </w:p>
        </w:tc>
        <w:tc>
          <w:tcPr>
            <w:tcW w:w="102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DCD9C4" w14:textId="0F2203C8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en-GB"/>
              </w:rPr>
              <w:t>Duration</w:t>
            </w:r>
          </w:p>
        </w:tc>
        <w:tc>
          <w:tcPr>
            <w:tcW w:w="24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9B245F" w14:textId="77777777" w:rsidR="005278BC" w:rsidRPr="00546B29" w:rsidRDefault="005278BC" w:rsidP="009E5A19">
            <w:pPr>
              <w:jc w:val="center"/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Date of administration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8CF2735" w14:textId="77777777" w:rsidR="005278BC" w:rsidRPr="00546B29" w:rsidRDefault="005278BC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Indication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1FD5CC" w14:textId="77777777" w:rsidR="005278BC" w:rsidRPr="00546B29" w:rsidRDefault="005278BC" w:rsidP="009E5A19">
            <w:pPr>
              <w:rPr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S</w:t>
            </w:r>
            <w:r w:rsidRPr="00546B29">
              <w:rPr>
                <w:sz w:val="16"/>
                <w:szCs w:val="16"/>
                <w:lang w:val="en-GB"/>
              </w:rPr>
              <w:t xml:space="preserve"> or </w:t>
            </w:r>
            <w:r w:rsidRPr="00546B29">
              <w:rPr>
                <w:b/>
                <w:sz w:val="16"/>
                <w:szCs w:val="16"/>
                <w:lang w:val="en-GB"/>
              </w:rPr>
              <w:t>C</w:t>
            </w:r>
          </w:p>
        </w:tc>
        <w:tc>
          <w:tcPr>
            <w:tcW w:w="14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659E022" w14:textId="26F7BCFD" w:rsidR="005278BC" w:rsidRPr="00546B29" w:rsidRDefault="005278BC" w:rsidP="009E5A19">
            <w:pPr>
              <w:jc w:val="center"/>
              <w:rPr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Company</w:t>
            </w:r>
            <w:r w:rsidRPr="00546B29">
              <w:rPr>
                <w:sz w:val="16"/>
                <w:szCs w:val="16"/>
                <w:lang w:val="en-GB"/>
              </w:rPr>
              <w:t xml:space="preserve"> </w:t>
            </w:r>
            <w:r w:rsidRPr="00546B29">
              <w:rPr>
                <w:b/>
                <w:sz w:val="16"/>
                <w:szCs w:val="16"/>
                <w:lang w:val="en-GB"/>
              </w:rPr>
              <w:t>drug</w:t>
            </w:r>
          </w:p>
          <w:p w14:paraId="40F836D8" w14:textId="77777777" w:rsidR="005278BC" w:rsidRPr="00546B29" w:rsidRDefault="005278BC" w:rsidP="009E5A19">
            <w:pPr>
              <w:jc w:val="center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>(</w:t>
            </w:r>
            <w:r w:rsidRPr="00546B29">
              <w:rPr>
                <w:b/>
                <w:i/>
                <w:sz w:val="16"/>
                <w:szCs w:val="16"/>
                <w:lang w:val="en-GB"/>
              </w:rPr>
              <w:t>Y/N</w:t>
            </w:r>
            <w:r w:rsidRPr="00546B29">
              <w:rPr>
                <w:sz w:val="16"/>
                <w:szCs w:val="16"/>
                <w:lang w:val="en-GB"/>
              </w:rPr>
              <w:t>)</w:t>
            </w:r>
          </w:p>
        </w:tc>
      </w:tr>
      <w:tr w:rsidR="005278BC" w:rsidRPr="00546B29" w14:paraId="13EA45AE" w14:textId="77777777" w:rsidTr="002103D9">
        <w:trPr>
          <w:gridAfter w:val="3"/>
          <w:wAfter w:w="11921" w:type="dxa"/>
          <w:cantSplit/>
          <w:trHeight w:val="141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A54841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85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D1C48B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6E0E05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102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706EFA" w14:textId="77777777" w:rsidR="005278BC" w:rsidRPr="00546B29" w:rsidRDefault="005278BC" w:rsidP="009E5A19">
            <w:pPr>
              <w:jc w:val="center"/>
              <w:rPr>
                <w:b/>
                <w:sz w:val="15"/>
                <w:szCs w:val="15"/>
                <w:lang w:val="en-GB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BFA666" w14:textId="32B37A88" w:rsidR="005278BC" w:rsidRPr="00546B29" w:rsidRDefault="005278BC" w:rsidP="009E5A19">
            <w:pPr>
              <w:jc w:val="center"/>
              <w:rPr>
                <w:b/>
                <w:sz w:val="15"/>
                <w:szCs w:val="15"/>
                <w:lang w:val="en-GB"/>
              </w:rPr>
            </w:pPr>
            <w:r w:rsidRPr="00546B29">
              <w:rPr>
                <w:b/>
                <w:sz w:val="15"/>
                <w:szCs w:val="15"/>
                <w:lang w:val="en-GB"/>
              </w:rPr>
              <w:t>Start</w:t>
            </w:r>
          </w:p>
        </w:tc>
        <w:tc>
          <w:tcPr>
            <w:tcW w:w="1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5F516D" w14:textId="77777777" w:rsidR="005278BC" w:rsidRPr="00546B29" w:rsidRDefault="005278BC" w:rsidP="009E5A19">
            <w:pPr>
              <w:jc w:val="center"/>
              <w:rPr>
                <w:b/>
                <w:sz w:val="15"/>
                <w:szCs w:val="15"/>
                <w:lang w:val="en-GB"/>
              </w:rPr>
            </w:pPr>
            <w:r w:rsidRPr="00546B29">
              <w:rPr>
                <w:b/>
                <w:sz w:val="15"/>
                <w:szCs w:val="15"/>
                <w:lang w:val="en-GB"/>
              </w:rPr>
              <w:t>Stop</w:t>
            </w:r>
          </w:p>
        </w:tc>
        <w:tc>
          <w:tcPr>
            <w:tcW w:w="9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C3892F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4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728799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  <w:tc>
          <w:tcPr>
            <w:tcW w:w="1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FC8C2E9" w14:textId="77777777" w:rsidR="005278BC" w:rsidRPr="00546B29" w:rsidRDefault="005278BC" w:rsidP="009E5A19">
            <w:pPr>
              <w:rPr>
                <w:sz w:val="15"/>
                <w:szCs w:val="15"/>
                <w:lang w:val="en-GB"/>
              </w:rPr>
            </w:pPr>
          </w:p>
        </w:tc>
      </w:tr>
      <w:tr w:rsidR="00755597" w:rsidRPr="00546B29" w14:paraId="49110412" w14:textId="77777777" w:rsidTr="002103D9">
        <w:trPr>
          <w:gridAfter w:val="3"/>
          <w:wAfter w:w="11921" w:type="dxa"/>
          <w:cantSplit/>
          <w:trHeight w:val="141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63677D" w14:textId="7707D11C" w:rsidR="007C00B7" w:rsidRPr="0089105D" w:rsidRDefault="00424FF1" w:rsidP="009E5A19">
            <w:pPr>
              <w:rPr>
                <w:sz w:val="15"/>
                <w:szCs w:val="15"/>
                <w:lang w:val="en-GB"/>
              </w:rPr>
            </w:pPr>
            <w:r w:rsidRPr="00424FF1">
              <w:rPr>
                <w:sz w:val="15"/>
                <w:szCs w:val="15"/>
                <w:lang w:val="en-GB"/>
              </w:rPr>
              <w:t>Prueba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85F95B" w14:textId="43F33CBD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Prueba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BBF4D1" w14:textId="70CD43C8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Prueba</w:t>
            </w: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506A46" w14:textId="53E0E18E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09BCDE" w14:textId="296B4785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19-junio-2024</w:t>
            </w:r>
          </w:p>
        </w:tc>
        <w:tc>
          <w:tcPr>
            <w:tcW w:w="1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9F8EC2" w14:textId="2408C2BD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19-junio-2024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345090" w14:textId="249D3487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Prueba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9670FD" w14:textId="6CC68052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C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0384F8" w14:textId="0A8A777A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Prueba</w:t>
            </w:r>
          </w:p>
        </w:tc>
      </w:tr>
      <w:tr w:rsidR="00755597" w:rsidRPr="00546B29" w14:paraId="49110412" w14:textId="77777777" w:rsidTr="002103D9">
        <w:trPr>
          <w:gridAfter w:val="3"/>
          <w:wAfter w:w="11921" w:type="dxa"/>
          <w:cantSplit/>
          <w:trHeight w:val="141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63677D" w14:textId="7707D11C" w:rsidR="007C00B7" w:rsidRPr="0089105D" w:rsidRDefault="00424FF1" w:rsidP="009E5A19">
            <w:pPr>
              <w:rPr>
                <w:sz w:val="15"/>
                <w:szCs w:val="15"/>
                <w:lang w:val="en-GB"/>
              </w:rPr>
            </w:pPr>
            <w:r w:rsidRPr="00424FF1">
              <w:rPr>
                <w:sz w:val="15"/>
                <w:szCs w:val="15"/>
                <w:lang w:val="en-GB"/>
              </w:rPr>
              <w:t>Prueba1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85F95B" w14:textId="43F33CBD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Prueba1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BBF4D1" w14:textId="70CD43C8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Prueba1</w:t>
            </w: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506A46" w14:textId="53E0E18E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09BCDE" w14:textId="296B4785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19-junio-2024</w:t>
            </w:r>
          </w:p>
        </w:tc>
        <w:tc>
          <w:tcPr>
            <w:tcW w:w="1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9F8EC2" w14:textId="2408C2BD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19-junio-2024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345090" w14:textId="249D3487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Prueba1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9670FD" w14:textId="6CC68052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S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0384F8" w14:textId="0A8A777A" w:rsidR="003F583E" w:rsidRPr="0089105D" w:rsidRDefault="003F583E" w:rsidP="003F583E">
            <w:pPr>
              <w:rPr>
                <w:sz w:val="16"/>
                <w:szCs w:val="16"/>
                <w:lang w:val="en-GB"/>
              </w:rPr>
            </w:pPr>
            <w:r w:rsidRPr="0089105D">
              <w:rPr>
                <w:sz w:val="16"/>
                <w:szCs w:val="16"/>
                <w:lang w:val="en-GB"/>
              </w:rPr>
              <w:t>Prueba1</w:t>
            </w:r>
          </w:p>
        </w:tc>
      </w:tr>
      <w:tr w:rsidR="00C66617" w:rsidRPr="00546B29" w14:paraId="3663DFD1" w14:textId="77777777" w:rsidTr="009E5A19">
        <w:trPr>
          <w:gridAfter w:val="3"/>
          <w:wAfter w:w="11921" w:type="dxa"/>
          <w:cantSplit/>
          <w:trHeight w:val="384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3D59F6" w14:textId="77777777" w:rsidR="00C66617" w:rsidRDefault="00C66617" w:rsidP="009E5A19">
            <w:pPr>
              <w:rPr>
                <w:b/>
                <w:sz w:val="16"/>
                <w:szCs w:val="16"/>
                <w:lang w:val="en-GB"/>
              </w:rPr>
            </w:pPr>
          </w:p>
          <w:p w14:paraId="6B85EB1B" w14:textId="77777777" w:rsidR="00C66617" w:rsidRDefault="00C66617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VI</w:t>
            </w:r>
            <w:r>
              <w:rPr>
                <w:b/>
                <w:sz w:val="16"/>
                <w:szCs w:val="16"/>
                <w:lang w:val="en-GB"/>
              </w:rPr>
              <w:t>I</w:t>
            </w:r>
            <w:r w:rsidRPr="00546B29">
              <w:rPr>
                <w:b/>
                <w:sz w:val="16"/>
                <w:szCs w:val="16"/>
                <w:lang w:val="en-GB"/>
              </w:rPr>
              <w:t>) REPORTER</w:t>
            </w:r>
          </w:p>
          <w:p w14:paraId="04008EB5" w14:textId="2C76FAF2" w:rsidR="00C66617" w:rsidRPr="00546B29" w:rsidDel="00DD5F05" w:rsidRDefault="00C66617" w:rsidP="009E5A19">
            <w:pPr>
              <w:rPr>
                <w:b/>
                <w:sz w:val="15"/>
                <w:szCs w:val="15"/>
                <w:lang w:val="en-GB"/>
              </w:rPr>
            </w:pPr>
          </w:p>
        </w:tc>
      </w:tr>
      <w:tr w:rsidR="007C00B7" w:rsidRPr="00546B29" w14:paraId="7204DC1F" w14:textId="77777777" w:rsidTr="002103D9">
        <w:trPr>
          <w:gridAfter w:val="3"/>
          <w:wAfter w:w="11921" w:type="dxa"/>
          <w:cantSplit/>
          <w:trHeight w:val="614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5075E4" w14:textId="77777777" w:rsidR="002D38FB" w:rsidRDefault="007C00B7" w:rsidP="009E5A19">
            <w:pPr>
              <w:spacing w:before="200" w:after="120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1.a </w:t>
            </w:r>
            <w:r w:rsidRPr="00546B29">
              <w:rPr>
                <w:b/>
                <w:sz w:val="16"/>
                <w:szCs w:val="16"/>
                <w:lang w:val="en-GB"/>
              </w:rPr>
              <w:t>Name</w:t>
            </w:r>
          </w:p>
          <w:p w14:paraId="483D12CB" w14:textId="16B5FD82" w:rsidR="007C00B7" w:rsidRPr="00546B29" w:rsidRDefault="00F65277" w:rsidP="009E5A19">
            <w:pPr>
              <w:spacing w:before="200" w:after="12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Desarrollo Prueba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FB7FE4" w14:textId="77777777" w:rsidR="007C00B7" w:rsidRDefault="007C00B7" w:rsidP="009E5A19">
            <w:pPr>
              <w:spacing w:before="200" w:after="120"/>
              <w:rPr>
                <w:sz w:val="16"/>
                <w:szCs w:val="16"/>
                <w:lang w:val="en-GB"/>
              </w:rPr>
            </w:pPr>
            <w:r w:rsidRPr="00C66617">
              <w:rPr>
                <w:sz w:val="16"/>
                <w:szCs w:val="16"/>
                <w:lang w:val="en-GB"/>
              </w:rPr>
              <w:t xml:space="preserve">1.b </w:t>
            </w:r>
            <w:r w:rsidRPr="00C66617">
              <w:rPr>
                <w:b/>
                <w:bCs/>
                <w:sz w:val="16"/>
                <w:szCs w:val="16"/>
                <w:lang w:val="en-GB"/>
              </w:rPr>
              <w:t>Phone number</w:t>
            </w:r>
          </w:p>
          <w:p w14:paraId="29058E95" w14:textId="13BD6043" w:rsidR="002D38FB" w:rsidRPr="002D38FB" w:rsidRDefault="002D38FB" w:rsidP="002D38F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3209969297</w:t>
            </w:r>
          </w:p>
        </w:tc>
        <w:tc>
          <w:tcPr>
            <w:tcW w:w="28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522FF0" w14:textId="77777777" w:rsidR="007C00B7" w:rsidRDefault="007C00B7" w:rsidP="009E5A19">
            <w:pPr>
              <w:spacing w:before="200" w:after="120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1.c </w:t>
            </w:r>
            <w:r w:rsidRPr="00546B29">
              <w:rPr>
                <w:b/>
                <w:sz w:val="16"/>
                <w:szCs w:val="16"/>
                <w:lang w:val="en-GB"/>
              </w:rPr>
              <w:t>Address</w:t>
            </w:r>
          </w:p>
          <w:p w14:paraId="0D0A48A0" w14:textId="2CC3AE3D" w:rsidR="002D38FB" w:rsidRPr="002D38FB" w:rsidRDefault="002D38FB" w:rsidP="002D38FB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prueba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ACB169" w14:textId="77777777" w:rsidR="007C00B7" w:rsidRDefault="007C00B7" w:rsidP="009E5A19">
            <w:pPr>
              <w:spacing w:before="200" w:after="120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1.d </w:t>
            </w:r>
            <w:r w:rsidRPr="00546B29">
              <w:rPr>
                <w:b/>
                <w:sz w:val="16"/>
                <w:szCs w:val="16"/>
                <w:lang w:val="en-GB"/>
              </w:rPr>
              <w:t>Fax Number/email address</w:t>
            </w:r>
          </w:p>
          <w:p w14:paraId="74621677" w14:textId="6F92919C" w:rsidR="002D38FB" w:rsidRPr="002D38FB" w:rsidRDefault="002D38FB" w:rsidP="002D38FB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bjimenez@overall.com.co</w:t>
            </w:r>
          </w:p>
        </w:tc>
      </w:tr>
      <w:tr w:rsidR="007C00B7" w:rsidRPr="00546B29" w14:paraId="3B0DB3D2" w14:textId="77777777" w:rsidTr="009E5A19">
        <w:trPr>
          <w:gridAfter w:val="3"/>
          <w:wAfter w:w="11921" w:type="dxa"/>
          <w:cantSplit/>
          <w:trHeight w:val="567"/>
        </w:trPr>
        <w:tc>
          <w:tcPr>
            <w:tcW w:w="47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735D4A" w14:textId="3DC5A559" w:rsidR="007C00B7" w:rsidRPr="00546B29" w:rsidRDefault="007C00B7" w:rsidP="009E5A19">
            <w:pPr>
              <w:tabs>
                <w:tab w:val="left" w:pos="3119"/>
              </w:tabs>
              <w:spacing w:before="200" w:after="120"/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2.  </w:t>
            </w:r>
            <w:r w:rsidRPr="00546B29">
              <w:rPr>
                <w:b/>
                <w:sz w:val="16"/>
                <w:szCs w:val="16"/>
                <w:lang w:val="en-GB"/>
              </w:rPr>
              <w:t>Health Care Professional</w:t>
            </w:r>
            <w:r w:rsidRPr="00546B29">
              <w:rPr>
                <w:sz w:val="16"/>
                <w:szCs w:val="16"/>
                <w:lang w:val="en-GB"/>
              </w:rPr>
              <w:t xml:space="preserve">       </w:t>
            </w:r>
            <w:r w:rsidR="00D61CA0">
              <w:rPr>
                <w:sz w:val="16"/>
                <w:szCs w:val="16"/>
                <w:lang w:val="en-GB"/>
              </w:rPr>
              <w:t>☑</w:t>
            </w:r>
            <w:r w:rsidRPr="00546B29">
              <w:rPr>
                <w:sz w:val="16"/>
                <w:szCs w:val="16"/>
                <w:lang w:val="en-GB"/>
              </w:rPr>
              <w:t xml:space="preserve"> YES </w:t>
            </w:r>
            <w:r w:rsidR="00357F7C">
              <w:rPr>
                <w:sz w:val="16"/>
                <w:szCs w:val="16"/>
                <w:lang w:val="en-GB"/>
              </w:rPr>
              <w:tab/>
            </w:r>
            <w:r w:rsidRPr="00546B29">
              <w:rPr>
                <w:sz w:val="16"/>
                <w:szCs w:val="16"/>
                <w:lang w:val="en-GB"/>
              </w:rPr>
              <w:t xml:space="preserve"> </w:t>
            </w:r>
            <w:r w:rsidR="00D61CA0">
              <w:rPr>
                <w:sz w:val="16"/>
                <w:szCs w:val="16"/>
                <w:lang w:val="en-GB"/>
              </w:rPr>
              <w:t>☐</w:t>
            </w:r>
            <w:r w:rsidRPr="00546B29">
              <w:rPr>
                <w:sz w:val="16"/>
                <w:szCs w:val="16"/>
                <w:lang w:val="en-GB"/>
              </w:rPr>
              <w:t xml:space="preserve"> NO</w:t>
            </w:r>
          </w:p>
        </w:tc>
        <w:tc>
          <w:tcPr>
            <w:tcW w:w="5246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CEB60D" w14:textId="0B85BE1C" w:rsidR="007C00B7" w:rsidRPr="00546B29" w:rsidRDefault="007C00B7" w:rsidP="009E5A19">
            <w:pPr>
              <w:spacing w:before="200" w:after="120"/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 xml:space="preserve">3. </w:t>
            </w:r>
            <w:r w:rsidRPr="00546B29">
              <w:rPr>
                <w:b/>
                <w:sz w:val="16"/>
                <w:szCs w:val="16"/>
                <w:lang w:val="en-GB"/>
              </w:rPr>
              <w:t xml:space="preserve">Profession/Occupation or Health Authority: </w:t>
            </w:r>
          </w:p>
          <w:p w14:paraId="272AE638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</w:p>
          <w:p w14:paraId="6D62CBCC" w14:textId="65689824" w:rsidR="001E2796" w:rsidRDefault="00D61CA0" w:rsidP="009E5A19">
            <w:pPr>
              <w:tabs>
                <w:tab w:val="left" w:pos="884"/>
                <w:tab w:val="left" w:pos="1735"/>
                <w:tab w:val="left" w:pos="3010"/>
                <w:tab w:val="left" w:pos="4144"/>
              </w:tabs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546B29">
              <w:rPr>
                <w:sz w:val="16"/>
                <w:szCs w:val="16"/>
                <w:lang w:val="en-GB"/>
              </w:rPr>
              <w:t>Doctor</w:t>
            </w:r>
            <w:r w:rsidR="001E2796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546B29">
              <w:rPr>
                <w:sz w:val="16"/>
                <w:szCs w:val="16"/>
                <w:lang w:val="en-GB"/>
              </w:rPr>
              <w:t>Nurse</w:t>
            </w:r>
            <w:r w:rsidR="001E2796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☑ </w:t>
            </w:r>
            <w:r w:rsidR="007C00B7" w:rsidRPr="00546B29">
              <w:rPr>
                <w:sz w:val="16"/>
                <w:szCs w:val="16"/>
                <w:lang w:val="en-GB"/>
              </w:rPr>
              <w:t>Pharmacist</w:t>
            </w:r>
            <w:r w:rsidR="001E2796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546B29">
              <w:rPr>
                <w:sz w:val="16"/>
                <w:szCs w:val="16"/>
                <w:lang w:val="en-GB"/>
              </w:rPr>
              <w:t>Dentist</w:t>
            </w:r>
            <w:r w:rsidR="001E2796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546B29">
              <w:rPr>
                <w:sz w:val="16"/>
                <w:szCs w:val="16"/>
                <w:lang w:val="en-GB"/>
              </w:rPr>
              <w:t>Patient</w:t>
            </w:r>
          </w:p>
          <w:p w14:paraId="784CF2DB" w14:textId="23347765" w:rsidR="007C00B7" w:rsidRPr="00546B29" w:rsidRDefault="00D61CA0" w:rsidP="009E5A19">
            <w:pPr>
              <w:tabs>
                <w:tab w:val="left" w:pos="1735"/>
              </w:tabs>
              <w:spacing w:before="20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☐ </w:t>
            </w:r>
            <w:r w:rsidR="007C00B7" w:rsidRPr="00546B29">
              <w:rPr>
                <w:sz w:val="16"/>
                <w:szCs w:val="16"/>
                <w:lang w:val="en-GB"/>
              </w:rPr>
              <w:t>Health Authority</w:t>
            </w:r>
            <w:r w:rsidR="001E2796">
              <w:rPr>
                <w:sz w:val="16"/>
                <w:szCs w:val="16"/>
                <w:lang w:val="en-GB"/>
              </w:rPr>
              <w:t xml:space="preserve"> </w:t>
            </w:r>
            <w:r w:rsidR="001E2796">
              <w:rPr>
                <w:sz w:val="16"/>
                <w:szCs w:val="16"/>
                <w:lang w:val="en-GB"/>
              </w:rPr>
              <w:tab/>
            </w:r>
            <w:r>
              <w:rPr>
                <w:sz w:val="16"/>
                <w:szCs w:val="16"/>
                <w:lang w:val="en-GB"/>
              </w:rPr>
              <w:t xml:space="preserve">☐ </w:t>
            </w:r>
            <w:r w:rsidR="001E2796">
              <w:rPr>
                <w:sz w:val="16"/>
                <w:szCs w:val="16"/>
                <w:lang w:val="en-GB"/>
              </w:rPr>
              <w:t xml:space="preserve">Other </w:t>
            </w:r>
            <w:r w:rsidR="007C00B7" w:rsidRPr="00546B29">
              <w:rPr>
                <w:sz w:val="16"/>
                <w:szCs w:val="16"/>
                <w:lang w:val="en-GB"/>
              </w:rPr>
              <w:t>(Specify): __________________</w:t>
            </w:r>
          </w:p>
        </w:tc>
      </w:tr>
      <w:tr w:rsidR="007C00B7" w:rsidRPr="00546B29" w14:paraId="2E8872CF" w14:textId="77777777" w:rsidTr="00244A6A">
        <w:trPr>
          <w:gridAfter w:val="3"/>
          <w:wAfter w:w="11921" w:type="dxa"/>
          <w:cantSplit/>
          <w:trHeight w:val="853"/>
        </w:trPr>
        <w:tc>
          <w:tcPr>
            <w:tcW w:w="47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B8474C" w14:textId="34D888E1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4.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Country of Reporting event:</w:t>
            </w:r>
            <w:r w:rsidR="00E647B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E647B7" w:rsidRPr="00E647B7">
              <w:rPr>
                <w:rFonts w:ascii="Times New Roman" w:hAnsi="Times New Roman" w:cs="Times New Roman"/>
                <w:bCs/>
                <w:sz w:val="16"/>
                <w:szCs w:val="16"/>
              </w:rPr>
              <w:t>COLOMBIA</w:t>
            </w:r>
          </w:p>
        </w:tc>
        <w:tc>
          <w:tcPr>
            <w:tcW w:w="5246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93F771" w14:textId="581EB0D9" w:rsidR="007C00B7" w:rsidRPr="00546B29" w:rsidRDefault="007C00B7" w:rsidP="009E5A19">
            <w:pPr>
              <w:rPr>
                <w:sz w:val="15"/>
                <w:szCs w:val="15"/>
                <w:lang w:val="en-GB"/>
              </w:rPr>
            </w:pPr>
          </w:p>
        </w:tc>
      </w:tr>
      <w:tr w:rsidR="007C00B7" w:rsidRPr="00546B29" w14:paraId="67E61861" w14:textId="77777777" w:rsidTr="009E5A19">
        <w:trPr>
          <w:gridAfter w:val="3"/>
          <w:wAfter w:w="11921" w:type="dxa"/>
          <w:cantSplit/>
          <w:trHeight w:val="1133"/>
        </w:trPr>
        <w:tc>
          <w:tcPr>
            <w:tcW w:w="47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C91FD1" w14:textId="584BF015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5. As a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MAH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, we have an obligation to collect and report adverse events/safety information with our products to Health Authority to improve patient safety.</w:t>
            </w:r>
          </w:p>
          <w:p w14:paraId="5AD680D2" w14:textId="77777777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Are you willing for Ipsen safety team to contact you/your doctor for further details if required? </w:t>
            </w:r>
          </w:p>
          <w:p w14:paraId="7218E7B4" w14:textId="485D2E4A" w:rsidR="007C00B7" w:rsidRPr="00546B29" w:rsidRDefault="00E647B7" w:rsidP="009E5A19">
            <w:pPr>
              <w:pStyle w:val="Textocomentario"/>
              <w:tabs>
                <w:tab w:val="left" w:pos="91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☑ 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  <w:r w:rsidR="00C3201C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☐</w:t>
            </w:r>
            <w:r w:rsidR="007C00B7"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NO</w:t>
            </w:r>
          </w:p>
        </w:tc>
        <w:tc>
          <w:tcPr>
            <w:tcW w:w="52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7DE86A" w14:textId="230B3BAC" w:rsidR="007C00B7" w:rsidRPr="00546B29" w:rsidRDefault="007C00B7" w:rsidP="009E5A19">
            <w:pPr>
              <w:pStyle w:val="Textocomentario"/>
              <w:rPr>
                <w:rFonts w:ascii="Times New Roman" w:hAnsi="Times New Roman" w:cs="Times New Roman"/>
                <w:sz w:val="16"/>
                <w:szCs w:val="16"/>
              </w:rPr>
            </w:pP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6. If the reporter is a patient, what is their </w:t>
            </w:r>
            <w:r w:rsidRPr="00546B29">
              <w:rPr>
                <w:rFonts w:ascii="Times New Roman" w:hAnsi="Times New Roman" w:cs="Times New Roman"/>
                <w:b/>
                <w:sz w:val="16"/>
                <w:szCs w:val="16"/>
              </w:rPr>
              <w:t>doctor's name and address</w:t>
            </w:r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? (</w:t>
            </w:r>
            <w:proofErr w:type="gramStart"/>
            <w:r w:rsidRPr="00546B29">
              <w:rPr>
                <w:rFonts w:ascii="Times New Roman" w:hAnsi="Times New Roman" w:cs="Times New Roman"/>
                <w:sz w:val="16"/>
                <w:szCs w:val="16"/>
              </w:rPr>
              <w:t>complete</w:t>
            </w:r>
            <w:proofErr w:type="gramEnd"/>
            <w:r w:rsidRPr="00546B29">
              <w:rPr>
                <w:rFonts w:ascii="Times New Roman" w:hAnsi="Times New Roman" w:cs="Times New Roman"/>
                <w:sz w:val="16"/>
                <w:szCs w:val="16"/>
              </w:rPr>
              <w:t xml:space="preserve"> only if section 5. is ticked Yes)</w:t>
            </w:r>
          </w:p>
          <w:p w14:paraId="394A0672" w14:textId="76EEB6BF" w:rsidR="007C00B7" w:rsidRPr="00546B29" w:rsidRDefault="00E647B7" w:rsidP="009E5A19">
            <w:pPr>
              <w:rPr>
                <w:sz w:val="15"/>
                <w:szCs w:val="15"/>
                <w:lang w:val="en-GB"/>
              </w:rPr>
            </w:pPr>
            <w:r>
              <w:rPr>
                <w:sz w:val="15"/>
                <w:szCs w:val="15"/>
                <w:lang w:val="en-GB"/>
              </w:rPr>
              <w:t>Richard Giovanni Buendia Godoy</w:t>
            </w:r>
          </w:p>
        </w:tc>
      </w:tr>
      <w:tr w:rsidR="007C00B7" w:rsidRPr="00546B29" w14:paraId="3AC0B43F" w14:textId="77777777" w:rsidTr="009E5A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After w:val="3"/>
          <w:wAfter w:w="11921" w:type="dxa"/>
          <w:cantSplit/>
          <w:trHeight w:val="320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014240B2" w14:textId="4D886866" w:rsidR="007C00B7" w:rsidRPr="00546B29" w:rsidRDefault="007C00B7" w:rsidP="009E5A19">
            <w:pPr>
              <w:rPr>
                <w:b/>
                <w:sz w:val="16"/>
                <w:szCs w:val="16"/>
                <w:lang w:val="en-GB"/>
              </w:rPr>
            </w:pPr>
          </w:p>
          <w:p w14:paraId="65B89F04" w14:textId="427F34D6" w:rsidR="007C00B7" w:rsidRPr="00546B29" w:rsidRDefault="007C00B7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VII</w:t>
            </w:r>
            <w:r>
              <w:rPr>
                <w:b/>
                <w:sz w:val="16"/>
                <w:szCs w:val="16"/>
                <w:lang w:val="en-GB"/>
              </w:rPr>
              <w:t>I</w:t>
            </w:r>
            <w:r w:rsidRPr="00546B29">
              <w:rPr>
                <w:b/>
                <w:sz w:val="16"/>
                <w:szCs w:val="16"/>
                <w:lang w:val="en-GB"/>
              </w:rPr>
              <w:t>) RESEARCHER’S DETAILS</w:t>
            </w:r>
          </w:p>
          <w:p w14:paraId="76B938B0" w14:textId="77777777" w:rsidR="007C00B7" w:rsidRPr="00546B29" w:rsidRDefault="007C00B7" w:rsidP="009E5A19">
            <w:pPr>
              <w:rPr>
                <w:b/>
                <w:sz w:val="15"/>
                <w:szCs w:val="15"/>
                <w:lang w:val="en-GB"/>
              </w:rPr>
            </w:pPr>
          </w:p>
        </w:tc>
      </w:tr>
      <w:tr w:rsidR="007C00B7" w:rsidRPr="00546B29" w14:paraId="235042CE" w14:textId="77777777" w:rsidTr="006D36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After w:val="3"/>
          <w:wAfter w:w="11921" w:type="dxa"/>
          <w:cantSplit/>
          <w:trHeight w:val="1920"/>
        </w:trPr>
        <w:tc>
          <w:tcPr>
            <w:tcW w:w="2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CF958E" w14:textId="472FB6E2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>Completed By:</w:t>
            </w:r>
          </w:p>
          <w:p w14:paraId="6FA912B1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</w:p>
          <w:p w14:paraId="443F13A6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  <w:r w:rsidRPr="00546B29">
              <w:rPr>
                <w:sz w:val="16"/>
                <w:szCs w:val="16"/>
                <w:lang w:val="en-GB"/>
              </w:rPr>
              <w:t>Company Name and Address:</w:t>
            </w:r>
          </w:p>
          <w:p w14:paraId="42E1B12E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</w:p>
          <w:p w14:paraId="6756FE6F" w14:textId="77777777" w:rsidR="007C00B7" w:rsidRPr="00546B29" w:rsidRDefault="007C00B7" w:rsidP="009E5A19">
            <w:pPr>
              <w:rPr>
                <w:sz w:val="16"/>
                <w:szCs w:val="16"/>
                <w:lang w:val="en-GB"/>
              </w:rPr>
            </w:pPr>
          </w:p>
          <w:p w14:paraId="0F6BE888" w14:textId="4FF3E992" w:rsidR="007C00B7" w:rsidRPr="00546B29" w:rsidRDefault="007C00B7" w:rsidP="009E5A19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en-GB" w:eastAsia="en-GB"/>
              </w:rPr>
            </w:pPr>
            <w:r w:rsidRPr="00546B29">
              <w:rPr>
                <w:color w:val="000000"/>
                <w:sz w:val="16"/>
                <w:szCs w:val="16"/>
                <w:lang w:val="en-GB" w:eastAsia="en-GB"/>
              </w:rPr>
              <w:t>Email address:</w:t>
            </w:r>
          </w:p>
          <w:p w14:paraId="39C454B7" w14:textId="5B546186" w:rsidR="007C00B7" w:rsidRPr="00546B29" w:rsidRDefault="007C00B7" w:rsidP="009E5A19">
            <w:pPr>
              <w:autoSpaceDE w:val="0"/>
              <w:autoSpaceDN w:val="0"/>
              <w:adjustRightInd w:val="0"/>
              <w:rPr>
                <w:color w:val="000000"/>
                <w:sz w:val="16"/>
                <w:szCs w:val="16"/>
                <w:lang w:val="en-GB" w:eastAsia="en-GB"/>
              </w:rPr>
            </w:pPr>
            <w:r w:rsidRPr="00546B29">
              <w:rPr>
                <w:color w:val="000000"/>
                <w:sz w:val="16"/>
                <w:szCs w:val="16"/>
                <w:lang w:val="en-GB" w:eastAsia="en-GB"/>
              </w:rPr>
              <w:t>Telephone No:</w:t>
            </w:r>
          </w:p>
          <w:p w14:paraId="3BF2C9DF" w14:textId="4F2E4990" w:rsidR="007C00B7" w:rsidRPr="00546B29" w:rsidRDefault="007C00B7" w:rsidP="009E5A19">
            <w:pPr>
              <w:tabs>
                <w:tab w:val="left" w:pos="4524"/>
              </w:tabs>
              <w:rPr>
                <w:color w:val="000000"/>
                <w:sz w:val="16"/>
                <w:szCs w:val="16"/>
                <w:lang w:val="en-GB" w:eastAsia="en-GB"/>
              </w:rPr>
            </w:pPr>
            <w:r w:rsidRPr="00546B29">
              <w:rPr>
                <w:color w:val="000000"/>
                <w:sz w:val="16"/>
                <w:szCs w:val="16"/>
                <w:lang w:val="en-GB" w:eastAsia="en-GB"/>
              </w:rPr>
              <w:t>Fax No:</w:t>
            </w:r>
          </w:p>
          <w:p w14:paraId="6C373E3C" w14:textId="77777777" w:rsidR="007C00B7" w:rsidRPr="00546B29" w:rsidRDefault="007C00B7" w:rsidP="009E5A19">
            <w:pPr>
              <w:tabs>
                <w:tab w:val="left" w:pos="4524"/>
              </w:tabs>
              <w:rPr>
                <w:color w:val="000000"/>
                <w:sz w:val="16"/>
                <w:szCs w:val="16"/>
                <w:lang w:val="en-GB" w:eastAsia="en-GB"/>
              </w:rPr>
            </w:pPr>
          </w:p>
          <w:p w14:paraId="1E5B75EA" w14:textId="77777777" w:rsidR="007C00B7" w:rsidRPr="00546B29" w:rsidRDefault="007C00B7" w:rsidP="009E5A19">
            <w:pPr>
              <w:rPr>
                <w:b/>
                <w:sz w:val="16"/>
                <w:szCs w:val="16"/>
                <w:lang w:val="en-GB"/>
              </w:rPr>
            </w:pPr>
            <w:r w:rsidRPr="00546B29">
              <w:rPr>
                <w:b/>
                <w:sz w:val="16"/>
                <w:szCs w:val="16"/>
                <w:lang w:val="en-GB"/>
              </w:rPr>
              <w:t>Date of form Completed:</w:t>
            </w:r>
          </w:p>
        </w:tc>
        <w:tc>
          <w:tcPr>
            <w:tcW w:w="766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8EE38E" w14:textId="77777777" w:rsidR="007C00B7" w:rsidRDefault="00B22293" w:rsidP="009E5A19">
            <w:pPr>
              <w:rPr>
                <w:bCs/>
                <w:sz w:val="16"/>
                <w:szCs w:val="16"/>
                <w:lang w:val="en-GB"/>
              </w:rPr>
            </w:pPr>
            <w:r w:rsidRPr="00B22293">
              <w:rPr>
                <w:bCs/>
                <w:sz w:val="16"/>
                <w:szCs w:val="16"/>
                <w:lang w:val="en-GB"/>
              </w:rPr>
              <w:t/>
            </w:r>
          </w:p>
          <w:p w14:paraId="378CB227" w14:textId="77777777" w:rsidR="00B22293" w:rsidRDefault="00B22293" w:rsidP="00B22293">
            <w:pPr>
              <w:rPr>
                <w:bCs/>
                <w:sz w:val="16"/>
                <w:szCs w:val="16"/>
                <w:lang w:val="en-GB"/>
              </w:rPr>
            </w:pPr>
          </w:p>
          <w:p w14:paraId="4876006D" w14:textId="77777777" w:rsidR="00B22293" w:rsidRDefault="00B22293" w:rsidP="00B22293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PEOPLE MARKETING</w:t>
            </w:r>
          </w:p>
          <w:p w14:paraId="4E5D1615" w14:textId="77777777" w:rsidR="00B22293" w:rsidRPr="00B22293" w:rsidRDefault="00B22293" w:rsidP="00B22293">
            <w:pPr>
              <w:rPr>
                <w:sz w:val="16"/>
                <w:szCs w:val="16"/>
                <w:lang w:val="en-GB"/>
              </w:rPr>
            </w:pPr>
          </w:p>
          <w:p w14:paraId="7822CD06" w14:textId="77777777" w:rsidR="00B22293" w:rsidRPr="00B22293" w:rsidRDefault="00B22293" w:rsidP="00B22293">
            <w:pPr>
              <w:rPr>
                <w:sz w:val="16"/>
                <w:szCs w:val="16"/>
                <w:lang w:val="en-GB"/>
              </w:rPr>
            </w:pPr>
          </w:p>
          <w:p w14:paraId="48100916" w14:textId="4D9F07D9" w:rsidR="00E40D0D" w:rsidRPr="006A6580" w:rsidRDefault="00E40D0D" w:rsidP="00E40D0D">
            <w:pPr>
              <w:rPr>
                <w:bCs/>
                <w:color w:val="0000FF"/>
                <w:sz w:val="16"/>
                <w:szCs w:val="16"/>
                <w:u w:val="single"/>
                <w:lang w:val="en-GB"/>
              </w:rPr>
            </w:pPr>
            <w:r w:rsidRPr="006A6580">
              <w:rPr>
                <w:bCs/>
                <w:color w:val="0000FF"/>
                <w:sz w:val="16"/>
                <w:szCs w:val="16"/>
                <w:u w:val="single"/>
                <w:lang w:val="en-GB"/>
              </w:rPr>
              <w:t>bjimenez@overall.com.co</w:t>
            </w:r>
          </w:p>
          <w:p w14:paraId="765CCB54" w14:textId="77777777" w:rsidR="00B22293" w:rsidRPr="00B22293" w:rsidRDefault="00B22293" w:rsidP="00B22293">
            <w:pPr>
              <w:rPr>
                <w:sz w:val="16"/>
                <w:szCs w:val="16"/>
                <w:lang w:val="en-GB"/>
              </w:rPr>
            </w:pPr>
          </w:p>
          <w:p w14:paraId="25472775" w14:textId="77777777" w:rsidR="00B22293" w:rsidRPr="00B22293" w:rsidRDefault="00B22293" w:rsidP="00B22293">
            <w:pPr>
              <w:rPr>
                <w:sz w:val="16"/>
                <w:szCs w:val="16"/>
                <w:lang w:val="en-GB"/>
              </w:rPr>
            </w:pPr>
          </w:p>
          <w:p w14:paraId="5B0AF527" w14:textId="77777777" w:rsidR="00B22293" w:rsidRPr="00B22293" w:rsidRDefault="00B22293" w:rsidP="00B22293">
            <w:pPr>
              <w:rPr>
                <w:sz w:val="16"/>
                <w:szCs w:val="16"/>
                <w:lang w:val="en-GB"/>
              </w:rPr>
            </w:pPr>
          </w:p>
          <w:p w14:paraId="56E827EB" w14:textId="499AB711" w:rsidR="00E40D0D" w:rsidRPr="00E40D0D" w:rsidRDefault="00E40D0D" w:rsidP="00E40D0D">
            <w:pPr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19-junio-2024</w:t>
            </w:r>
          </w:p>
        </w:tc>
      </w:tr>
      <w:tr w:rsidR="007C00B7" w:rsidRPr="00546B29" w14:paraId="36193942" w14:textId="77777777" w:rsidTr="009E5A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</w:tblPrEx>
        <w:trPr>
          <w:gridAfter w:val="3"/>
          <w:wAfter w:w="11921" w:type="dxa"/>
          <w:cantSplit/>
          <w:trHeight w:val="556"/>
        </w:trPr>
        <w:tc>
          <w:tcPr>
            <w:tcW w:w="995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65C9F" w14:textId="77777777" w:rsidR="005932F2" w:rsidRPr="00546B29" w:rsidRDefault="005932F2" w:rsidP="009E5A19">
            <w:pPr>
              <w:rPr>
                <w:i/>
                <w:sz w:val="15"/>
                <w:szCs w:val="15"/>
                <w:lang w:val="en-GB"/>
              </w:rPr>
            </w:pPr>
            <w:r w:rsidRPr="00546B29">
              <w:rPr>
                <w:i/>
                <w:sz w:val="15"/>
                <w:szCs w:val="15"/>
                <w:lang w:val="en-GB"/>
              </w:rPr>
              <w:t xml:space="preserve">Complete form in black ink and in English when reporting dates, spell out the first three letters of the month; Indicate </w:t>
            </w:r>
            <w:r w:rsidRPr="00546B29">
              <w:rPr>
                <w:i/>
                <w:iCs/>
                <w:sz w:val="15"/>
                <w:szCs w:val="15"/>
                <w:lang w:val="en-GB"/>
              </w:rPr>
              <w:t>estimated</w:t>
            </w:r>
            <w:r w:rsidRPr="00546B29">
              <w:rPr>
                <w:i/>
                <w:sz w:val="15"/>
                <w:szCs w:val="15"/>
                <w:lang w:val="en-GB"/>
              </w:rPr>
              <w:t xml:space="preserve"> dates with an asterisk (*).</w:t>
            </w:r>
          </w:p>
          <w:p w14:paraId="6F6C15DA" w14:textId="19670B93" w:rsidR="005932F2" w:rsidRPr="00546B29" w:rsidRDefault="005932F2" w:rsidP="009E5A19">
            <w:pPr>
              <w:jc w:val="center"/>
              <w:rPr>
                <w:i/>
                <w:sz w:val="15"/>
                <w:szCs w:val="15"/>
                <w:lang w:val="en-GB"/>
              </w:rPr>
            </w:pPr>
            <w:r w:rsidRPr="00546B29">
              <w:rPr>
                <w:i/>
                <w:sz w:val="15"/>
                <w:szCs w:val="15"/>
                <w:lang w:val="en-GB"/>
              </w:rPr>
              <w:t>If dates are not available</w:t>
            </w:r>
            <w:r w:rsidR="0000188D">
              <w:rPr>
                <w:i/>
                <w:sz w:val="15"/>
                <w:szCs w:val="15"/>
                <w:lang w:val="en-GB"/>
              </w:rPr>
              <w:t>,</w:t>
            </w:r>
            <w:r w:rsidRPr="00546B29">
              <w:rPr>
                <w:i/>
                <w:sz w:val="15"/>
                <w:szCs w:val="15"/>
                <w:lang w:val="en-GB"/>
              </w:rPr>
              <w:t xml:space="preserve"> please give estimates of exposure/lag time in the description of the event.</w:t>
            </w:r>
          </w:p>
          <w:p w14:paraId="00862A81" w14:textId="3D008A63" w:rsidR="007C00B7" w:rsidRPr="00546B29" w:rsidRDefault="005932F2" w:rsidP="009E5A19">
            <w:pPr>
              <w:jc w:val="center"/>
              <w:rPr>
                <w:sz w:val="15"/>
                <w:szCs w:val="15"/>
                <w:lang w:val="en-GB"/>
              </w:rPr>
            </w:pPr>
            <w:r w:rsidRPr="00546B29">
              <w:rPr>
                <w:i/>
                <w:sz w:val="15"/>
                <w:szCs w:val="15"/>
                <w:lang w:val="en-GB"/>
              </w:rPr>
              <w:t>This form must be completed for each individual patient.</w:t>
            </w:r>
          </w:p>
        </w:tc>
      </w:tr>
      <w:bookmarkEnd w:id="0"/>
      <w:bookmarkEnd w:id="1"/>
    </w:tbl>
    <w:p w14:paraId="12350549" w14:textId="77777777" w:rsidR="3D599919" w:rsidRPr="00546B29" w:rsidRDefault="3D599919"/>
    <w:sectPr w:rsidR="3D599919" w:rsidRPr="00546B29" w:rsidSect="006A5726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077" w:right="794" w:bottom="624" w:left="119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F80FEF" w14:textId="77777777" w:rsidR="00365FB4" w:rsidRDefault="00365FB4" w:rsidP="00CD56EF">
      <w:r>
        <w:separator/>
      </w:r>
    </w:p>
  </w:endnote>
  <w:endnote w:type="continuationSeparator" w:id="0">
    <w:p w14:paraId="2D75B491" w14:textId="77777777" w:rsidR="00365FB4" w:rsidRDefault="00365FB4" w:rsidP="00CD5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Palatino">
    <w:altName w:val="Palatino Linotyp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617755" w14:textId="77777777" w:rsidR="00E22C5F" w:rsidRPr="0035373C" w:rsidRDefault="00E22C5F" w:rsidP="00E22C5F">
    <w:pPr>
      <w:pStyle w:val="Piedepgina"/>
      <w:pBdr>
        <w:top w:val="single" w:sz="12" w:space="1" w:color="004D8D" w:themeColor="text2" w:themeTint="E6"/>
      </w:pBdr>
      <w:jc w:val="center"/>
      <w:rPr>
        <w:rFonts w:ascii="Times New Roman" w:hAnsi="Times New Roman" w:cs="Times New Roman"/>
        <w:color w:val="0B4055"/>
        <w:sz w:val="20"/>
      </w:rPr>
    </w:pPr>
  </w:p>
  <w:p w14:paraId="16D52D66" w14:textId="5E9B82D7" w:rsidR="00A73E9C" w:rsidRDefault="00D575E3">
    <w:r>
      <w:rPr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CC09AE" w14:textId="77777777" w:rsidR="005C4AC6" w:rsidRDefault="005C4AC6">
    <w:pPr>
      <w:pStyle w:val="Piedepgina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C981158" wp14:editId="7B9ED32C">
              <wp:simplePos x="0" y="0"/>
              <wp:positionH relativeFrom="column">
                <wp:posOffset>0</wp:posOffset>
              </wp:positionH>
              <wp:positionV relativeFrom="paragraph">
                <wp:posOffset>2392680</wp:posOffset>
              </wp:positionV>
              <wp:extent cx="6238875" cy="635"/>
              <wp:effectExtent l="0" t="0" r="9525" b="37465"/>
              <wp:wrapNone/>
              <wp:docPr id="3" name="AutoShap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23887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1485C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0" o:spid="_x0000_s1026" type="#_x0000_t32" style="position:absolute;margin-left:0;margin-top:188.4pt;width:491.25pt;height:.0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" strokecolor="#404040 [2429]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EFB684" w14:textId="77777777" w:rsidR="00365FB4" w:rsidRDefault="00365FB4" w:rsidP="00CD56EF">
      <w:r>
        <w:separator/>
      </w:r>
    </w:p>
  </w:footnote>
  <w:footnote w:type="continuationSeparator" w:id="0">
    <w:p w14:paraId="42714111" w14:textId="77777777" w:rsidR="00365FB4" w:rsidRDefault="00365FB4" w:rsidP="00CD56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99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23"/>
    </w:tblGrid>
    <w:tr w:rsidR="00B12ED1" w:rsidRPr="00464FE6" w14:paraId="102CAC0A" w14:textId="77777777" w:rsidTr="00D308E9">
      <w:trPr>
        <w:trHeight w:val="163"/>
      </w:trPr>
      <w:tc>
        <w:tcPr>
          <w:tcW w:w="9923" w:type="dxa"/>
        </w:tcPr>
        <w:p w14:paraId="22C58FDC" w14:textId="77777777" w:rsidR="00B12ED1" w:rsidRPr="00B12ED1" w:rsidRDefault="00B12ED1" w:rsidP="00D36C24">
          <w:pPr>
            <w:spacing w:after="120" w:line="276" w:lineRule="auto"/>
            <w:jc w:val="left"/>
            <w:rPr>
              <w:sz w:val="24"/>
            </w:rPr>
          </w:pPr>
        </w:p>
      </w:tc>
    </w:tr>
  </w:tbl>
  <w:p w14:paraId="1CD0A931" w14:textId="77777777" w:rsidR="005C4AC6" w:rsidRPr="00381003" w:rsidRDefault="005C4AC6" w:rsidP="00381003">
    <w:pPr>
      <w:pBdr>
        <w:top w:val="single" w:sz="12" w:space="1" w:color="004D8D" w:themeColor="text2" w:themeTint="E6"/>
      </w:pBdr>
      <w:rPr>
        <w:rFonts w:cs="Arial"/>
        <w:color w:val="404040" w:themeColor="text1" w:themeTint="BF"/>
        <w:sz w:val="20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9F95C7" w14:textId="77777777" w:rsidR="005C4AC6" w:rsidRPr="006E62FA" w:rsidRDefault="005C4AC6" w:rsidP="006E62FA">
    <w:pPr>
      <w:pStyle w:val="Encabezado"/>
      <w:ind w:left="360"/>
      <w:rPr>
        <w:rFonts w:ascii="Arial" w:hAnsi="Arial" w:cs="Arial"/>
        <w:b/>
        <w:sz w:val="48"/>
        <w:szCs w:val="48"/>
      </w:rPr>
    </w:pPr>
    <w:r w:rsidRPr="006E62FA">
      <w:rPr>
        <w:rFonts w:ascii="Arial" w:hAnsi="Arial" w:cs="Arial"/>
        <w:b/>
        <w:noProof/>
        <w:sz w:val="48"/>
        <w:szCs w:val="48"/>
        <w:lang w:val="en-GB" w:eastAsia="en-GB"/>
      </w:rPr>
      <w:drawing>
        <wp:anchor distT="0" distB="0" distL="114300" distR="114300" simplePos="0" relativeHeight="251686912" behindDoc="0" locked="0" layoutInCell="1" allowOverlap="1" wp14:anchorId="6C981154" wp14:editId="6C981155">
          <wp:simplePos x="0" y="0"/>
          <wp:positionH relativeFrom="column">
            <wp:posOffset>6038850</wp:posOffset>
          </wp:positionH>
          <wp:positionV relativeFrom="paragraph">
            <wp:posOffset>-66675</wp:posOffset>
          </wp:positionV>
          <wp:extent cx="457200" cy="714375"/>
          <wp:effectExtent l="19050" t="0" r="0" b="9525"/>
          <wp:wrapNone/>
          <wp:docPr id="7" name="Picture 3" descr="BTG logo 300 dpi.CMYK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TG logo 300 dpi.CMY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48"/>
        <w:szCs w:val="48"/>
        <w:lang w:val="en-GB" w:eastAsia="en-GB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981156" wp14:editId="6B902F98">
              <wp:simplePos x="0" y="0"/>
              <wp:positionH relativeFrom="column">
                <wp:posOffset>0</wp:posOffset>
              </wp:positionH>
              <wp:positionV relativeFrom="paragraph">
                <wp:posOffset>28575</wp:posOffset>
              </wp:positionV>
              <wp:extent cx="142875" cy="419100"/>
              <wp:effectExtent l="0" t="0" r="9525" b="0"/>
              <wp:wrapNone/>
              <wp:docPr id="6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875" cy="419100"/>
                      </a:xfrm>
                      <a:prstGeom prst="rect">
                        <a:avLst/>
                      </a:prstGeom>
                      <a:solidFill>
                        <a:srgbClr val="00A9E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E01AE5" id="Rectangle 13" o:spid="_x0000_s1026" style="position:absolute;margin-left:0;margin-top:2.25pt;width:11.25pt;height:3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" fillcolor="#00a9e0" stroked="f"/>
          </w:pict>
        </mc:Fallback>
      </mc:AlternateContent>
    </w:r>
    <w:r w:rsidRPr="006E62FA">
      <w:rPr>
        <w:rFonts w:ascii="Arial" w:hAnsi="Arial" w:cs="Arial"/>
        <w:b/>
        <w:sz w:val="48"/>
        <w:szCs w:val="48"/>
      </w:rPr>
      <w:t>[Document Masthead Heading]</w:t>
    </w:r>
  </w:p>
  <w:p w14:paraId="7D41D1C6" w14:textId="77777777" w:rsidR="005C4AC6" w:rsidRDefault="005C4AC6" w:rsidP="006E62FA"/>
  <w:p w14:paraId="61199B01" w14:textId="77777777" w:rsidR="005C4AC6" w:rsidRDefault="005C4AC6" w:rsidP="006E62FA"/>
  <w:p w14:paraId="2E5C5BCB" w14:textId="77777777" w:rsidR="005C4AC6" w:rsidRDefault="005C4AC6" w:rsidP="006E62FA"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C981157" wp14:editId="7633C734">
              <wp:simplePos x="0" y="0"/>
              <wp:positionH relativeFrom="column">
                <wp:posOffset>0</wp:posOffset>
              </wp:positionH>
              <wp:positionV relativeFrom="paragraph">
                <wp:posOffset>78105</wp:posOffset>
              </wp:positionV>
              <wp:extent cx="6515100" cy="635"/>
              <wp:effectExtent l="0" t="0" r="19050" b="37465"/>
              <wp:wrapNone/>
              <wp:docPr id="5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51510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4F1BB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0;margin-top:6.15pt;width:513pt;height: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" strokecolor="#404040 [2429]"/>
          </w:pict>
        </mc:Fallback>
      </mc:AlternateContent>
    </w:r>
  </w:p>
  <w:p w14:paraId="283A39D6" w14:textId="77777777" w:rsidR="005C4AC6" w:rsidRDefault="005C4A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ACED654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7144E70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8D21D52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C40D91E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78FA76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7323CB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D26916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1E474A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222CA3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BBAE22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F5140C"/>
    <w:multiLevelType w:val="multilevel"/>
    <w:tmpl w:val="3A9AA5DE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2D68CE"/>
    <w:multiLevelType w:val="singleLevel"/>
    <w:tmpl w:val="BCC8F848"/>
    <w:lvl w:ilvl="0">
      <w:start w:val="1"/>
      <w:numFmt w:val="bullet"/>
      <w:pStyle w:val="bu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72452D"/>
    <w:multiLevelType w:val="hybridMultilevel"/>
    <w:tmpl w:val="2026ACBA"/>
    <w:lvl w:ilvl="0" w:tplc="0D7A6E0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C1569"/>
    <w:multiLevelType w:val="hybridMultilevel"/>
    <w:tmpl w:val="B8F8A2A4"/>
    <w:lvl w:ilvl="0" w:tplc="17544A24">
      <w:start w:val="1"/>
      <w:numFmt w:val="bullet"/>
      <w:lvlText w:val="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4813D8"/>
    <w:multiLevelType w:val="hybridMultilevel"/>
    <w:tmpl w:val="F95E1DAE"/>
    <w:lvl w:ilvl="0" w:tplc="BA062B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  <w:color w:val="auto"/>
        <w:sz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037BD9"/>
    <w:multiLevelType w:val="multilevel"/>
    <w:tmpl w:val="1D048B98"/>
    <w:lvl w:ilvl="0">
      <w:start w:val="1"/>
      <w:numFmt w:val="decimal"/>
      <w:pStyle w:val="Ttulo1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sz w:val="22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701"/>
        </w:tabs>
        <w:ind w:left="1701" w:hanging="1701"/>
      </w:pPr>
      <w:rPr>
        <w:rFonts w:hint="default"/>
      </w:rPr>
    </w:lvl>
  </w:abstractNum>
  <w:abstractNum w:abstractNumId="16" w15:restartNumberingAfterBreak="0">
    <w:nsid w:val="6EBC6899"/>
    <w:multiLevelType w:val="hybridMultilevel"/>
    <w:tmpl w:val="E0DE41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6154F9"/>
    <w:multiLevelType w:val="hybridMultilevel"/>
    <w:tmpl w:val="3A30CC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70AF4"/>
    <w:multiLevelType w:val="multilevel"/>
    <w:tmpl w:val="2148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7B2F19C3"/>
    <w:multiLevelType w:val="hybridMultilevel"/>
    <w:tmpl w:val="6FCC5B44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 w16cid:durableId="1335302052">
    <w:abstractNumId w:val="18"/>
  </w:num>
  <w:num w:numId="2" w16cid:durableId="2131825930">
    <w:abstractNumId w:val="11"/>
  </w:num>
  <w:num w:numId="3" w16cid:durableId="1177965633">
    <w:abstractNumId w:val="10"/>
  </w:num>
  <w:num w:numId="4" w16cid:durableId="607586170">
    <w:abstractNumId w:val="13"/>
  </w:num>
  <w:num w:numId="5" w16cid:durableId="1548180863">
    <w:abstractNumId w:val="9"/>
  </w:num>
  <w:num w:numId="6" w16cid:durableId="1795560046">
    <w:abstractNumId w:val="7"/>
  </w:num>
  <w:num w:numId="7" w16cid:durableId="2021467478">
    <w:abstractNumId w:val="6"/>
  </w:num>
  <w:num w:numId="8" w16cid:durableId="1649901290">
    <w:abstractNumId w:val="5"/>
  </w:num>
  <w:num w:numId="9" w16cid:durableId="1057627611">
    <w:abstractNumId w:val="4"/>
  </w:num>
  <w:num w:numId="10" w16cid:durableId="921720902">
    <w:abstractNumId w:val="8"/>
  </w:num>
  <w:num w:numId="11" w16cid:durableId="1471046749">
    <w:abstractNumId w:val="3"/>
  </w:num>
  <w:num w:numId="12" w16cid:durableId="1906254785">
    <w:abstractNumId w:val="2"/>
  </w:num>
  <w:num w:numId="13" w16cid:durableId="295448878">
    <w:abstractNumId w:val="1"/>
  </w:num>
  <w:num w:numId="14" w16cid:durableId="1200122159">
    <w:abstractNumId w:val="0"/>
  </w:num>
  <w:num w:numId="15" w16cid:durableId="1665935145">
    <w:abstractNumId w:val="15"/>
  </w:num>
  <w:num w:numId="16" w16cid:durableId="4512158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81715812">
    <w:abstractNumId w:val="19"/>
  </w:num>
  <w:num w:numId="18" w16cid:durableId="1610432342">
    <w:abstractNumId w:val="16"/>
  </w:num>
  <w:num w:numId="19" w16cid:durableId="119804939">
    <w:abstractNumId w:val="17"/>
  </w:num>
  <w:num w:numId="20" w16cid:durableId="704908520">
    <w:abstractNumId w:val="12"/>
  </w:num>
  <w:num w:numId="21" w16cid:durableId="1563102061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f1e6f6,#e7d4f0,#d8bbe7,#c9ffdc,#00b140,#00a9e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D31"/>
    <w:rsid w:val="0000188D"/>
    <w:rsid w:val="000053F1"/>
    <w:rsid w:val="00006CCE"/>
    <w:rsid w:val="000070FA"/>
    <w:rsid w:val="000137E8"/>
    <w:rsid w:val="000150FA"/>
    <w:rsid w:val="000158C9"/>
    <w:rsid w:val="00015BB2"/>
    <w:rsid w:val="000166D3"/>
    <w:rsid w:val="00016EB0"/>
    <w:rsid w:val="00017E04"/>
    <w:rsid w:val="00023678"/>
    <w:rsid w:val="00027363"/>
    <w:rsid w:val="00033E3F"/>
    <w:rsid w:val="000341FE"/>
    <w:rsid w:val="0003698F"/>
    <w:rsid w:val="00037E35"/>
    <w:rsid w:val="00040FCF"/>
    <w:rsid w:val="000427C7"/>
    <w:rsid w:val="000433AD"/>
    <w:rsid w:val="00043F76"/>
    <w:rsid w:val="00046C30"/>
    <w:rsid w:val="000519D8"/>
    <w:rsid w:val="00052E88"/>
    <w:rsid w:val="0005556C"/>
    <w:rsid w:val="0005745C"/>
    <w:rsid w:val="000645AC"/>
    <w:rsid w:val="000653BC"/>
    <w:rsid w:val="00071159"/>
    <w:rsid w:val="0007297B"/>
    <w:rsid w:val="00073EC7"/>
    <w:rsid w:val="00074B46"/>
    <w:rsid w:val="00080254"/>
    <w:rsid w:val="000809E8"/>
    <w:rsid w:val="00080C43"/>
    <w:rsid w:val="00081036"/>
    <w:rsid w:val="0008503D"/>
    <w:rsid w:val="000852BA"/>
    <w:rsid w:val="000854CD"/>
    <w:rsid w:val="00085917"/>
    <w:rsid w:val="000862B4"/>
    <w:rsid w:val="00087580"/>
    <w:rsid w:val="00087E9A"/>
    <w:rsid w:val="00090E26"/>
    <w:rsid w:val="000924C6"/>
    <w:rsid w:val="00095314"/>
    <w:rsid w:val="000953F8"/>
    <w:rsid w:val="00095BF1"/>
    <w:rsid w:val="00096E0F"/>
    <w:rsid w:val="00097664"/>
    <w:rsid w:val="000A033C"/>
    <w:rsid w:val="000A0979"/>
    <w:rsid w:val="000A09BC"/>
    <w:rsid w:val="000A1E91"/>
    <w:rsid w:val="000A2485"/>
    <w:rsid w:val="000A59D8"/>
    <w:rsid w:val="000A5AB5"/>
    <w:rsid w:val="000A5C49"/>
    <w:rsid w:val="000A721A"/>
    <w:rsid w:val="000A74AD"/>
    <w:rsid w:val="000B1DD2"/>
    <w:rsid w:val="000B26E4"/>
    <w:rsid w:val="000B636A"/>
    <w:rsid w:val="000B6C01"/>
    <w:rsid w:val="000C2DE8"/>
    <w:rsid w:val="000C3ECD"/>
    <w:rsid w:val="000C452B"/>
    <w:rsid w:val="000D01A6"/>
    <w:rsid w:val="000D068D"/>
    <w:rsid w:val="000D2145"/>
    <w:rsid w:val="000D4A56"/>
    <w:rsid w:val="000D7017"/>
    <w:rsid w:val="000E2889"/>
    <w:rsid w:val="000E2DD8"/>
    <w:rsid w:val="000E3531"/>
    <w:rsid w:val="000E3E4B"/>
    <w:rsid w:val="000E618E"/>
    <w:rsid w:val="000E74AF"/>
    <w:rsid w:val="000F1381"/>
    <w:rsid w:val="000F1669"/>
    <w:rsid w:val="00103D0C"/>
    <w:rsid w:val="001055B8"/>
    <w:rsid w:val="00105FFC"/>
    <w:rsid w:val="00112386"/>
    <w:rsid w:val="0012197B"/>
    <w:rsid w:val="00123AFD"/>
    <w:rsid w:val="00124357"/>
    <w:rsid w:val="001250C9"/>
    <w:rsid w:val="00125251"/>
    <w:rsid w:val="00125312"/>
    <w:rsid w:val="001260F6"/>
    <w:rsid w:val="001321C5"/>
    <w:rsid w:val="00133D00"/>
    <w:rsid w:val="00133ED1"/>
    <w:rsid w:val="001373EE"/>
    <w:rsid w:val="00142072"/>
    <w:rsid w:val="001427A2"/>
    <w:rsid w:val="00142E32"/>
    <w:rsid w:val="00144096"/>
    <w:rsid w:val="00145085"/>
    <w:rsid w:val="00145BF8"/>
    <w:rsid w:val="00156884"/>
    <w:rsid w:val="00157AED"/>
    <w:rsid w:val="00160A16"/>
    <w:rsid w:val="00165008"/>
    <w:rsid w:val="00166CD4"/>
    <w:rsid w:val="00166E18"/>
    <w:rsid w:val="00167814"/>
    <w:rsid w:val="00167819"/>
    <w:rsid w:val="00167DD2"/>
    <w:rsid w:val="00173324"/>
    <w:rsid w:val="00176C76"/>
    <w:rsid w:val="00181BAD"/>
    <w:rsid w:val="00181D2A"/>
    <w:rsid w:val="001842D2"/>
    <w:rsid w:val="00190C48"/>
    <w:rsid w:val="001915C4"/>
    <w:rsid w:val="00195839"/>
    <w:rsid w:val="00195885"/>
    <w:rsid w:val="001A1BC5"/>
    <w:rsid w:val="001A59C9"/>
    <w:rsid w:val="001B19E4"/>
    <w:rsid w:val="001B2386"/>
    <w:rsid w:val="001B4363"/>
    <w:rsid w:val="001B677E"/>
    <w:rsid w:val="001B7FEB"/>
    <w:rsid w:val="001C1F0A"/>
    <w:rsid w:val="001C39E9"/>
    <w:rsid w:val="001C56E7"/>
    <w:rsid w:val="001C6F5B"/>
    <w:rsid w:val="001D1129"/>
    <w:rsid w:val="001D114D"/>
    <w:rsid w:val="001D6CDF"/>
    <w:rsid w:val="001E2796"/>
    <w:rsid w:val="001E30B5"/>
    <w:rsid w:val="001E57C3"/>
    <w:rsid w:val="001E6B0A"/>
    <w:rsid w:val="001E71E3"/>
    <w:rsid w:val="001F2237"/>
    <w:rsid w:val="001F34B4"/>
    <w:rsid w:val="001F4282"/>
    <w:rsid w:val="001F520C"/>
    <w:rsid w:val="001F52DC"/>
    <w:rsid w:val="001F6133"/>
    <w:rsid w:val="001F6C04"/>
    <w:rsid w:val="001F7777"/>
    <w:rsid w:val="001F7E0A"/>
    <w:rsid w:val="00200E21"/>
    <w:rsid w:val="0020115C"/>
    <w:rsid w:val="00201166"/>
    <w:rsid w:val="00203204"/>
    <w:rsid w:val="002075AD"/>
    <w:rsid w:val="002103D9"/>
    <w:rsid w:val="00210E92"/>
    <w:rsid w:val="00211FD1"/>
    <w:rsid w:val="0021608F"/>
    <w:rsid w:val="0021758B"/>
    <w:rsid w:val="0021761E"/>
    <w:rsid w:val="00226DFE"/>
    <w:rsid w:val="00231487"/>
    <w:rsid w:val="00231C0E"/>
    <w:rsid w:val="00232EFD"/>
    <w:rsid w:val="00233C07"/>
    <w:rsid w:val="00236EFD"/>
    <w:rsid w:val="00241112"/>
    <w:rsid w:val="00242F11"/>
    <w:rsid w:val="0024450C"/>
    <w:rsid w:val="00244A6A"/>
    <w:rsid w:val="00245B72"/>
    <w:rsid w:val="00246198"/>
    <w:rsid w:val="0024629F"/>
    <w:rsid w:val="002466C4"/>
    <w:rsid w:val="0024698C"/>
    <w:rsid w:val="002504DC"/>
    <w:rsid w:val="00251518"/>
    <w:rsid w:val="002561BC"/>
    <w:rsid w:val="0026169B"/>
    <w:rsid w:val="00261AF5"/>
    <w:rsid w:val="00262ED0"/>
    <w:rsid w:val="002649DE"/>
    <w:rsid w:val="00265AA0"/>
    <w:rsid w:val="00267B65"/>
    <w:rsid w:val="00272F71"/>
    <w:rsid w:val="00273790"/>
    <w:rsid w:val="00274598"/>
    <w:rsid w:val="00277219"/>
    <w:rsid w:val="00277BD6"/>
    <w:rsid w:val="00280594"/>
    <w:rsid w:val="00282419"/>
    <w:rsid w:val="00282553"/>
    <w:rsid w:val="00284B5C"/>
    <w:rsid w:val="00284FAB"/>
    <w:rsid w:val="00286B5F"/>
    <w:rsid w:val="002870AF"/>
    <w:rsid w:val="00290E13"/>
    <w:rsid w:val="00296164"/>
    <w:rsid w:val="002A0B12"/>
    <w:rsid w:val="002A1521"/>
    <w:rsid w:val="002A4847"/>
    <w:rsid w:val="002B30C7"/>
    <w:rsid w:val="002B57FE"/>
    <w:rsid w:val="002B60CE"/>
    <w:rsid w:val="002B6C24"/>
    <w:rsid w:val="002C34A8"/>
    <w:rsid w:val="002C576E"/>
    <w:rsid w:val="002C5B0F"/>
    <w:rsid w:val="002D167D"/>
    <w:rsid w:val="002D31F6"/>
    <w:rsid w:val="002D38FB"/>
    <w:rsid w:val="002D617F"/>
    <w:rsid w:val="002D79C4"/>
    <w:rsid w:val="002E0D17"/>
    <w:rsid w:val="002E2FB8"/>
    <w:rsid w:val="002E32FB"/>
    <w:rsid w:val="002E7D0D"/>
    <w:rsid w:val="002F0287"/>
    <w:rsid w:val="002F0747"/>
    <w:rsid w:val="002F2695"/>
    <w:rsid w:val="002F4266"/>
    <w:rsid w:val="002F62AF"/>
    <w:rsid w:val="002F6C6D"/>
    <w:rsid w:val="00300A6B"/>
    <w:rsid w:val="00304673"/>
    <w:rsid w:val="00304C19"/>
    <w:rsid w:val="00306C3F"/>
    <w:rsid w:val="00320729"/>
    <w:rsid w:val="0032180D"/>
    <w:rsid w:val="00324FC0"/>
    <w:rsid w:val="003265C0"/>
    <w:rsid w:val="003301AC"/>
    <w:rsid w:val="00331614"/>
    <w:rsid w:val="00340F12"/>
    <w:rsid w:val="00343F2A"/>
    <w:rsid w:val="00350349"/>
    <w:rsid w:val="00351B06"/>
    <w:rsid w:val="003533B1"/>
    <w:rsid w:val="0035373C"/>
    <w:rsid w:val="00357F7C"/>
    <w:rsid w:val="00361FCE"/>
    <w:rsid w:val="00362CEF"/>
    <w:rsid w:val="00364B7B"/>
    <w:rsid w:val="00365FB4"/>
    <w:rsid w:val="00367C40"/>
    <w:rsid w:val="003701D6"/>
    <w:rsid w:val="00370C1A"/>
    <w:rsid w:val="00371E04"/>
    <w:rsid w:val="00371E7F"/>
    <w:rsid w:val="00372661"/>
    <w:rsid w:val="0037299A"/>
    <w:rsid w:val="00380646"/>
    <w:rsid w:val="00381003"/>
    <w:rsid w:val="00382192"/>
    <w:rsid w:val="003821E5"/>
    <w:rsid w:val="00384402"/>
    <w:rsid w:val="00384F66"/>
    <w:rsid w:val="00390226"/>
    <w:rsid w:val="00392A1D"/>
    <w:rsid w:val="003956DC"/>
    <w:rsid w:val="00395733"/>
    <w:rsid w:val="003966B1"/>
    <w:rsid w:val="003A66F9"/>
    <w:rsid w:val="003A727B"/>
    <w:rsid w:val="003B0AFE"/>
    <w:rsid w:val="003B1115"/>
    <w:rsid w:val="003B2549"/>
    <w:rsid w:val="003B31B3"/>
    <w:rsid w:val="003B71F5"/>
    <w:rsid w:val="003B7711"/>
    <w:rsid w:val="003C042F"/>
    <w:rsid w:val="003C73E6"/>
    <w:rsid w:val="003D0039"/>
    <w:rsid w:val="003D1E98"/>
    <w:rsid w:val="003D2AF2"/>
    <w:rsid w:val="003D3699"/>
    <w:rsid w:val="003D5452"/>
    <w:rsid w:val="003D5BEA"/>
    <w:rsid w:val="003D66F3"/>
    <w:rsid w:val="003D695D"/>
    <w:rsid w:val="003D7004"/>
    <w:rsid w:val="003E01E4"/>
    <w:rsid w:val="003E0216"/>
    <w:rsid w:val="003E0DB9"/>
    <w:rsid w:val="003E320A"/>
    <w:rsid w:val="003E344C"/>
    <w:rsid w:val="003F1BA4"/>
    <w:rsid w:val="003F29CC"/>
    <w:rsid w:val="003F583E"/>
    <w:rsid w:val="004054A5"/>
    <w:rsid w:val="00407137"/>
    <w:rsid w:val="004117B4"/>
    <w:rsid w:val="00411A15"/>
    <w:rsid w:val="004121B2"/>
    <w:rsid w:val="00412DCA"/>
    <w:rsid w:val="00415BA6"/>
    <w:rsid w:val="00416C46"/>
    <w:rsid w:val="004177C5"/>
    <w:rsid w:val="00420DB5"/>
    <w:rsid w:val="00421B91"/>
    <w:rsid w:val="004224D0"/>
    <w:rsid w:val="00423DAD"/>
    <w:rsid w:val="00423E47"/>
    <w:rsid w:val="00423EAB"/>
    <w:rsid w:val="00424835"/>
    <w:rsid w:val="00424FF1"/>
    <w:rsid w:val="00425BAC"/>
    <w:rsid w:val="004301D0"/>
    <w:rsid w:val="00431D28"/>
    <w:rsid w:val="0043266D"/>
    <w:rsid w:val="00434C4A"/>
    <w:rsid w:val="004352C6"/>
    <w:rsid w:val="004410C8"/>
    <w:rsid w:val="00447A45"/>
    <w:rsid w:val="0045375D"/>
    <w:rsid w:val="00453ADC"/>
    <w:rsid w:val="00453C55"/>
    <w:rsid w:val="00456D51"/>
    <w:rsid w:val="00460CC1"/>
    <w:rsid w:val="00462053"/>
    <w:rsid w:val="00462450"/>
    <w:rsid w:val="004626C5"/>
    <w:rsid w:val="00463937"/>
    <w:rsid w:val="00463E90"/>
    <w:rsid w:val="004652E4"/>
    <w:rsid w:val="00467B48"/>
    <w:rsid w:val="0047052C"/>
    <w:rsid w:val="00471315"/>
    <w:rsid w:val="0047286C"/>
    <w:rsid w:val="00473663"/>
    <w:rsid w:val="00477011"/>
    <w:rsid w:val="00480FFE"/>
    <w:rsid w:val="004829D0"/>
    <w:rsid w:val="00482BD7"/>
    <w:rsid w:val="004832AE"/>
    <w:rsid w:val="004855A6"/>
    <w:rsid w:val="00486987"/>
    <w:rsid w:val="00486CD9"/>
    <w:rsid w:val="004A291F"/>
    <w:rsid w:val="004A30C2"/>
    <w:rsid w:val="004A7222"/>
    <w:rsid w:val="004B463B"/>
    <w:rsid w:val="004B613D"/>
    <w:rsid w:val="004B6CF6"/>
    <w:rsid w:val="004C100C"/>
    <w:rsid w:val="004C17CD"/>
    <w:rsid w:val="004C2DA7"/>
    <w:rsid w:val="004C3216"/>
    <w:rsid w:val="004C3854"/>
    <w:rsid w:val="004C73DD"/>
    <w:rsid w:val="004D4156"/>
    <w:rsid w:val="004D418A"/>
    <w:rsid w:val="004D51AE"/>
    <w:rsid w:val="004D6B53"/>
    <w:rsid w:val="004E4CED"/>
    <w:rsid w:val="004F1256"/>
    <w:rsid w:val="004F1D94"/>
    <w:rsid w:val="004F3980"/>
    <w:rsid w:val="004F3C6B"/>
    <w:rsid w:val="00502507"/>
    <w:rsid w:val="00507616"/>
    <w:rsid w:val="00514502"/>
    <w:rsid w:val="00517560"/>
    <w:rsid w:val="00517762"/>
    <w:rsid w:val="005177BF"/>
    <w:rsid w:val="00522FF2"/>
    <w:rsid w:val="005278BC"/>
    <w:rsid w:val="005366C2"/>
    <w:rsid w:val="0053721A"/>
    <w:rsid w:val="0053745F"/>
    <w:rsid w:val="005436B1"/>
    <w:rsid w:val="005455B9"/>
    <w:rsid w:val="00546B29"/>
    <w:rsid w:val="0055350C"/>
    <w:rsid w:val="0055766A"/>
    <w:rsid w:val="00560B84"/>
    <w:rsid w:val="00560D39"/>
    <w:rsid w:val="00561305"/>
    <w:rsid w:val="005634F6"/>
    <w:rsid w:val="0056400A"/>
    <w:rsid w:val="00571807"/>
    <w:rsid w:val="00573041"/>
    <w:rsid w:val="005737CD"/>
    <w:rsid w:val="00576944"/>
    <w:rsid w:val="00581A99"/>
    <w:rsid w:val="00581B2D"/>
    <w:rsid w:val="00583446"/>
    <w:rsid w:val="00586636"/>
    <w:rsid w:val="00590005"/>
    <w:rsid w:val="0059084B"/>
    <w:rsid w:val="00590A68"/>
    <w:rsid w:val="00590E29"/>
    <w:rsid w:val="00592940"/>
    <w:rsid w:val="005932F2"/>
    <w:rsid w:val="0059462F"/>
    <w:rsid w:val="00596FFE"/>
    <w:rsid w:val="005A07CE"/>
    <w:rsid w:val="005A0974"/>
    <w:rsid w:val="005A1C53"/>
    <w:rsid w:val="005A6CD9"/>
    <w:rsid w:val="005B051F"/>
    <w:rsid w:val="005B131C"/>
    <w:rsid w:val="005B1754"/>
    <w:rsid w:val="005B1B78"/>
    <w:rsid w:val="005B332D"/>
    <w:rsid w:val="005B4DDF"/>
    <w:rsid w:val="005B5D8E"/>
    <w:rsid w:val="005C14CD"/>
    <w:rsid w:val="005C48CD"/>
    <w:rsid w:val="005C4AC6"/>
    <w:rsid w:val="005C6D2E"/>
    <w:rsid w:val="005D3D0B"/>
    <w:rsid w:val="005E06EA"/>
    <w:rsid w:val="005E0DA6"/>
    <w:rsid w:val="005E161B"/>
    <w:rsid w:val="005E268E"/>
    <w:rsid w:val="005E295E"/>
    <w:rsid w:val="005E2B14"/>
    <w:rsid w:val="005E3F3C"/>
    <w:rsid w:val="005E429A"/>
    <w:rsid w:val="005E5418"/>
    <w:rsid w:val="005F470B"/>
    <w:rsid w:val="005F4D42"/>
    <w:rsid w:val="00601330"/>
    <w:rsid w:val="00602832"/>
    <w:rsid w:val="00612670"/>
    <w:rsid w:val="006148B5"/>
    <w:rsid w:val="006170B3"/>
    <w:rsid w:val="0062132A"/>
    <w:rsid w:val="00621D12"/>
    <w:rsid w:val="006221A9"/>
    <w:rsid w:val="00623E1D"/>
    <w:rsid w:val="00623E25"/>
    <w:rsid w:val="00624410"/>
    <w:rsid w:val="00633538"/>
    <w:rsid w:val="00640106"/>
    <w:rsid w:val="00642102"/>
    <w:rsid w:val="00642F4A"/>
    <w:rsid w:val="00644568"/>
    <w:rsid w:val="00644C43"/>
    <w:rsid w:val="0064612F"/>
    <w:rsid w:val="00646952"/>
    <w:rsid w:val="00651695"/>
    <w:rsid w:val="00653939"/>
    <w:rsid w:val="006550AB"/>
    <w:rsid w:val="00655AA5"/>
    <w:rsid w:val="00656701"/>
    <w:rsid w:val="006575C9"/>
    <w:rsid w:val="00660148"/>
    <w:rsid w:val="00660878"/>
    <w:rsid w:val="00663D20"/>
    <w:rsid w:val="006679BD"/>
    <w:rsid w:val="0067418C"/>
    <w:rsid w:val="0067591C"/>
    <w:rsid w:val="006764BD"/>
    <w:rsid w:val="00677366"/>
    <w:rsid w:val="00681F65"/>
    <w:rsid w:val="00685AEF"/>
    <w:rsid w:val="0069232A"/>
    <w:rsid w:val="006978C4"/>
    <w:rsid w:val="006A0BE4"/>
    <w:rsid w:val="006A1019"/>
    <w:rsid w:val="006A28BC"/>
    <w:rsid w:val="006A3C6E"/>
    <w:rsid w:val="006A5726"/>
    <w:rsid w:val="006A5EDD"/>
    <w:rsid w:val="006A6580"/>
    <w:rsid w:val="006A781F"/>
    <w:rsid w:val="006A7BBB"/>
    <w:rsid w:val="006B0F54"/>
    <w:rsid w:val="006B4195"/>
    <w:rsid w:val="006B56A3"/>
    <w:rsid w:val="006C087A"/>
    <w:rsid w:val="006C6357"/>
    <w:rsid w:val="006C662F"/>
    <w:rsid w:val="006C6E35"/>
    <w:rsid w:val="006C7C5A"/>
    <w:rsid w:val="006D147A"/>
    <w:rsid w:val="006D1F1D"/>
    <w:rsid w:val="006D3663"/>
    <w:rsid w:val="006E02A9"/>
    <w:rsid w:val="006E1192"/>
    <w:rsid w:val="006E1B38"/>
    <w:rsid w:val="006E26E4"/>
    <w:rsid w:val="006E4826"/>
    <w:rsid w:val="006E5AA6"/>
    <w:rsid w:val="006E5BCD"/>
    <w:rsid w:val="006E62FA"/>
    <w:rsid w:val="006E7481"/>
    <w:rsid w:val="006E7A37"/>
    <w:rsid w:val="006F1AF8"/>
    <w:rsid w:val="006F1D56"/>
    <w:rsid w:val="006F25C6"/>
    <w:rsid w:val="006F34A1"/>
    <w:rsid w:val="006F3EE2"/>
    <w:rsid w:val="00700AFE"/>
    <w:rsid w:val="007015DB"/>
    <w:rsid w:val="0070381A"/>
    <w:rsid w:val="007069A2"/>
    <w:rsid w:val="007112E6"/>
    <w:rsid w:val="00716FC5"/>
    <w:rsid w:val="00717396"/>
    <w:rsid w:val="0072126A"/>
    <w:rsid w:val="0072224B"/>
    <w:rsid w:val="00724357"/>
    <w:rsid w:val="00730FBD"/>
    <w:rsid w:val="00733783"/>
    <w:rsid w:val="00733D45"/>
    <w:rsid w:val="00735ED8"/>
    <w:rsid w:val="00742A6B"/>
    <w:rsid w:val="007454E0"/>
    <w:rsid w:val="0074769E"/>
    <w:rsid w:val="00751010"/>
    <w:rsid w:val="00751B6D"/>
    <w:rsid w:val="00751ED6"/>
    <w:rsid w:val="0075468E"/>
    <w:rsid w:val="00755597"/>
    <w:rsid w:val="007558A8"/>
    <w:rsid w:val="00756ABC"/>
    <w:rsid w:val="00756BC0"/>
    <w:rsid w:val="007644DB"/>
    <w:rsid w:val="007672DB"/>
    <w:rsid w:val="00773B91"/>
    <w:rsid w:val="00775BFD"/>
    <w:rsid w:val="00776C0B"/>
    <w:rsid w:val="007817F2"/>
    <w:rsid w:val="00781B01"/>
    <w:rsid w:val="00783FC7"/>
    <w:rsid w:val="00784B67"/>
    <w:rsid w:val="00786F36"/>
    <w:rsid w:val="007904F2"/>
    <w:rsid w:val="00793799"/>
    <w:rsid w:val="00795F91"/>
    <w:rsid w:val="007A2BC5"/>
    <w:rsid w:val="007A488C"/>
    <w:rsid w:val="007A7AE5"/>
    <w:rsid w:val="007B31AA"/>
    <w:rsid w:val="007B4E77"/>
    <w:rsid w:val="007B7F29"/>
    <w:rsid w:val="007C00B7"/>
    <w:rsid w:val="007C37B3"/>
    <w:rsid w:val="007C3D73"/>
    <w:rsid w:val="007C4034"/>
    <w:rsid w:val="007C6855"/>
    <w:rsid w:val="007C6F3B"/>
    <w:rsid w:val="007C70C8"/>
    <w:rsid w:val="007D3D3D"/>
    <w:rsid w:val="007D42E7"/>
    <w:rsid w:val="007E0857"/>
    <w:rsid w:val="007E16EC"/>
    <w:rsid w:val="007E289E"/>
    <w:rsid w:val="007E5376"/>
    <w:rsid w:val="007E539E"/>
    <w:rsid w:val="007E58FF"/>
    <w:rsid w:val="007E79D3"/>
    <w:rsid w:val="007F1AD8"/>
    <w:rsid w:val="007F1FD9"/>
    <w:rsid w:val="007F35FD"/>
    <w:rsid w:val="007F3F8E"/>
    <w:rsid w:val="007F61E3"/>
    <w:rsid w:val="007F7CFD"/>
    <w:rsid w:val="00803281"/>
    <w:rsid w:val="008049BF"/>
    <w:rsid w:val="00805517"/>
    <w:rsid w:val="00805EEF"/>
    <w:rsid w:val="00810D2D"/>
    <w:rsid w:val="008124D1"/>
    <w:rsid w:val="0081531F"/>
    <w:rsid w:val="00816F9A"/>
    <w:rsid w:val="00822AF4"/>
    <w:rsid w:val="008247F3"/>
    <w:rsid w:val="00827A5D"/>
    <w:rsid w:val="0083778C"/>
    <w:rsid w:val="008379B9"/>
    <w:rsid w:val="008414D2"/>
    <w:rsid w:val="00842D19"/>
    <w:rsid w:val="00843CB0"/>
    <w:rsid w:val="00847035"/>
    <w:rsid w:val="00852E6C"/>
    <w:rsid w:val="008554FE"/>
    <w:rsid w:val="00856BD2"/>
    <w:rsid w:val="00857801"/>
    <w:rsid w:val="00860072"/>
    <w:rsid w:val="008617C0"/>
    <w:rsid w:val="00861BA4"/>
    <w:rsid w:val="0086500F"/>
    <w:rsid w:val="00865C0C"/>
    <w:rsid w:val="008661D2"/>
    <w:rsid w:val="00872DF1"/>
    <w:rsid w:val="00876450"/>
    <w:rsid w:val="00884081"/>
    <w:rsid w:val="00884ABF"/>
    <w:rsid w:val="00887AAB"/>
    <w:rsid w:val="00890BF0"/>
    <w:rsid w:val="0089105D"/>
    <w:rsid w:val="0089636F"/>
    <w:rsid w:val="008979A9"/>
    <w:rsid w:val="00897B88"/>
    <w:rsid w:val="008A320E"/>
    <w:rsid w:val="008A62A3"/>
    <w:rsid w:val="008B051F"/>
    <w:rsid w:val="008B0CA4"/>
    <w:rsid w:val="008B250B"/>
    <w:rsid w:val="008B7188"/>
    <w:rsid w:val="008C1815"/>
    <w:rsid w:val="008C440B"/>
    <w:rsid w:val="008C6EB4"/>
    <w:rsid w:val="008C71F8"/>
    <w:rsid w:val="008C7304"/>
    <w:rsid w:val="008D07D0"/>
    <w:rsid w:val="008D197C"/>
    <w:rsid w:val="008D55B0"/>
    <w:rsid w:val="008E267B"/>
    <w:rsid w:val="008E5B77"/>
    <w:rsid w:val="008F4F21"/>
    <w:rsid w:val="008F6081"/>
    <w:rsid w:val="008F6211"/>
    <w:rsid w:val="008F7518"/>
    <w:rsid w:val="00903DFD"/>
    <w:rsid w:val="009049A9"/>
    <w:rsid w:val="009079AE"/>
    <w:rsid w:val="009101AB"/>
    <w:rsid w:val="00910BC3"/>
    <w:rsid w:val="00910DFD"/>
    <w:rsid w:val="009127C8"/>
    <w:rsid w:val="009152FA"/>
    <w:rsid w:val="009176DF"/>
    <w:rsid w:val="00917BA5"/>
    <w:rsid w:val="009203F3"/>
    <w:rsid w:val="00921EFE"/>
    <w:rsid w:val="009229D2"/>
    <w:rsid w:val="00925A7F"/>
    <w:rsid w:val="00936B64"/>
    <w:rsid w:val="0093743E"/>
    <w:rsid w:val="009423BF"/>
    <w:rsid w:val="009444A3"/>
    <w:rsid w:val="009449F9"/>
    <w:rsid w:val="00946646"/>
    <w:rsid w:val="00947168"/>
    <w:rsid w:val="009578E7"/>
    <w:rsid w:val="009621D9"/>
    <w:rsid w:val="00962B63"/>
    <w:rsid w:val="00967676"/>
    <w:rsid w:val="00970BEC"/>
    <w:rsid w:val="00971EED"/>
    <w:rsid w:val="00972090"/>
    <w:rsid w:val="00977149"/>
    <w:rsid w:val="00980CED"/>
    <w:rsid w:val="00981C8F"/>
    <w:rsid w:val="009930B9"/>
    <w:rsid w:val="0099379B"/>
    <w:rsid w:val="009A01C0"/>
    <w:rsid w:val="009A1D9E"/>
    <w:rsid w:val="009A5AC0"/>
    <w:rsid w:val="009A6424"/>
    <w:rsid w:val="009B25D3"/>
    <w:rsid w:val="009B2997"/>
    <w:rsid w:val="009C22D9"/>
    <w:rsid w:val="009D2980"/>
    <w:rsid w:val="009D3AD6"/>
    <w:rsid w:val="009D3DE6"/>
    <w:rsid w:val="009D4C44"/>
    <w:rsid w:val="009D56CF"/>
    <w:rsid w:val="009D71B0"/>
    <w:rsid w:val="009E000F"/>
    <w:rsid w:val="009E25BD"/>
    <w:rsid w:val="009E4579"/>
    <w:rsid w:val="009E5A19"/>
    <w:rsid w:val="009E633E"/>
    <w:rsid w:val="009E7A7F"/>
    <w:rsid w:val="009F0BEF"/>
    <w:rsid w:val="009F0C91"/>
    <w:rsid w:val="009F1348"/>
    <w:rsid w:val="009F21C8"/>
    <w:rsid w:val="009F5AB2"/>
    <w:rsid w:val="009F7193"/>
    <w:rsid w:val="00A023CC"/>
    <w:rsid w:val="00A05C71"/>
    <w:rsid w:val="00A0758C"/>
    <w:rsid w:val="00A0791C"/>
    <w:rsid w:val="00A10735"/>
    <w:rsid w:val="00A10DDB"/>
    <w:rsid w:val="00A13057"/>
    <w:rsid w:val="00A14123"/>
    <w:rsid w:val="00A21DF0"/>
    <w:rsid w:val="00A25295"/>
    <w:rsid w:val="00A2781F"/>
    <w:rsid w:val="00A32DAA"/>
    <w:rsid w:val="00A3458C"/>
    <w:rsid w:val="00A36C45"/>
    <w:rsid w:val="00A43A6D"/>
    <w:rsid w:val="00A4412C"/>
    <w:rsid w:val="00A47F27"/>
    <w:rsid w:val="00A51D5E"/>
    <w:rsid w:val="00A6136F"/>
    <w:rsid w:val="00A615C8"/>
    <w:rsid w:val="00A61657"/>
    <w:rsid w:val="00A61933"/>
    <w:rsid w:val="00A63E28"/>
    <w:rsid w:val="00A642FC"/>
    <w:rsid w:val="00A661E2"/>
    <w:rsid w:val="00A66AFE"/>
    <w:rsid w:val="00A677AC"/>
    <w:rsid w:val="00A70649"/>
    <w:rsid w:val="00A73E9C"/>
    <w:rsid w:val="00A75388"/>
    <w:rsid w:val="00A7752F"/>
    <w:rsid w:val="00A83EEE"/>
    <w:rsid w:val="00A87B1B"/>
    <w:rsid w:val="00A9024A"/>
    <w:rsid w:val="00A953F0"/>
    <w:rsid w:val="00A9554B"/>
    <w:rsid w:val="00A96CAB"/>
    <w:rsid w:val="00AA0628"/>
    <w:rsid w:val="00AA0E00"/>
    <w:rsid w:val="00AA3C72"/>
    <w:rsid w:val="00AA614A"/>
    <w:rsid w:val="00AA6847"/>
    <w:rsid w:val="00AA6901"/>
    <w:rsid w:val="00AB0BC7"/>
    <w:rsid w:val="00AB3E84"/>
    <w:rsid w:val="00AB42C8"/>
    <w:rsid w:val="00AC1569"/>
    <w:rsid w:val="00AC1C16"/>
    <w:rsid w:val="00AC423D"/>
    <w:rsid w:val="00AC4561"/>
    <w:rsid w:val="00AC4C12"/>
    <w:rsid w:val="00AC685B"/>
    <w:rsid w:val="00AC7CEE"/>
    <w:rsid w:val="00AD3161"/>
    <w:rsid w:val="00AD585D"/>
    <w:rsid w:val="00AD7480"/>
    <w:rsid w:val="00AE10DE"/>
    <w:rsid w:val="00AF2796"/>
    <w:rsid w:val="00B01F24"/>
    <w:rsid w:val="00B0230E"/>
    <w:rsid w:val="00B057D9"/>
    <w:rsid w:val="00B06188"/>
    <w:rsid w:val="00B12ED1"/>
    <w:rsid w:val="00B13530"/>
    <w:rsid w:val="00B1563D"/>
    <w:rsid w:val="00B162CF"/>
    <w:rsid w:val="00B1786A"/>
    <w:rsid w:val="00B22293"/>
    <w:rsid w:val="00B367EA"/>
    <w:rsid w:val="00B40CF1"/>
    <w:rsid w:val="00B42FB8"/>
    <w:rsid w:val="00B44B6E"/>
    <w:rsid w:val="00B46C51"/>
    <w:rsid w:val="00B47B31"/>
    <w:rsid w:val="00B5324C"/>
    <w:rsid w:val="00B535D5"/>
    <w:rsid w:val="00B54415"/>
    <w:rsid w:val="00B63C1D"/>
    <w:rsid w:val="00B64581"/>
    <w:rsid w:val="00B64EA2"/>
    <w:rsid w:val="00B6676B"/>
    <w:rsid w:val="00B70390"/>
    <w:rsid w:val="00B72794"/>
    <w:rsid w:val="00B73FC6"/>
    <w:rsid w:val="00B76306"/>
    <w:rsid w:val="00B817E6"/>
    <w:rsid w:val="00B82B5C"/>
    <w:rsid w:val="00B86168"/>
    <w:rsid w:val="00B87E76"/>
    <w:rsid w:val="00B91D29"/>
    <w:rsid w:val="00BA3310"/>
    <w:rsid w:val="00BA4E3D"/>
    <w:rsid w:val="00BB0990"/>
    <w:rsid w:val="00BB40A2"/>
    <w:rsid w:val="00BB4333"/>
    <w:rsid w:val="00BB543E"/>
    <w:rsid w:val="00BD3258"/>
    <w:rsid w:val="00BD34BE"/>
    <w:rsid w:val="00BD40EA"/>
    <w:rsid w:val="00BD49C6"/>
    <w:rsid w:val="00BD4C2B"/>
    <w:rsid w:val="00BD6C12"/>
    <w:rsid w:val="00BE08C7"/>
    <w:rsid w:val="00BE20F3"/>
    <w:rsid w:val="00BE496B"/>
    <w:rsid w:val="00BE5582"/>
    <w:rsid w:val="00BE5C16"/>
    <w:rsid w:val="00BE6DA6"/>
    <w:rsid w:val="00BE7DE2"/>
    <w:rsid w:val="00BF1CC5"/>
    <w:rsid w:val="00BF45A9"/>
    <w:rsid w:val="00BF553F"/>
    <w:rsid w:val="00BF7E26"/>
    <w:rsid w:val="00C0231F"/>
    <w:rsid w:val="00C0369D"/>
    <w:rsid w:val="00C1059B"/>
    <w:rsid w:val="00C10C06"/>
    <w:rsid w:val="00C11D29"/>
    <w:rsid w:val="00C14DA7"/>
    <w:rsid w:val="00C17F26"/>
    <w:rsid w:val="00C24455"/>
    <w:rsid w:val="00C253B2"/>
    <w:rsid w:val="00C27034"/>
    <w:rsid w:val="00C30D4F"/>
    <w:rsid w:val="00C31ACA"/>
    <w:rsid w:val="00C3201C"/>
    <w:rsid w:val="00C323AB"/>
    <w:rsid w:val="00C349CC"/>
    <w:rsid w:val="00C353EF"/>
    <w:rsid w:val="00C35E47"/>
    <w:rsid w:val="00C36445"/>
    <w:rsid w:val="00C3754E"/>
    <w:rsid w:val="00C40797"/>
    <w:rsid w:val="00C41D5A"/>
    <w:rsid w:val="00C4567B"/>
    <w:rsid w:val="00C47470"/>
    <w:rsid w:val="00C47AAD"/>
    <w:rsid w:val="00C51C37"/>
    <w:rsid w:val="00C559E4"/>
    <w:rsid w:val="00C55A5F"/>
    <w:rsid w:val="00C565FC"/>
    <w:rsid w:val="00C56BC2"/>
    <w:rsid w:val="00C626BC"/>
    <w:rsid w:val="00C64F3A"/>
    <w:rsid w:val="00C65882"/>
    <w:rsid w:val="00C658FA"/>
    <w:rsid w:val="00C66617"/>
    <w:rsid w:val="00C7408A"/>
    <w:rsid w:val="00C81E8A"/>
    <w:rsid w:val="00C83AD0"/>
    <w:rsid w:val="00C847A9"/>
    <w:rsid w:val="00C85285"/>
    <w:rsid w:val="00C91984"/>
    <w:rsid w:val="00C91AB3"/>
    <w:rsid w:val="00C92B96"/>
    <w:rsid w:val="00C93A38"/>
    <w:rsid w:val="00C94119"/>
    <w:rsid w:val="00C94529"/>
    <w:rsid w:val="00C9599E"/>
    <w:rsid w:val="00CA0FFF"/>
    <w:rsid w:val="00CA6FAA"/>
    <w:rsid w:val="00CB0481"/>
    <w:rsid w:val="00CB0CEA"/>
    <w:rsid w:val="00CB0CEE"/>
    <w:rsid w:val="00CB12ED"/>
    <w:rsid w:val="00CB160A"/>
    <w:rsid w:val="00CB6080"/>
    <w:rsid w:val="00CB699D"/>
    <w:rsid w:val="00CC13D8"/>
    <w:rsid w:val="00CC33CE"/>
    <w:rsid w:val="00CC5E99"/>
    <w:rsid w:val="00CC6117"/>
    <w:rsid w:val="00CD4833"/>
    <w:rsid w:val="00CD4C14"/>
    <w:rsid w:val="00CD5652"/>
    <w:rsid w:val="00CD56EF"/>
    <w:rsid w:val="00CD5C7C"/>
    <w:rsid w:val="00CD749B"/>
    <w:rsid w:val="00CE00C8"/>
    <w:rsid w:val="00CE1FF3"/>
    <w:rsid w:val="00CE42BE"/>
    <w:rsid w:val="00CE5B4A"/>
    <w:rsid w:val="00CE606E"/>
    <w:rsid w:val="00CE64D2"/>
    <w:rsid w:val="00CF0D63"/>
    <w:rsid w:val="00CF1012"/>
    <w:rsid w:val="00CF2BC8"/>
    <w:rsid w:val="00CF472B"/>
    <w:rsid w:val="00CF484A"/>
    <w:rsid w:val="00CF7B5F"/>
    <w:rsid w:val="00D04862"/>
    <w:rsid w:val="00D06822"/>
    <w:rsid w:val="00D1103B"/>
    <w:rsid w:val="00D124B8"/>
    <w:rsid w:val="00D12CF3"/>
    <w:rsid w:val="00D12E38"/>
    <w:rsid w:val="00D16AB7"/>
    <w:rsid w:val="00D20B04"/>
    <w:rsid w:val="00D222F0"/>
    <w:rsid w:val="00D227D4"/>
    <w:rsid w:val="00D2691A"/>
    <w:rsid w:val="00D279BF"/>
    <w:rsid w:val="00D308E9"/>
    <w:rsid w:val="00D34826"/>
    <w:rsid w:val="00D36C24"/>
    <w:rsid w:val="00D4375C"/>
    <w:rsid w:val="00D50201"/>
    <w:rsid w:val="00D50352"/>
    <w:rsid w:val="00D507B2"/>
    <w:rsid w:val="00D56B9B"/>
    <w:rsid w:val="00D575E3"/>
    <w:rsid w:val="00D614D6"/>
    <w:rsid w:val="00D61C41"/>
    <w:rsid w:val="00D61CA0"/>
    <w:rsid w:val="00D642FF"/>
    <w:rsid w:val="00D644D2"/>
    <w:rsid w:val="00D64818"/>
    <w:rsid w:val="00D64D92"/>
    <w:rsid w:val="00D763B9"/>
    <w:rsid w:val="00D77991"/>
    <w:rsid w:val="00D8096D"/>
    <w:rsid w:val="00D85033"/>
    <w:rsid w:val="00D91BA8"/>
    <w:rsid w:val="00D9688F"/>
    <w:rsid w:val="00DB3094"/>
    <w:rsid w:val="00DB69EF"/>
    <w:rsid w:val="00DB768E"/>
    <w:rsid w:val="00DC199B"/>
    <w:rsid w:val="00DC3ADC"/>
    <w:rsid w:val="00DC67EC"/>
    <w:rsid w:val="00DD0402"/>
    <w:rsid w:val="00DD25CA"/>
    <w:rsid w:val="00DD4BAB"/>
    <w:rsid w:val="00DD4DF5"/>
    <w:rsid w:val="00DD4E97"/>
    <w:rsid w:val="00DD4FD3"/>
    <w:rsid w:val="00DD5F05"/>
    <w:rsid w:val="00DD76A5"/>
    <w:rsid w:val="00DE08EB"/>
    <w:rsid w:val="00DE1F00"/>
    <w:rsid w:val="00DE5A76"/>
    <w:rsid w:val="00DE6D6F"/>
    <w:rsid w:val="00DF0EEC"/>
    <w:rsid w:val="00DF349B"/>
    <w:rsid w:val="00DF3DEF"/>
    <w:rsid w:val="00DF5005"/>
    <w:rsid w:val="00E01286"/>
    <w:rsid w:val="00E03D78"/>
    <w:rsid w:val="00E05C7A"/>
    <w:rsid w:val="00E1327A"/>
    <w:rsid w:val="00E157E5"/>
    <w:rsid w:val="00E16E61"/>
    <w:rsid w:val="00E21C1C"/>
    <w:rsid w:val="00E22C5F"/>
    <w:rsid w:val="00E24D59"/>
    <w:rsid w:val="00E2764B"/>
    <w:rsid w:val="00E27A9F"/>
    <w:rsid w:val="00E32331"/>
    <w:rsid w:val="00E32D44"/>
    <w:rsid w:val="00E365B1"/>
    <w:rsid w:val="00E36BD8"/>
    <w:rsid w:val="00E40D0D"/>
    <w:rsid w:val="00E4287C"/>
    <w:rsid w:val="00E4322C"/>
    <w:rsid w:val="00E43E68"/>
    <w:rsid w:val="00E45649"/>
    <w:rsid w:val="00E509FD"/>
    <w:rsid w:val="00E530EE"/>
    <w:rsid w:val="00E547E4"/>
    <w:rsid w:val="00E552C4"/>
    <w:rsid w:val="00E556F9"/>
    <w:rsid w:val="00E561F5"/>
    <w:rsid w:val="00E60B93"/>
    <w:rsid w:val="00E61560"/>
    <w:rsid w:val="00E61F5E"/>
    <w:rsid w:val="00E647B7"/>
    <w:rsid w:val="00E659DA"/>
    <w:rsid w:val="00E6628E"/>
    <w:rsid w:val="00E67071"/>
    <w:rsid w:val="00E725DC"/>
    <w:rsid w:val="00E72708"/>
    <w:rsid w:val="00E729E1"/>
    <w:rsid w:val="00E75534"/>
    <w:rsid w:val="00E77537"/>
    <w:rsid w:val="00E778BC"/>
    <w:rsid w:val="00E8459A"/>
    <w:rsid w:val="00E8481C"/>
    <w:rsid w:val="00E92216"/>
    <w:rsid w:val="00E93929"/>
    <w:rsid w:val="00EA0B7E"/>
    <w:rsid w:val="00EA23FD"/>
    <w:rsid w:val="00EB5692"/>
    <w:rsid w:val="00EB75DE"/>
    <w:rsid w:val="00EC09D8"/>
    <w:rsid w:val="00EC7E00"/>
    <w:rsid w:val="00ED299A"/>
    <w:rsid w:val="00ED2C83"/>
    <w:rsid w:val="00ED38B4"/>
    <w:rsid w:val="00ED39AF"/>
    <w:rsid w:val="00ED43CC"/>
    <w:rsid w:val="00ED4824"/>
    <w:rsid w:val="00ED5C48"/>
    <w:rsid w:val="00ED7A85"/>
    <w:rsid w:val="00EE02E1"/>
    <w:rsid w:val="00EE0987"/>
    <w:rsid w:val="00EE0C3A"/>
    <w:rsid w:val="00EE1748"/>
    <w:rsid w:val="00EE3E08"/>
    <w:rsid w:val="00EE3E90"/>
    <w:rsid w:val="00EE474A"/>
    <w:rsid w:val="00EE52B3"/>
    <w:rsid w:val="00EF02B4"/>
    <w:rsid w:val="00EF31E7"/>
    <w:rsid w:val="00F00843"/>
    <w:rsid w:val="00F017E5"/>
    <w:rsid w:val="00F0290D"/>
    <w:rsid w:val="00F02F94"/>
    <w:rsid w:val="00F05668"/>
    <w:rsid w:val="00F12A3D"/>
    <w:rsid w:val="00F13A9F"/>
    <w:rsid w:val="00F17017"/>
    <w:rsid w:val="00F21B00"/>
    <w:rsid w:val="00F30418"/>
    <w:rsid w:val="00F3480E"/>
    <w:rsid w:val="00F351C0"/>
    <w:rsid w:val="00F415B9"/>
    <w:rsid w:val="00F41D9A"/>
    <w:rsid w:val="00F42FFE"/>
    <w:rsid w:val="00F46C19"/>
    <w:rsid w:val="00F47DE3"/>
    <w:rsid w:val="00F5646A"/>
    <w:rsid w:val="00F57BCE"/>
    <w:rsid w:val="00F60AB1"/>
    <w:rsid w:val="00F6154B"/>
    <w:rsid w:val="00F6444F"/>
    <w:rsid w:val="00F64E1F"/>
    <w:rsid w:val="00F65277"/>
    <w:rsid w:val="00F70F1B"/>
    <w:rsid w:val="00F71FC4"/>
    <w:rsid w:val="00F74F64"/>
    <w:rsid w:val="00F75253"/>
    <w:rsid w:val="00F7655B"/>
    <w:rsid w:val="00F7794A"/>
    <w:rsid w:val="00F8094E"/>
    <w:rsid w:val="00F80D32"/>
    <w:rsid w:val="00F86DF6"/>
    <w:rsid w:val="00F930A9"/>
    <w:rsid w:val="00F94715"/>
    <w:rsid w:val="00F952CE"/>
    <w:rsid w:val="00FA2D31"/>
    <w:rsid w:val="00FA36C6"/>
    <w:rsid w:val="00FA3941"/>
    <w:rsid w:val="00FA4256"/>
    <w:rsid w:val="00FB0794"/>
    <w:rsid w:val="00FB222E"/>
    <w:rsid w:val="00FB54BD"/>
    <w:rsid w:val="00FB716A"/>
    <w:rsid w:val="00FC0986"/>
    <w:rsid w:val="00FD05A6"/>
    <w:rsid w:val="00FD5C86"/>
    <w:rsid w:val="00FD7675"/>
    <w:rsid w:val="00FE2A67"/>
    <w:rsid w:val="00FF3AB0"/>
    <w:rsid w:val="00FF4203"/>
    <w:rsid w:val="00FF51D4"/>
    <w:rsid w:val="00FF64B0"/>
    <w:rsid w:val="00FF7CB6"/>
    <w:rsid w:val="3D599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1e6f6,#e7d4f0,#d8bbe7,#c9ffdc,#00b140,#00a9e0"/>
    </o:shapedefaults>
    <o:shapelayout v:ext="edit">
      <o:idmap v:ext="edit" data="2"/>
    </o:shapelayout>
  </w:shapeDefaults>
  <w:decimalSymbol w:val=","/>
  <w:listSeparator w:val=";"/>
  <w14:docId w14:val="13C30FC0"/>
  <w15:docId w15:val="{503D3805-4018-4ABE-8789-9F50E2F4D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D0D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Ttulo1">
    <w:name w:val="heading 1"/>
    <w:aliases w:val="Ipsen Heading 1"/>
    <w:basedOn w:val="Normal"/>
    <w:next w:val="Normal"/>
    <w:link w:val="Ttulo1Car"/>
    <w:qFormat/>
    <w:rsid w:val="0035373C"/>
    <w:pPr>
      <w:numPr>
        <w:numId w:val="15"/>
      </w:numPr>
      <w:spacing w:before="360" w:after="360"/>
      <w:outlineLvl w:val="0"/>
    </w:pPr>
    <w:rPr>
      <w:rFonts w:eastAsiaTheme="minorEastAsia" w:cstheme="minorBidi"/>
      <w:b/>
      <w:bCs/>
      <w:color w:val="0B4055"/>
      <w:kern w:val="22"/>
      <w:sz w:val="24"/>
      <w:szCs w:val="22"/>
      <w:lang w:bidi="en-US"/>
    </w:rPr>
  </w:style>
  <w:style w:type="paragraph" w:styleId="Ttulo2">
    <w:name w:val="heading 2"/>
    <w:aliases w:val="Ipsen Heading 2"/>
    <w:basedOn w:val="Normal"/>
    <w:next w:val="Normal"/>
    <w:link w:val="Ttulo2Car"/>
    <w:uiPriority w:val="9"/>
    <w:unhideWhenUsed/>
    <w:qFormat/>
    <w:rsid w:val="0035373C"/>
    <w:pPr>
      <w:numPr>
        <w:ilvl w:val="1"/>
        <w:numId w:val="15"/>
      </w:numPr>
      <w:spacing w:before="360" w:after="240"/>
      <w:outlineLvl w:val="1"/>
    </w:pPr>
    <w:rPr>
      <w:rFonts w:eastAsiaTheme="minorEastAsia" w:cstheme="minorBidi"/>
      <w:b/>
      <w:color w:val="0B4055"/>
      <w:sz w:val="24"/>
      <w:szCs w:val="22"/>
      <w:lang w:bidi="en-US"/>
    </w:rPr>
  </w:style>
  <w:style w:type="paragraph" w:styleId="Ttulo3">
    <w:name w:val="heading 3"/>
    <w:aliases w:val="Ipsen Heading 3"/>
    <w:basedOn w:val="Normal"/>
    <w:next w:val="Normal"/>
    <w:link w:val="Ttulo3Car"/>
    <w:unhideWhenUsed/>
    <w:qFormat/>
    <w:rsid w:val="003F1BA4"/>
    <w:pPr>
      <w:numPr>
        <w:ilvl w:val="2"/>
        <w:numId w:val="15"/>
      </w:numPr>
      <w:spacing w:before="240" w:after="120"/>
      <w:outlineLvl w:val="2"/>
    </w:pPr>
    <w:rPr>
      <w:rFonts w:eastAsiaTheme="minorEastAsia" w:cstheme="minorBidi"/>
      <w:szCs w:val="22"/>
      <w:lang w:bidi="en-US"/>
    </w:rPr>
  </w:style>
  <w:style w:type="paragraph" w:styleId="Ttulo4">
    <w:name w:val="heading 4"/>
    <w:aliases w:val="Ipsen Heading 4"/>
    <w:basedOn w:val="Normal"/>
    <w:next w:val="Normal"/>
    <w:link w:val="Ttulo4Car"/>
    <w:unhideWhenUsed/>
    <w:qFormat/>
    <w:rsid w:val="003F1BA4"/>
    <w:pPr>
      <w:numPr>
        <w:ilvl w:val="3"/>
        <w:numId w:val="15"/>
      </w:numPr>
      <w:spacing w:before="240" w:after="80"/>
      <w:outlineLvl w:val="3"/>
    </w:pPr>
    <w:rPr>
      <w:rFonts w:eastAsiaTheme="minorEastAsia" w:cstheme="minorBidi"/>
      <w:i/>
      <w:szCs w:val="22"/>
      <w:lang w:bidi="en-US"/>
    </w:rPr>
  </w:style>
  <w:style w:type="paragraph" w:styleId="Ttulo5">
    <w:name w:val="heading 5"/>
    <w:basedOn w:val="Normal"/>
    <w:next w:val="Normal"/>
    <w:link w:val="Ttulo5Car"/>
    <w:unhideWhenUsed/>
    <w:rsid w:val="003F1BA4"/>
    <w:pPr>
      <w:numPr>
        <w:ilvl w:val="4"/>
        <w:numId w:val="15"/>
      </w:numPr>
      <w:spacing w:before="120" w:after="40"/>
      <w:outlineLvl w:val="4"/>
    </w:pPr>
    <w:rPr>
      <w:rFonts w:eastAsiaTheme="minorEastAsia" w:cstheme="minorBidi"/>
      <w:b/>
      <w:i/>
      <w:szCs w:val="22"/>
      <w:lang w:bidi="en-US"/>
    </w:rPr>
  </w:style>
  <w:style w:type="paragraph" w:styleId="Ttulo6">
    <w:name w:val="heading 6"/>
    <w:basedOn w:val="Normal"/>
    <w:next w:val="Normal"/>
    <w:link w:val="Ttulo6Car"/>
    <w:unhideWhenUsed/>
    <w:rsid w:val="006C6357"/>
    <w:pPr>
      <w:numPr>
        <w:ilvl w:val="5"/>
        <w:numId w:val="15"/>
      </w:numPr>
      <w:spacing w:before="240" w:after="120"/>
      <w:outlineLvl w:val="5"/>
    </w:pPr>
    <w:rPr>
      <w:rFonts w:eastAsiaTheme="minorEastAsia" w:cstheme="minorBidi"/>
      <w:b/>
      <w:color w:val="00A9E0" w:themeColor="accent1"/>
      <w:sz w:val="28"/>
      <w:szCs w:val="22"/>
      <w:lang w:bidi="en-US"/>
    </w:rPr>
  </w:style>
  <w:style w:type="paragraph" w:styleId="Ttulo7">
    <w:name w:val="heading 7"/>
    <w:basedOn w:val="Normal"/>
    <w:next w:val="Normal"/>
    <w:link w:val="Ttulo7Car"/>
    <w:unhideWhenUsed/>
    <w:rsid w:val="006C6357"/>
    <w:pPr>
      <w:numPr>
        <w:ilvl w:val="6"/>
        <w:numId w:val="15"/>
      </w:numPr>
      <w:spacing w:before="240" w:after="120"/>
      <w:outlineLvl w:val="6"/>
    </w:pPr>
    <w:rPr>
      <w:rFonts w:eastAsiaTheme="minorEastAsia" w:cstheme="minorBidi"/>
      <w:b/>
      <w:color w:val="003865" w:themeColor="text2"/>
      <w:sz w:val="28"/>
      <w:szCs w:val="22"/>
      <w:lang w:bidi="en-US"/>
    </w:rPr>
  </w:style>
  <w:style w:type="paragraph" w:styleId="Ttulo8">
    <w:name w:val="heading 8"/>
    <w:basedOn w:val="Normal"/>
    <w:next w:val="Normal"/>
    <w:link w:val="Ttulo8Car"/>
    <w:unhideWhenUsed/>
    <w:rsid w:val="006C6357"/>
    <w:pPr>
      <w:numPr>
        <w:ilvl w:val="7"/>
        <w:numId w:val="15"/>
      </w:numPr>
      <w:spacing w:before="240" w:after="120"/>
      <w:outlineLvl w:val="7"/>
    </w:pPr>
    <w:rPr>
      <w:rFonts w:eastAsiaTheme="minorEastAsia" w:cstheme="minorBidi"/>
      <w:b/>
      <w:color w:val="404040" w:themeColor="text1" w:themeTint="BF"/>
      <w:sz w:val="28"/>
      <w:szCs w:val="18"/>
      <w:lang w:bidi="en-US"/>
    </w:rPr>
  </w:style>
  <w:style w:type="paragraph" w:styleId="Ttulo9">
    <w:name w:val="heading 9"/>
    <w:basedOn w:val="Normal"/>
    <w:next w:val="Normal"/>
    <w:link w:val="Ttulo9Car"/>
    <w:unhideWhenUsed/>
    <w:rsid w:val="00081036"/>
    <w:pPr>
      <w:numPr>
        <w:ilvl w:val="8"/>
        <w:numId w:val="15"/>
      </w:numPr>
      <w:spacing w:before="300" w:line="276" w:lineRule="auto"/>
      <w:outlineLvl w:val="8"/>
    </w:pPr>
    <w:rPr>
      <w:rFonts w:asciiTheme="minorHAnsi" w:eastAsiaTheme="minorEastAsia" w:hAnsiTheme="minorHAnsi" w:cstheme="minorBidi"/>
      <w:i/>
      <w:caps/>
      <w:spacing w:val="10"/>
      <w:sz w:val="18"/>
      <w:szCs w:val="18"/>
      <w:lang w:bidi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Ipsen Heading 1 Car"/>
    <w:basedOn w:val="Fuentedeprrafopredeter"/>
    <w:link w:val="Ttulo1"/>
    <w:rsid w:val="0035373C"/>
    <w:rPr>
      <w:rFonts w:ascii="Times New Roman" w:eastAsiaTheme="minorEastAsia" w:hAnsi="Times New Roman"/>
      <w:b/>
      <w:bCs/>
      <w:color w:val="0B4055"/>
      <w:kern w:val="22"/>
      <w:sz w:val="24"/>
      <w:lang w:bidi="en-US"/>
    </w:rPr>
  </w:style>
  <w:style w:type="character" w:customStyle="1" w:styleId="Ttulo2Car">
    <w:name w:val="Título 2 Car"/>
    <w:aliases w:val="Ipsen Heading 2 Car"/>
    <w:basedOn w:val="Fuentedeprrafopredeter"/>
    <w:link w:val="Ttulo2"/>
    <w:uiPriority w:val="9"/>
    <w:rsid w:val="0035373C"/>
    <w:rPr>
      <w:rFonts w:ascii="Times New Roman" w:eastAsiaTheme="minorEastAsia" w:hAnsi="Times New Roman"/>
      <w:b/>
      <w:color w:val="0B4055"/>
      <w:sz w:val="24"/>
      <w:lang w:bidi="en-US"/>
    </w:rPr>
  </w:style>
  <w:style w:type="character" w:customStyle="1" w:styleId="Ttulo3Car">
    <w:name w:val="Título 3 Car"/>
    <w:aliases w:val="Ipsen Heading 3 Car"/>
    <w:basedOn w:val="Fuentedeprrafopredeter"/>
    <w:link w:val="Ttulo3"/>
    <w:rsid w:val="003F1BA4"/>
    <w:rPr>
      <w:rFonts w:ascii="Times New Roman" w:eastAsiaTheme="minorEastAsia" w:hAnsi="Times New Roman"/>
      <w:lang w:bidi="en-US"/>
    </w:rPr>
  </w:style>
  <w:style w:type="character" w:customStyle="1" w:styleId="Ttulo4Car">
    <w:name w:val="Título 4 Car"/>
    <w:aliases w:val="Ipsen Heading 4 Car"/>
    <w:basedOn w:val="Fuentedeprrafopredeter"/>
    <w:link w:val="Ttulo4"/>
    <w:rsid w:val="003F1BA4"/>
    <w:rPr>
      <w:rFonts w:ascii="Times New Roman" w:eastAsiaTheme="minorEastAsia" w:hAnsi="Times New Roman"/>
      <w:i/>
      <w:lang w:bidi="en-US"/>
    </w:rPr>
  </w:style>
  <w:style w:type="paragraph" w:styleId="Encabezado">
    <w:name w:val="header"/>
    <w:basedOn w:val="Normal"/>
    <w:link w:val="EncabezadoCar"/>
    <w:unhideWhenUsed/>
    <w:rsid w:val="00CD56E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EncabezadoCar">
    <w:name w:val="Encabezado Car"/>
    <w:basedOn w:val="Fuentedeprrafopredeter"/>
    <w:link w:val="Encabezado"/>
    <w:rsid w:val="00CD56EF"/>
  </w:style>
  <w:style w:type="paragraph" w:styleId="Piedepgina">
    <w:name w:val="footer"/>
    <w:basedOn w:val="Normal"/>
    <w:link w:val="PiedepginaCar"/>
    <w:uiPriority w:val="99"/>
    <w:unhideWhenUsed/>
    <w:rsid w:val="00CD56E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D56EF"/>
  </w:style>
  <w:style w:type="paragraph" w:styleId="Textodeglobo">
    <w:name w:val="Balloon Text"/>
    <w:basedOn w:val="Normal"/>
    <w:link w:val="TextodegloboCar"/>
    <w:uiPriority w:val="99"/>
    <w:semiHidden/>
    <w:unhideWhenUsed/>
    <w:rsid w:val="00CD56EF"/>
    <w:rPr>
      <w:rFonts w:ascii="Tahoma" w:eastAsiaTheme="minorHAnsi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56E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7E5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ar">
    <w:name w:val="Título 5 Car"/>
    <w:basedOn w:val="Fuentedeprrafopredeter"/>
    <w:link w:val="Ttulo5"/>
    <w:rsid w:val="003F1BA4"/>
    <w:rPr>
      <w:rFonts w:ascii="Times New Roman" w:eastAsiaTheme="minorEastAsia" w:hAnsi="Times New Roman"/>
      <w:b/>
      <w:i/>
      <w:lang w:bidi="en-US"/>
    </w:rPr>
  </w:style>
  <w:style w:type="character" w:customStyle="1" w:styleId="Ttulo6Car">
    <w:name w:val="Título 6 Car"/>
    <w:basedOn w:val="Fuentedeprrafopredeter"/>
    <w:link w:val="Ttulo6"/>
    <w:uiPriority w:val="9"/>
    <w:rsid w:val="006C6357"/>
    <w:rPr>
      <w:rFonts w:ascii="Arial" w:eastAsiaTheme="minorEastAsia" w:hAnsi="Arial"/>
      <w:b/>
      <w:color w:val="00A9E0" w:themeColor="accent1"/>
      <w:sz w:val="28"/>
      <w:lang w:val="en-GB" w:bidi="en-US"/>
    </w:rPr>
  </w:style>
  <w:style w:type="character" w:customStyle="1" w:styleId="Ttulo7Car">
    <w:name w:val="Título 7 Car"/>
    <w:basedOn w:val="Fuentedeprrafopredeter"/>
    <w:link w:val="Ttulo7"/>
    <w:uiPriority w:val="9"/>
    <w:rsid w:val="006C6357"/>
    <w:rPr>
      <w:rFonts w:ascii="Arial" w:eastAsiaTheme="minorEastAsia" w:hAnsi="Arial"/>
      <w:b/>
      <w:color w:val="003865" w:themeColor="text2"/>
      <w:sz w:val="28"/>
      <w:lang w:val="en-GB" w:bidi="en-US"/>
    </w:rPr>
  </w:style>
  <w:style w:type="character" w:customStyle="1" w:styleId="Ttulo8Car">
    <w:name w:val="Título 8 Car"/>
    <w:basedOn w:val="Fuentedeprrafopredeter"/>
    <w:link w:val="Ttulo8"/>
    <w:uiPriority w:val="9"/>
    <w:rsid w:val="006C6357"/>
    <w:rPr>
      <w:rFonts w:ascii="Arial" w:eastAsiaTheme="minorEastAsia" w:hAnsi="Arial"/>
      <w:b/>
      <w:color w:val="404040" w:themeColor="text1" w:themeTint="BF"/>
      <w:sz w:val="28"/>
      <w:szCs w:val="18"/>
      <w:lang w:val="en-GB" w:bidi="en-US"/>
    </w:rPr>
  </w:style>
  <w:style w:type="character" w:customStyle="1" w:styleId="Ttulo9Car">
    <w:name w:val="Título 9 Car"/>
    <w:basedOn w:val="Fuentedeprrafopredeter"/>
    <w:link w:val="Ttulo9"/>
    <w:uiPriority w:val="9"/>
    <w:rsid w:val="00081036"/>
    <w:rPr>
      <w:rFonts w:eastAsiaTheme="minorEastAsia"/>
      <w:i/>
      <w:caps/>
      <w:spacing w:val="10"/>
      <w:sz w:val="18"/>
      <w:szCs w:val="18"/>
      <w:lang w:val="en-GB" w:bidi="en-US"/>
    </w:rPr>
  </w:style>
  <w:style w:type="paragraph" w:styleId="Textosinformato">
    <w:name w:val="Plain Text"/>
    <w:basedOn w:val="Normal"/>
    <w:link w:val="TextosinformatoCar"/>
    <w:unhideWhenUsed/>
    <w:rsid w:val="00081036"/>
    <w:pPr>
      <w:spacing w:before="200"/>
    </w:pPr>
    <w:rPr>
      <w:rFonts w:ascii="Consolas" w:eastAsiaTheme="minorEastAsia" w:hAnsi="Consolas" w:cstheme="minorBidi"/>
      <w:sz w:val="21"/>
      <w:szCs w:val="21"/>
      <w:lang w:bidi="en-US"/>
    </w:rPr>
  </w:style>
  <w:style w:type="character" w:customStyle="1" w:styleId="TextosinformatoCar">
    <w:name w:val="Texto sin formato Car"/>
    <w:basedOn w:val="Fuentedeprrafopredeter"/>
    <w:link w:val="Textosinformato"/>
    <w:rsid w:val="00081036"/>
    <w:rPr>
      <w:rFonts w:ascii="Consolas" w:eastAsiaTheme="minorEastAsia" w:hAnsi="Consolas"/>
      <w:sz w:val="21"/>
      <w:szCs w:val="21"/>
      <w:lang w:bidi="en-US"/>
    </w:rPr>
  </w:style>
  <w:style w:type="paragraph" w:customStyle="1" w:styleId="Normal0">
    <w:name w:val="[Normal]"/>
    <w:rsid w:val="00081036"/>
    <w:pPr>
      <w:widowControl w:val="0"/>
      <w:autoSpaceDE w:val="0"/>
      <w:autoSpaceDN w:val="0"/>
      <w:adjustRightInd w:val="0"/>
      <w:spacing w:before="200" w:after="0" w:line="240" w:lineRule="auto"/>
    </w:pPr>
    <w:rPr>
      <w:rFonts w:ascii="Arial" w:eastAsiaTheme="minorEastAsia" w:hAnsi="Arial" w:cs="Arial"/>
      <w:sz w:val="24"/>
      <w:szCs w:val="24"/>
      <w:lang w:bidi="en-US"/>
    </w:rPr>
  </w:style>
  <w:style w:type="paragraph" w:customStyle="1" w:styleId="Default">
    <w:name w:val="Default"/>
    <w:rsid w:val="00081036"/>
    <w:pPr>
      <w:autoSpaceDE w:val="0"/>
      <w:autoSpaceDN w:val="0"/>
      <w:adjustRightInd w:val="0"/>
      <w:spacing w:before="200" w:after="0" w:line="240" w:lineRule="auto"/>
    </w:pPr>
    <w:rPr>
      <w:rFonts w:ascii="Calibri" w:eastAsiaTheme="minorEastAsia" w:hAnsi="Calibri" w:cs="Calibri"/>
      <w:color w:val="000000"/>
      <w:sz w:val="24"/>
      <w:szCs w:val="24"/>
      <w:lang w:bidi="en-US"/>
    </w:rPr>
  </w:style>
  <w:style w:type="paragraph" w:styleId="Textoindependiente2">
    <w:name w:val="Body Text 2"/>
    <w:basedOn w:val="Normal"/>
    <w:link w:val="Textoindependiente2Car"/>
    <w:rsid w:val="00081036"/>
    <w:pPr>
      <w:spacing w:before="200" w:after="120" w:line="480" w:lineRule="auto"/>
    </w:pPr>
    <w:rPr>
      <w:sz w:val="24"/>
      <w:lang w:bidi="en-US"/>
    </w:rPr>
  </w:style>
  <w:style w:type="character" w:customStyle="1" w:styleId="Textoindependiente2Car">
    <w:name w:val="Texto independiente 2 Car"/>
    <w:basedOn w:val="Fuentedeprrafopredeter"/>
    <w:link w:val="Textoindependiente2"/>
    <w:rsid w:val="00081036"/>
    <w:rPr>
      <w:rFonts w:ascii="Times New Roman" w:eastAsia="Times New Roman" w:hAnsi="Times New Roman" w:cs="Times New Roman"/>
      <w:sz w:val="24"/>
      <w:szCs w:val="20"/>
      <w:lang w:bidi="en-US"/>
    </w:rPr>
  </w:style>
  <w:style w:type="paragraph" w:styleId="Textoindependiente">
    <w:name w:val="Body Text"/>
    <w:basedOn w:val="Normal"/>
    <w:link w:val="TextoindependienteCar"/>
    <w:unhideWhenUsed/>
    <w:rsid w:val="00081036"/>
    <w:pPr>
      <w:spacing w:before="200" w:after="120" w:line="276" w:lineRule="auto"/>
    </w:pPr>
    <w:rPr>
      <w:rFonts w:asciiTheme="minorHAnsi" w:eastAsiaTheme="minorEastAsia" w:hAnsiTheme="minorHAnsi" w:cstheme="minorBidi"/>
      <w:lang w:bidi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81036"/>
    <w:rPr>
      <w:rFonts w:eastAsiaTheme="minorEastAsia"/>
      <w:sz w:val="20"/>
      <w:szCs w:val="20"/>
      <w:lang w:bidi="en-US"/>
    </w:rPr>
  </w:style>
  <w:style w:type="character" w:styleId="Hipervnculo">
    <w:name w:val="Hyperlink"/>
    <w:basedOn w:val="Fuentedeprrafopredeter"/>
    <w:uiPriority w:val="99"/>
    <w:rsid w:val="00081036"/>
    <w:rPr>
      <w:color w:val="0000FF"/>
      <w:u w:val="single"/>
    </w:rPr>
  </w:style>
  <w:style w:type="paragraph" w:styleId="NormalWeb">
    <w:name w:val="Normal (Web)"/>
    <w:basedOn w:val="Normal"/>
    <w:rsid w:val="00081036"/>
    <w:pPr>
      <w:spacing w:before="100" w:after="100"/>
    </w:pPr>
    <w:rPr>
      <w:color w:val="FFFFFF"/>
      <w:sz w:val="24"/>
      <w:lang w:bidi="en-US"/>
    </w:rPr>
  </w:style>
  <w:style w:type="paragraph" w:styleId="Prrafodelista">
    <w:name w:val="List Paragraph"/>
    <w:basedOn w:val="Normal"/>
    <w:uiPriority w:val="34"/>
    <w:qFormat/>
    <w:rsid w:val="0035373C"/>
    <w:pPr>
      <w:numPr>
        <w:numId w:val="20"/>
      </w:numPr>
      <w:tabs>
        <w:tab w:val="left" w:pos="720"/>
      </w:tabs>
      <w:spacing w:before="60" w:after="60"/>
      <w:contextualSpacing/>
    </w:pPr>
    <w:rPr>
      <w:rFonts w:eastAsiaTheme="minorEastAsia" w:cstheme="minorBidi"/>
      <w:lang w:bidi="en-US"/>
    </w:rPr>
  </w:style>
  <w:style w:type="paragraph" w:customStyle="1" w:styleId="Style3">
    <w:name w:val="Style3"/>
    <w:basedOn w:val="Ttulo2"/>
    <w:link w:val="Style3Char"/>
    <w:rsid w:val="00081036"/>
    <w:rPr>
      <w:rFonts w:ascii="Tw Cen MT" w:hAnsi="Tw Cen MT" w:cs="Times New Roman"/>
      <w:bCs/>
      <w:i/>
      <w:iCs/>
      <w:color w:val="9999FF"/>
    </w:rPr>
  </w:style>
  <w:style w:type="character" w:customStyle="1" w:styleId="Style3Char">
    <w:name w:val="Style3 Char"/>
    <w:basedOn w:val="Fuentedeprrafopredeter"/>
    <w:link w:val="Style3"/>
    <w:rsid w:val="00081036"/>
    <w:rPr>
      <w:rFonts w:ascii="Tw Cen MT" w:eastAsiaTheme="minorEastAsia" w:hAnsi="Tw Cen MT" w:cs="Times New Roman"/>
      <w:b/>
      <w:bCs/>
      <w:i/>
      <w:iCs/>
      <w:color w:val="9999FF"/>
      <w:sz w:val="32"/>
      <w:lang w:val="en-GB" w:bidi="en-US"/>
    </w:rPr>
  </w:style>
  <w:style w:type="paragraph" w:styleId="Sinespaciado">
    <w:name w:val="No Spacing"/>
    <w:basedOn w:val="Normal"/>
    <w:link w:val="SinespaciadoCar"/>
    <w:uiPriority w:val="1"/>
    <w:rsid w:val="0072126A"/>
    <w:rPr>
      <w:rFonts w:asciiTheme="minorHAnsi" w:eastAsiaTheme="minorEastAsia" w:hAnsiTheme="minorHAnsi" w:cstheme="minorBidi"/>
      <w:lang w:bidi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2126A"/>
    <w:rPr>
      <w:rFonts w:eastAsiaTheme="minorEastAsia"/>
      <w:szCs w:val="20"/>
      <w:lang w:bidi="en-US"/>
    </w:rPr>
  </w:style>
  <w:style w:type="paragraph" w:styleId="Ttulo">
    <w:name w:val="Title"/>
    <w:basedOn w:val="Normal"/>
    <w:next w:val="Normal"/>
    <w:link w:val="TtuloCar"/>
    <w:uiPriority w:val="10"/>
    <w:qFormat/>
    <w:rsid w:val="00081036"/>
    <w:pPr>
      <w:spacing w:before="720" w:after="200" w:line="276" w:lineRule="auto"/>
    </w:pPr>
    <w:rPr>
      <w:rFonts w:asciiTheme="minorHAnsi" w:eastAsiaTheme="minorEastAsia" w:hAnsiTheme="minorHAnsi" w:cstheme="minorBidi"/>
      <w:caps/>
      <w:color w:val="00A9E0" w:themeColor="accent1"/>
      <w:spacing w:val="10"/>
      <w:kern w:val="28"/>
      <w:sz w:val="52"/>
      <w:szCs w:val="52"/>
      <w:lang w:bidi="en-US"/>
    </w:rPr>
  </w:style>
  <w:style w:type="character" w:customStyle="1" w:styleId="TtuloCar">
    <w:name w:val="Título Car"/>
    <w:basedOn w:val="Fuentedeprrafopredeter"/>
    <w:link w:val="Ttulo"/>
    <w:uiPriority w:val="10"/>
    <w:rsid w:val="00081036"/>
    <w:rPr>
      <w:rFonts w:eastAsiaTheme="minorEastAsia"/>
      <w:caps/>
      <w:color w:val="00A9E0" w:themeColor="accent1"/>
      <w:spacing w:val="10"/>
      <w:kern w:val="28"/>
      <w:sz w:val="52"/>
      <w:szCs w:val="52"/>
      <w:lang w:bidi="en-US"/>
    </w:rPr>
  </w:style>
  <w:style w:type="paragraph" w:styleId="Subttulo">
    <w:name w:val="Subtitle"/>
    <w:basedOn w:val="Normal"/>
    <w:next w:val="Normal"/>
    <w:link w:val="SubttuloCar"/>
    <w:uiPriority w:val="11"/>
    <w:rsid w:val="00081036"/>
    <w:pPr>
      <w:spacing w:before="200" w:after="1000"/>
    </w:pPr>
    <w:rPr>
      <w:rFonts w:asciiTheme="minorHAnsi" w:eastAsiaTheme="minorEastAsia" w:hAnsiTheme="minorHAnsi" w:cstheme="minorBidi"/>
      <w:caps/>
      <w:color w:val="595959" w:themeColor="text1" w:themeTint="A6"/>
      <w:spacing w:val="10"/>
      <w:sz w:val="24"/>
      <w:szCs w:val="24"/>
      <w:lang w:bidi="en-US"/>
    </w:rPr>
  </w:style>
  <w:style w:type="character" w:customStyle="1" w:styleId="SubttuloCar">
    <w:name w:val="Subtítulo Car"/>
    <w:basedOn w:val="Fuentedeprrafopredeter"/>
    <w:link w:val="Subttulo"/>
    <w:uiPriority w:val="11"/>
    <w:rsid w:val="00081036"/>
    <w:rPr>
      <w:rFonts w:eastAsiaTheme="minorEastAsia"/>
      <w:caps/>
      <w:color w:val="595959" w:themeColor="text1" w:themeTint="A6"/>
      <w:spacing w:val="10"/>
      <w:sz w:val="24"/>
      <w:szCs w:val="24"/>
      <w:lang w:bidi="en-US"/>
    </w:rPr>
  </w:style>
  <w:style w:type="character" w:styleId="Textoennegrita">
    <w:name w:val="Strong"/>
    <w:uiPriority w:val="22"/>
    <w:rsid w:val="00081036"/>
    <w:rPr>
      <w:b/>
      <w:bCs/>
    </w:rPr>
  </w:style>
  <w:style w:type="character" w:styleId="nfasis">
    <w:name w:val="Emphasis"/>
    <w:aliases w:val="Photo-Graph Caption"/>
    <w:uiPriority w:val="20"/>
    <w:rsid w:val="006C6357"/>
    <w:rPr>
      <w:rFonts w:ascii="Arial" w:hAnsi="Arial"/>
      <w:b/>
      <w:dstrike w:val="0"/>
      <w:color w:val="404040" w:themeColor="text1" w:themeTint="BF"/>
      <w:spacing w:val="0"/>
      <w:w w:val="100"/>
      <w:kern w:val="0"/>
      <w:sz w:val="20"/>
      <w:vertAlign w:val="baseline"/>
    </w:rPr>
  </w:style>
  <w:style w:type="paragraph" w:styleId="Cita">
    <w:name w:val="Quote"/>
    <w:basedOn w:val="Normal"/>
    <w:next w:val="Normal"/>
    <w:link w:val="CitaCar"/>
    <w:uiPriority w:val="29"/>
    <w:rsid w:val="00081036"/>
    <w:pPr>
      <w:spacing w:before="200" w:after="200" w:line="276" w:lineRule="auto"/>
    </w:pPr>
    <w:rPr>
      <w:rFonts w:asciiTheme="minorHAnsi" w:eastAsiaTheme="minorEastAsia" w:hAnsiTheme="minorHAnsi" w:cstheme="minorBidi"/>
      <w:i/>
      <w:iCs/>
      <w:lang w:bidi="en-US"/>
    </w:rPr>
  </w:style>
  <w:style w:type="character" w:customStyle="1" w:styleId="CitaCar">
    <w:name w:val="Cita Car"/>
    <w:basedOn w:val="Fuentedeprrafopredeter"/>
    <w:link w:val="Cita"/>
    <w:uiPriority w:val="29"/>
    <w:rsid w:val="00081036"/>
    <w:rPr>
      <w:rFonts w:eastAsiaTheme="minorEastAsia"/>
      <w:i/>
      <w:iCs/>
      <w:sz w:val="20"/>
      <w:szCs w:val="20"/>
      <w:lang w:bidi="en-US"/>
    </w:rPr>
  </w:style>
  <w:style w:type="paragraph" w:styleId="Citadestacada">
    <w:name w:val="Intense Quote"/>
    <w:basedOn w:val="Normal"/>
    <w:next w:val="Normal"/>
    <w:link w:val="CitadestacadaCar"/>
    <w:uiPriority w:val="30"/>
    <w:rsid w:val="00081036"/>
    <w:pPr>
      <w:pBdr>
        <w:top w:val="single" w:sz="4" w:space="10" w:color="00A9E0" w:themeColor="accent1"/>
        <w:left w:val="single" w:sz="4" w:space="10" w:color="00A9E0" w:themeColor="accent1"/>
      </w:pBdr>
      <w:spacing w:before="200" w:line="276" w:lineRule="auto"/>
      <w:ind w:left="1296" w:right="1152"/>
    </w:pPr>
    <w:rPr>
      <w:rFonts w:asciiTheme="minorHAnsi" w:eastAsiaTheme="minorEastAsia" w:hAnsiTheme="minorHAnsi" w:cstheme="minorBidi"/>
      <w:i/>
      <w:iCs/>
      <w:color w:val="00A9E0" w:themeColor="accent1"/>
      <w:lang w:bidi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036"/>
    <w:rPr>
      <w:rFonts w:eastAsiaTheme="minorEastAsia"/>
      <w:i/>
      <w:iCs/>
      <w:color w:val="00A9E0" w:themeColor="accent1"/>
      <w:sz w:val="20"/>
      <w:szCs w:val="20"/>
      <w:lang w:bidi="en-US"/>
    </w:rPr>
  </w:style>
  <w:style w:type="character" w:styleId="nfasissutil">
    <w:name w:val="Subtle Emphasis"/>
    <w:uiPriority w:val="19"/>
    <w:rsid w:val="00081036"/>
    <w:rPr>
      <w:i/>
      <w:iCs/>
      <w:color w:val="00536F" w:themeColor="accent1" w:themeShade="7F"/>
    </w:rPr>
  </w:style>
  <w:style w:type="character" w:styleId="nfasisintenso">
    <w:name w:val="Intense Emphasis"/>
    <w:uiPriority w:val="21"/>
    <w:rsid w:val="00081036"/>
    <w:rPr>
      <w:b/>
      <w:bCs/>
      <w:caps/>
      <w:color w:val="00536F" w:themeColor="accent1" w:themeShade="7F"/>
      <w:spacing w:val="10"/>
    </w:rPr>
  </w:style>
  <w:style w:type="character" w:styleId="Referenciasutil">
    <w:name w:val="Subtle Reference"/>
    <w:uiPriority w:val="31"/>
    <w:rsid w:val="00081036"/>
    <w:rPr>
      <w:b/>
      <w:bCs/>
      <w:color w:val="00A9E0" w:themeColor="accent1"/>
    </w:rPr>
  </w:style>
  <w:style w:type="character" w:styleId="Referenciaintensa">
    <w:name w:val="Intense Reference"/>
    <w:uiPriority w:val="32"/>
    <w:rsid w:val="00081036"/>
    <w:rPr>
      <w:b/>
      <w:bCs/>
      <w:i/>
      <w:iCs/>
      <w:caps/>
      <w:color w:val="00A9E0" w:themeColor="accent1"/>
    </w:rPr>
  </w:style>
  <w:style w:type="character" w:styleId="Ttulodellibro">
    <w:name w:val="Book Title"/>
    <w:uiPriority w:val="33"/>
    <w:rsid w:val="00081036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unhideWhenUsed/>
    <w:rsid w:val="00081036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E8481C"/>
    <w:pPr>
      <w:tabs>
        <w:tab w:val="right" w:leader="dot" w:pos="10260"/>
      </w:tabs>
      <w:spacing w:before="120" w:after="100" w:line="276" w:lineRule="auto"/>
    </w:pPr>
    <w:rPr>
      <w:rFonts w:eastAsiaTheme="minorEastAsia" w:cstheme="minorBidi"/>
      <w:b/>
      <w:sz w:val="24"/>
      <w:lang w:bidi="en-US"/>
    </w:rPr>
  </w:style>
  <w:style w:type="paragraph" w:styleId="TDC2">
    <w:name w:val="toc 2"/>
    <w:basedOn w:val="Normal"/>
    <w:next w:val="Normal"/>
    <w:autoRedefine/>
    <w:uiPriority w:val="39"/>
    <w:unhideWhenUsed/>
    <w:rsid w:val="00E8481C"/>
    <w:pPr>
      <w:tabs>
        <w:tab w:val="right" w:leader="dot" w:pos="10260"/>
      </w:tabs>
      <w:spacing w:before="120" w:after="120" w:line="276" w:lineRule="auto"/>
    </w:pPr>
    <w:rPr>
      <w:rFonts w:eastAsiaTheme="minorEastAsia" w:cstheme="minorBidi"/>
      <w:lang w:bidi="en-US"/>
    </w:rPr>
  </w:style>
  <w:style w:type="paragraph" w:styleId="TDC3">
    <w:name w:val="toc 3"/>
    <w:basedOn w:val="Normal"/>
    <w:next w:val="Normal"/>
    <w:autoRedefine/>
    <w:uiPriority w:val="39"/>
    <w:unhideWhenUsed/>
    <w:rsid w:val="00E8481C"/>
    <w:pPr>
      <w:tabs>
        <w:tab w:val="right" w:leader="dot" w:pos="10260"/>
      </w:tabs>
      <w:spacing w:before="120" w:after="120" w:line="276" w:lineRule="auto"/>
    </w:pPr>
    <w:rPr>
      <w:rFonts w:eastAsiaTheme="minorEastAsia" w:cstheme="minorBidi"/>
      <w:i/>
      <w:lang w:bidi="en-US"/>
    </w:rPr>
  </w:style>
  <w:style w:type="paragraph" w:customStyle="1" w:styleId="handbooktextsubheader">
    <w:name w:val="handbook text subheader"/>
    <w:basedOn w:val="Normal"/>
    <w:rsid w:val="00081036"/>
    <w:pPr>
      <w:spacing w:before="195" w:line="260" w:lineRule="exact"/>
    </w:pPr>
    <w:rPr>
      <w:rFonts w:ascii="Palatino" w:hAnsi="Palatino"/>
      <w:b/>
      <w:i/>
      <w:snapToGrid w:val="0"/>
    </w:rPr>
  </w:style>
  <w:style w:type="character" w:customStyle="1" w:styleId="TextocomentarioCar">
    <w:name w:val="Texto comentario Car"/>
    <w:basedOn w:val="Fuentedeprrafopredeter"/>
    <w:link w:val="Textocomentario"/>
    <w:rsid w:val="00081036"/>
    <w:rPr>
      <w:rFonts w:eastAsiaTheme="minorEastAsia"/>
      <w:sz w:val="20"/>
      <w:szCs w:val="20"/>
      <w:lang w:bidi="en-US"/>
    </w:rPr>
  </w:style>
  <w:style w:type="paragraph" w:styleId="Textocomentario">
    <w:name w:val="annotation text"/>
    <w:basedOn w:val="Normal"/>
    <w:link w:val="TextocomentarioCar"/>
    <w:unhideWhenUsed/>
    <w:rsid w:val="00081036"/>
    <w:pPr>
      <w:spacing w:before="200" w:after="200"/>
    </w:pPr>
    <w:rPr>
      <w:rFonts w:asciiTheme="minorHAnsi" w:eastAsiaTheme="minorEastAsia" w:hAnsiTheme="minorHAnsi" w:cstheme="minorBidi"/>
      <w:lang w:bidi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1036"/>
    <w:rPr>
      <w:rFonts w:eastAsiaTheme="minorEastAsia"/>
      <w:b/>
      <w:bCs/>
      <w:sz w:val="20"/>
      <w:szCs w:val="20"/>
      <w:lang w:bidi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1036"/>
    <w:rPr>
      <w:b/>
      <w:bCs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081036"/>
    <w:rPr>
      <w:rFonts w:ascii="Tahoma" w:eastAsiaTheme="minorEastAsia" w:hAnsi="Tahoma" w:cs="Tahoma"/>
      <w:sz w:val="16"/>
      <w:szCs w:val="16"/>
      <w:lang w:bidi="en-U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081036"/>
    <w:rPr>
      <w:rFonts w:ascii="Tahoma" w:eastAsiaTheme="minorEastAsia" w:hAnsi="Tahoma" w:cs="Tahoma"/>
      <w:sz w:val="16"/>
      <w:szCs w:val="16"/>
      <w:lang w:bidi="en-US"/>
    </w:rPr>
  </w:style>
  <w:style w:type="paragraph" w:customStyle="1" w:styleId="f1">
    <w:name w:val="f1"/>
    <w:basedOn w:val="Normal"/>
    <w:rsid w:val="00081036"/>
    <w:pPr>
      <w:spacing w:before="240"/>
    </w:pPr>
    <w:rPr>
      <w:rFonts w:ascii="Century Schoolbook" w:hAnsi="Century Schoolbook"/>
      <w:sz w:val="24"/>
    </w:rPr>
  </w:style>
  <w:style w:type="paragraph" w:customStyle="1" w:styleId="h1">
    <w:name w:val="h1"/>
    <w:basedOn w:val="Normal"/>
    <w:rsid w:val="00081036"/>
    <w:pPr>
      <w:keepNext/>
      <w:spacing w:before="240"/>
      <w:ind w:left="720" w:hanging="720"/>
    </w:pPr>
    <w:rPr>
      <w:rFonts w:ascii="Century Schoolbook" w:hAnsi="Century Schoolbook"/>
      <w:sz w:val="24"/>
    </w:rPr>
  </w:style>
  <w:style w:type="paragraph" w:customStyle="1" w:styleId="bul1">
    <w:name w:val="bul1"/>
    <w:basedOn w:val="Normal"/>
    <w:rsid w:val="00081036"/>
    <w:pPr>
      <w:numPr>
        <w:numId w:val="2"/>
      </w:numPr>
      <w:spacing w:before="240"/>
    </w:pPr>
    <w:rPr>
      <w:rFonts w:ascii="Century Schoolbook" w:hAnsi="Century Schoolbook"/>
      <w:sz w:val="24"/>
    </w:rPr>
  </w:style>
  <w:style w:type="paragraph" w:customStyle="1" w:styleId="handbooktext">
    <w:name w:val="handbook text"/>
    <w:basedOn w:val="Normal"/>
    <w:rsid w:val="00081036"/>
    <w:pPr>
      <w:snapToGrid w:val="0"/>
      <w:spacing w:before="195" w:line="260" w:lineRule="exact"/>
    </w:pPr>
    <w:rPr>
      <w:rFonts w:ascii="Palatino" w:eastAsia="Calibri" w:hAnsi="Palatino"/>
      <w:szCs w:val="22"/>
    </w:rPr>
  </w:style>
  <w:style w:type="numbering" w:customStyle="1" w:styleId="Style1">
    <w:name w:val="Style1"/>
    <w:uiPriority w:val="99"/>
    <w:rsid w:val="00E03D78"/>
    <w:pPr>
      <w:numPr>
        <w:numId w:val="3"/>
      </w:numPr>
    </w:pPr>
  </w:style>
  <w:style w:type="paragraph" w:styleId="Bibliografa">
    <w:name w:val="Bibliography"/>
    <w:basedOn w:val="Normal"/>
    <w:next w:val="Normal"/>
    <w:uiPriority w:val="37"/>
    <w:semiHidden/>
    <w:unhideWhenUsed/>
    <w:rsid w:val="000A2485"/>
  </w:style>
  <w:style w:type="paragraph" w:styleId="Textodebloque">
    <w:name w:val="Block Text"/>
    <w:basedOn w:val="Normal"/>
    <w:uiPriority w:val="99"/>
    <w:semiHidden/>
    <w:unhideWhenUsed/>
    <w:rsid w:val="000A2485"/>
    <w:pPr>
      <w:pBdr>
        <w:top w:val="single" w:sz="2" w:space="10" w:color="00A9E0" w:themeColor="accent1"/>
        <w:left w:val="single" w:sz="2" w:space="10" w:color="00A9E0" w:themeColor="accent1"/>
        <w:bottom w:val="single" w:sz="2" w:space="10" w:color="00A9E0" w:themeColor="accent1"/>
        <w:right w:val="single" w:sz="2" w:space="10" w:color="00A9E0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00A9E0" w:themeColor="accent1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0A2485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0A2485"/>
    <w:rPr>
      <w:rFonts w:ascii="Arial" w:eastAsia="Times New Roman" w:hAnsi="Arial" w:cs="Times New Roman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0A2485"/>
    <w:pPr>
      <w:spacing w:before="0" w:after="0" w:line="240" w:lineRule="auto"/>
      <w:ind w:firstLine="360"/>
    </w:pPr>
    <w:rPr>
      <w:rFonts w:ascii="Arial" w:eastAsia="Times New Roman" w:hAnsi="Arial" w:cs="Times New Roman"/>
      <w:lang w:bidi="ar-SA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0A2485"/>
    <w:rPr>
      <w:rFonts w:ascii="Arial" w:eastAsia="Times New Roman" w:hAnsi="Arial" w:cs="Times New Roman"/>
      <w:sz w:val="20"/>
      <w:szCs w:val="20"/>
      <w:lang w:bidi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0A2485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0A2485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0A2485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0A2485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0A2485"/>
    <w:rPr>
      <w:rFonts w:ascii="Arial" w:eastAsia="Times New Roman" w:hAnsi="Arial" w:cs="Times New Roman"/>
      <w:sz w:val="16"/>
      <w:szCs w:val="1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A2485"/>
    <w:pPr>
      <w:spacing w:after="200"/>
    </w:pPr>
    <w:rPr>
      <w:b/>
      <w:bCs/>
      <w:color w:val="00A9E0" w:themeColor="accent1"/>
      <w:sz w:val="18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0A2485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0A2485"/>
  </w:style>
  <w:style w:type="character" w:customStyle="1" w:styleId="FechaCar">
    <w:name w:val="Fecha Car"/>
    <w:basedOn w:val="Fuentedeprrafopredeter"/>
    <w:link w:val="Fecha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Firmadecorreo">
    <w:name w:val="E-mail Signature"/>
    <w:basedOn w:val="Normal"/>
    <w:link w:val="FirmadecorreoCar"/>
    <w:uiPriority w:val="99"/>
    <w:semiHidden/>
    <w:unhideWhenUsed/>
    <w:rsid w:val="000A2485"/>
  </w:style>
  <w:style w:type="character" w:customStyle="1" w:styleId="FirmadecorreoCar">
    <w:name w:val="Firma de correo Car"/>
    <w:basedOn w:val="Fuentedeprrafopredeter"/>
    <w:link w:val="Firmadecorreo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0A2485"/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0A2485"/>
    <w:rPr>
      <w:rFonts w:ascii="Arial" w:eastAsia="Times New Roman" w:hAnsi="Arial" w:cs="Times New Roman"/>
      <w:sz w:val="20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0A248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0A2485"/>
    <w:rPr>
      <w:rFonts w:asciiTheme="majorHAnsi" w:eastAsiaTheme="majorEastAsia" w:hAnsiTheme="majorHAnsi" w:cstheme="majorBidi"/>
      <w:sz w:val="20"/>
    </w:rPr>
  </w:style>
  <w:style w:type="paragraph" w:styleId="Textonotapie">
    <w:name w:val="footnote text"/>
    <w:basedOn w:val="Normal"/>
    <w:link w:val="TextonotapieCar"/>
    <w:semiHidden/>
    <w:unhideWhenUsed/>
    <w:rsid w:val="000A2485"/>
    <w:rPr>
      <w:sz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0A2485"/>
    <w:rPr>
      <w:rFonts w:ascii="Arial" w:eastAsia="Times New Roman" w:hAnsi="Arial" w:cs="Times New Roman"/>
      <w:sz w:val="20"/>
      <w:szCs w:val="20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0A2485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0A2485"/>
    <w:rPr>
      <w:rFonts w:ascii="Arial" w:eastAsia="Times New Roman" w:hAnsi="Arial" w:cs="Times New Roman"/>
      <w:i/>
      <w:iCs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A2485"/>
    <w:rPr>
      <w:rFonts w:ascii="Consolas" w:hAnsi="Consolas" w:cs="Consolas"/>
      <w:sz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A2485"/>
    <w:rPr>
      <w:rFonts w:ascii="Consolas" w:eastAsia="Times New Roman" w:hAnsi="Consolas" w:cs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0A2485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0A2485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0A2485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0A2485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0A2485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0A2485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0A2485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0A2485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0A2485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0A2485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semiHidden/>
    <w:unhideWhenUsed/>
    <w:rsid w:val="000A2485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0A2485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0A2485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0A2485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0A2485"/>
    <w:pPr>
      <w:ind w:left="1800" w:hanging="360"/>
      <w:contextualSpacing/>
    </w:pPr>
  </w:style>
  <w:style w:type="paragraph" w:styleId="Listaconvietas">
    <w:name w:val="List Bullet"/>
    <w:basedOn w:val="Normal"/>
    <w:uiPriority w:val="99"/>
    <w:semiHidden/>
    <w:unhideWhenUsed/>
    <w:rsid w:val="000A2485"/>
    <w:pPr>
      <w:numPr>
        <w:numId w:val="5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0A2485"/>
    <w:pPr>
      <w:numPr>
        <w:numId w:val="6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0A2485"/>
    <w:pPr>
      <w:numPr>
        <w:numId w:val="7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0A2485"/>
    <w:pPr>
      <w:numPr>
        <w:numId w:val="8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0A2485"/>
    <w:pPr>
      <w:numPr>
        <w:numId w:val="9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0A2485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0A2485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0A2485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0A2485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0A2485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0A2485"/>
    <w:pPr>
      <w:numPr>
        <w:numId w:val="10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0A2485"/>
    <w:pPr>
      <w:numPr>
        <w:numId w:val="11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0A2485"/>
    <w:pPr>
      <w:numPr>
        <w:numId w:val="12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0A2485"/>
    <w:pPr>
      <w:numPr>
        <w:numId w:val="13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0A2485"/>
    <w:pPr>
      <w:numPr>
        <w:numId w:val="14"/>
      </w:numPr>
      <w:contextualSpacing/>
    </w:pPr>
  </w:style>
  <w:style w:type="paragraph" w:styleId="Textomacro">
    <w:name w:val="macro"/>
    <w:link w:val="TextomacroCar"/>
    <w:uiPriority w:val="99"/>
    <w:semiHidden/>
    <w:unhideWhenUsed/>
    <w:rsid w:val="000A248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="Times New Roman" w:hAnsi="Consolas" w:cs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0A2485"/>
    <w:rPr>
      <w:rFonts w:ascii="Consolas" w:eastAsia="Times New Roman" w:hAnsi="Consolas" w:cs="Consolas"/>
      <w:sz w:val="20"/>
      <w:szCs w:val="20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0A248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0A2485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ngranormal">
    <w:name w:val="Normal Indent"/>
    <w:basedOn w:val="Normal"/>
    <w:uiPriority w:val="99"/>
    <w:semiHidden/>
    <w:unhideWhenUsed/>
    <w:rsid w:val="000A2485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0A2485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0A2485"/>
  </w:style>
  <w:style w:type="character" w:customStyle="1" w:styleId="SaludoCar">
    <w:name w:val="Saludo Car"/>
    <w:basedOn w:val="Fuentedeprrafopredeter"/>
    <w:link w:val="Saludo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Firma">
    <w:name w:val="Signature"/>
    <w:basedOn w:val="Normal"/>
    <w:link w:val="FirmaCar"/>
    <w:uiPriority w:val="99"/>
    <w:semiHidden/>
    <w:unhideWhenUsed/>
    <w:rsid w:val="000A2485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0A2485"/>
    <w:rPr>
      <w:rFonts w:ascii="Arial" w:eastAsia="Times New Roman" w:hAnsi="Arial" w:cs="Times New Roman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0A2485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0A2485"/>
  </w:style>
  <w:style w:type="paragraph" w:styleId="Encabezadodelista">
    <w:name w:val="toa heading"/>
    <w:basedOn w:val="Normal"/>
    <w:next w:val="Normal"/>
    <w:uiPriority w:val="99"/>
    <w:semiHidden/>
    <w:unhideWhenUsed/>
    <w:rsid w:val="000A248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A2485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0A2485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0A2485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0A2485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0A2485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0A2485"/>
    <w:pPr>
      <w:spacing w:after="100"/>
      <w:ind w:left="1760"/>
    </w:pPr>
  </w:style>
  <w:style w:type="paragraph" w:customStyle="1" w:styleId="TableText">
    <w:name w:val="TableText"/>
    <w:basedOn w:val="Normal"/>
    <w:rsid w:val="000653BC"/>
    <w:pPr>
      <w:suppressAutoHyphens/>
      <w:spacing w:before="60" w:after="60"/>
    </w:pPr>
  </w:style>
  <w:style w:type="paragraph" w:customStyle="1" w:styleId="TableHeader">
    <w:name w:val="TableHeader"/>
    <w:basedOn w:val="Normal"/>
    <w:rsid w:val="000653BC"/>
    <w:pPr>
      <w:suppressAutoHyphens/>
      <w:spacing w:before="60" w:after="60"/>
    </w:pPr>
    <w:rPr>
      <w:b/>
    </w:rPr>
  </w:style>
  <w:style w:type="paragraph" w:customStyle="1" w:styleId="SAS8">
    <w:name w:val="SAS:8"/>
    <w:basedOn w:val="Normal"/>
    <w:rsid w:val="0070381A"/>
    <w:pPr>
      <w:spacing w:line="150" w:lineRule="exact"/>
    </w:pPr>
    <w:rPr>
      <w:rFonts w:ascii="Courier New" w:hAnsi="Courier New"/>
      <w:spacing w:val="-10"/>
      <w:sz w:val="16"/>
    </w:rPr>
  </w:style>
  <w:style w:type="paragraph" w:customStyle="1" w:styleId="TextAr9">
    <w:name w:val="Text:Ar9"/>
    <w:basedOn w:val="Normal"/>
    <w:rsid w:val="0070381A"/>
    <w:rPr>
      <w:sz w:val="18"/>
    </w:rPr>
  </w:style>
  <w:style w:type="character" w:styleId="Refdenotaalpie">
    <w:name w:val="footnote reference"/>
    <w:basedOn w:val="Fuentedeprrafopredeter"/>
    <w:semiHidden/>
    <w:rsid w:val="0070381A"/>
    <w:rPr>
      <w:vertAlign w:val="superscript"/>
    </w:rPr>
  </w:style>
  <w:style w:type="paragraph" w:customStyle="1" w:styleId="SOPPARA">
    <w:name w:val="SOP PARA"/>
    <w:basedOn w:val="Normal"/>
    <w:rsid w:val="00AB0BC7"/>
    <w:pPr>
      <w:ind w:left="1174" w:hanging="720"/>
    </w:pPr>
    <w:rPr>
      <w:sz w:val="24"/>
      <w:lang w:val="en-GB"/>
    </w:rPr>
  </w:style>
  <w:style w:type="character" w:styleId="Refdecomentario">
    <w:name w:val="annotation reference"/>
    <w:basedOn w:val="Fuentedeprrafopredeter"/>
    <w:uiPriority w:val="99"/>
    <w:semiHidden/>
    <w:unhideWhenUsed/>
    <w:rsid w:val="0072224B"/>
    <w:rPr>
      <w:sz w:val="16"/>
      <w:szCs w:val="16"/>
    </w:rPr>
  </w:style>
  <w:style w:type="paragraph" w:styleId="Revisin">
    <w:name w:val="Revision"/>
    <w:hidden/>
    <w:uiPriority w:val="99"/>
    <w:semiHidden/>
    <w:rsid w:val="00C323AB"/>
    <w:pPr>
      <w:spacing w:after="0" w:line="240" w:lineRule="auto"/>
    </w:pPr>
    <w:rPr>
      <w:rFonts w:ascii="Times New Roman" w:eastAsia="Times New Roman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6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0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4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1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6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3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6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6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3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0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0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9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0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4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7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5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sheikh\My%20Documents\SOPs\QMS%20Documentaiton\Final%20for%20Signature\SOP%20Template.dotx" TargetMode="External"/></Relationships>
</file>

<file path=word/theme/theme1.xml><?xml version="1.0" encoding="utf-8"?>
<a:theme xmlns:a="http://schemas.openxmlformats.org/drawingml/2006/main" name="Office Theme">
  <a:themeElements>
    <a:clrScheme name="BTG Branded Colors">
      <a:dk1>
        <a:sysClr val="windowText" lastClr="000000"/>
      </a:dk1>
      <a:lt1>
        <a:sysClr val="window" lastClr="FFFFFF"/>
      </a:lt1>
      <a:dk2>
        <a:srgbClr val="003865"/>
      </a:dk2>
      <a:lt2>
        <a:srgbClr val="EEECE1"/>
      </a:lt2>
      <a:accent1>
        <a:srgbClr val="00A9E0"/>
      </a:accent1>
      <a:accent2>
        <a:srgbClr val="84BD00"/>
      </a:accent2>
      <a:accent3>
        <a:srgbClr val="FFA300"/>
      </a:accent3>
      <a:accent4>
        <a:srgbClr val="C5299B"/>
      </a:accent4>
      <a:accent5>
        <a:srgbClr val="93328E"/>
      </a:accent5>
      <a:accent6>
        <a:srgbClr val="FFCD00"/>
      </a:accent6>
      <a:hlink>
        <a:srgbClr val="00A9E0"/>
      </a:hlink>
      <a:folHlink>
        <a:srgbClr val="FFA300"/>
      </a:folHlink>
    </a:clrScheme>
    <a:fontScheme name="BTG Secondary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>
    <lcf76f155ced4ddcb4097134ff3c332f xmlns="a96d7c79-e417-43c8-b247-a9bea165cf53">
      <Terms xmlns="http://schemas.microsoft.com/office/infopath/2007/PartnerControls"/>
    </lcf76f155ced4ddcb4097134ff3c332f>
    <TaxCatchAll xmlns="5a62f564-6c95-44c7-9852-f816516ef1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1F4A21D4678D499B82472BD06746BF" ma:contentTypeVersion="13" ma:contentTypeDescription="Create a new document." ma:contentTypeScope="" ma:versionID="f3c8b4d22ec823cc76163c46de3df5c8">
  <xsd:schema xmlns:xsd="http://www.w3.org/2001/XMLSchema" xmlns:xs="http://www.w3.org/2001/XMLSchema" xmlns:p="http://schemas.microsoft.com/office/2006/metadata/properties" xmlns:ns2="a96d7c79-e417-43c8-b247-a9bea165cf53" xmlns:ns3="5a62f564-6c95-44c7-9852-f816516ef194" targetNamespace="http://schemas.microsoft.com/office/2006/metadata/properties" ma:root="true" ma:fieldsID="f534863a24fac4f8203974ffe0da04ca" ns2:_="" ns3:_="">
    <xsd:import namespace="a96d7c79-e417-43c8-b247-a9bea165cf53"/>
    <xsd:import namespace="5a62f564-6c95-44c7-9852-f816516ef1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6d7c79-e417-43c8-b247-a9bea165cf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072c8d-48d9-43cf-8065-2623599aeb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62f564-6c95-44c7-9852-f816516ef19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e3b8e86-1fb7-4136-be63-56049e72aa76}" ma:internalName="TaxCatchAll" ma:showField="CatchAllData" ma:web="5a62f564-6c95-44c7-9852-f816516ef1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B46028-D2F7-4AF4-9E70-087825343A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7F544A-CE7D-4D6F-8580-BD72B3D3E929}">
  <ds:schemaRefs>
    <ds:schemaRef ds:uri="http://schemas.microsoft.com/office/2006/metadata/properties"/>
    <ds:schemaRef ds:uri="a96d7c79-e417-43c8-b247-a9bea165cf53"/>
    <ds:schemaRef ds:uri="http://schemas.microsoft.com/office/infopath/2007/PartnerControls"/>
    <ds:schemaRef ds:uri="5a62f564-6c95-44c7-9852-f816516ef194"/>
  </ds:schemaRefs>
</ds:datastoreItem>
</file>

<file path=customXml/itemProps3.xml><?xml version="1.0" encoding="utf-8"?>
<ds:datastoreItem xmlns:ds="http://schemas.openxmlformats.org/officeDocument/2006/customXml" ds:itemID="{E9307DF0-3AC8-4F54-B40D-28CE5F7A0EB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81A552-6BA8-4F0D-824D-C94E04369C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6d7c79-e417-43c8-b247-a9bea165cf53"/>
    <ds:schemaRef ds:uri="5a62f564-6c95-44c7-9852-f816516ef1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SOP Template.dotx</Template>
  <TotalTime>458</TotalTime>
  <Pages>3</Pages>
  <Words>920</Words>
  <Characters>5063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Management of QS Docs</vt:lpstr>
      <vt:lpstr>Management of QS Docs</vt:lpstr>
    </vt:vector>
  </TitlesOfParts>
  <Company>Microsoft</Company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of QS Docs</dc:title>
  <dc:subject>BTG</dc:subject>
  <dc:creator>Araf Sheikh</dc:creator>
  <cp:lastModifiedBy>Brayan Jimenez</cp:lastModifiedBy>
  <cp:revision>132</cp:revision>
  <cp:lastPrinted>2012-02-29T10:26:00Z</cp:lastPrinted>
  <dcterms:created xsi:type="dcterms:W3CDTF">2024-06-14T17:17:00Z</dcterms:created>
  <dcterms:modified xsi:type="dcterms:W3CDTF">2024-06-19T21:05:00Z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0x010100A21F4A21D4678D499B82472BD06746BF</vt:lpwstr>
  </property>
  <property fmtid="{D5CDD505-2E9C-101B-9397-08002B2CF9AE}" pid="3" name="_dlc_DocIdItemGuid">
    <vt:lpwstr>c755bdcd-cb71-425e-93c0-eaacee178b57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AuthorIds_UIVersion_1024">
    <vt:lpwstr>6195</vt:lpwstr>
  </property>
  <property fmtid="{D5CDD505-2E9C-101B-9397-08002B2CF9AE}" pid="9" name="BibliographyTitle">
    <vt:lpwstr>References</vt:lpwstr>
  </property>
</Properties>
</file>